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B032" w14:textId="77777777" w:rsidR="003E6B8E" w:rsidRPr="00876F4F" w:rsidRDefault="003E6B8E">
      <w:pPr>
        <w:rPr>
          <w:color w:val="000000"/>
        </w:rPr>
      </w:pPr>
    </w:p>
    <w:p w14:paraId="44E9429C" w14:textId="77777777" w:rsidR="003E6B8E" w:rsidRPr="00876F4F" w:rsidRDefault="00000000">
      <w:pPr>
        <w:jc w:val="center"/>
        <w:rPr>
          <w:color w:val="000000"/>
        </w:rPr>
      </w:pPr>
      <w:r w:rsidRPr="00876F4F">
        <w:rPr>
          <w:noProof/>
        </w:rPr>
        <w:drawing>
          <wp:inline distT="0" distB="0" distL="0" distR="0" wp14:anchorId="11D4EC1D" wp14:editId="3072C8D6">
            <wp:extent cx="4761865" cy="2933065"/>
            <wp:effectExtent l="0" t="0" r="0" b="0"/>
            <wp:docPr id="1" name="image62.png" descr="logo-instituto-universitario-aeronaut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2.png" descr="logo-instituto-universitario-aeronautico.png"/>
                    <pic:cNvPicPr>
                      <a:picLocks noChangeAspect="1" noChangeArrowheads="1"/>
                    </pic:cNvPicPr>
                  </pic:nvPicPr>
                  <pic:blipFill>
                    <a:blip r:embed="rId8"/>
                    <a:stretch>
                      <a:fillRect/>
                    </a:stretch>
                  </pic:blipFill>
                  <pic:spPr bwMode="auto">
                    <a:xfrm>
                      <a:off x="0" y="0"/>
                      <a:ext cx="4761865" cy="2933065"/>
                    </a:xfrm>
                    <a:prstGeom prst="rect">
                      <a:avLst/>
                    </a:prstGeom>
                  </pic:spPr>
                </pic:pic>
              </a:graphicData>
            </a:graphic>
          </wp:inline>
        </w:drawing>
      </w:r>
    </w:p>
    <w:p w14:paraId="43AD2959" w14:textId="2F6011A7" w:rsidR="003E6B8E" w:rsidRPr="00876F4F" w:rsidRDefault="00000000">
      <w:pPr>
        <w:pStyle w:val="Titulotrabajo"/>
      </w:pPr>
      <w:r w:rsidRPr="00876F4F">
        <w:t xml:space="preserve">Trabajo final de </w:t>
      </w:r>
      <w:sdt>
        <w:sdtPr>
          <w:alias w:val=""/>
          <w:id w:val="26225438"/>
          <w:dropDownList>
            <w:listItem w:displayText="Grado" w:value="Grado"/>
            <w:listItem w:displayText="Pregrado" w:value="Pregrado"/>
          </w:dropDownList>
        </w:sdtPr>
        <w:sdtContent>
          <w:r w:rsidR="006812E8" w:rsidRPr="00876F4F">
            <w:t>Pregrado</w:t>
          </w:r>
        </w:sdtContent>
      </w:sdt>
    </w:p>
    <w:p w14:paraId="65180A88" w14:textId="77777777" w:rsidR="003E6B8E" w:rsidRPr="00876F4F" w:rsidRDefault="00000000">
      <w:pPr>
        <w:rPr>
          <w:color w:val="000000"/>
        </w:rPr>
      </w:pPr>
      <w:r w:rsidRPr="00876F4F">
        <w:rPr>
          <w:b/>
          <w:color w:val="000000"/>
        </w:rPr>
        <w:t>Carrera:</w:t>
      </w:r>
      <w:r w:rsidRPr="00876F4F">
        <w:rPr>
          <w:color w:val="000000"/>
        </w:rPr>
        <w:t xml:space="preserve"> </w:t>
      </w:r>
      <w:r w:rsidRPr="00876F4F">
        <w:rPr>
          <w:color w:val="000000"/>
          <w:highlight w:val="yellow"/>
        </w:rPr>
        <w:t>Ingeniería en Sistemas</w:t>
      </w:r>
    </w:p>
    <w:p w14:paraId="6658DD05" w14:textId="0CA9A3C3" w:rsidR="003E6B8E" w:rsidRPr="00876F4F" w:rsidRDefault="00000000">
      <w:r w:rsidRPr="00876F4F">
        <w:rPr>
          <w:b/>
        </w:rPr>
        <w:t>Título:</w:t>
      </w:r>
      <w:r w:rsidRPr="00876F4F">
        <w:t xml:space="preserve"> </w:t>
      </w:r>
      <w:r w:rsidR="006812E8" w:rsidRPr="00876F4F">
        <w:t>PSICOLE</w:t>
      </w:r>
    </w:p>
    <w:p w14:paraId="7A23EBF1" w14:textId="77777777" w:rsidR="003E6B8E" w:rsidRPr="00876F4F" w:rsidRDefault="003E6B8E">
      <w:pPr>
        <w:jc w:val="center"/>
        <w:rPr>
          <w:color w:val="000000"/>
        </w:rPr>
      </w:pPr>
    </w:p>
    <w:p w14:paraId="4F1F88AB" w14:textId="77777777" w:rsidR="003E6B8E" w:rsidRPr="00876F4F" w:rsidRDefault="003E6B8E">
      <w:pPr>
        <w:rPr>
          <w:color w:val="000000"/>
        </w:rPr>
      </w:pPr>
    </w:p>
    <w:p w14:paraId="07CAD560" w14:textId="77777777" w:rsidR="003E6B8E" w:rsidRPr="00876F4F" w:rsidRDefault="00000000">
      <w:pPr>
        <w:rPr>
          <w:color w:val="000000"/>
        </w:rPr>
      </w:pPr>
      <w:r w:rsidRPr="00876F4F">
        <w:rPr>
          <w:b/>
          <w:color w:val="000000"/>
        </w:rPr>
        <w:t>Tutor:</w:t>
      </w:r>
      <w:r w:rsidRPr="00876F4F">
        <w:rPr>
          <w:color w:val="000000"/>
        </w:rPr>
        <w:t xml:space="preserve"> Ing. Eduardo Enrique Piray</w:t>
      </w:r>
    </w:p>
    <w:p w14:paraId="0B6881C5" w14:textId="2E4B4028" w:rsidR="003E6B8E" w:rsidRPr="00876F4F" w:rsidRDefault="00000000">
      <w:pPr>
        <w:rPr>
          <w:color w:val="000000"/>
        </w:rPr>
        <w:sectPr w:rsidR="003E6B8E" w:rsidRPr="00876F4F">
          <w:headerReference w:type="default" r:id="rId9"/>
          <w:pgSz w:w="11906" w:h="16838"/>
          <w:pgMar w:top="1418" w:right="1418" w:bottom="1418" w:left="1701" w:header="709" w:footer="0" w:gutter="0"/>
          <w:cols w:space="720"/>
          <w:formProt w:val="0"/>
          <w:docGrid w:linePitch="360"/>
        </w:sectPr>
      </w:pPr>
      <w:r w:rsidRPr="00876F4F">
        <w:rPr>
          <w:b/>
          <w:color w:val="000000"/>
        </w:rPr>
        <w:t>Alumno:</w:t>
      </w:r>
      <w:r w:rsidRPr="00876F4F">
        <w:rPr>
          <w:color w:val="000000"/>
        </w:rPr>
        <w:t xml:space="preserve"> </w:t>
      </w:r>
      <w:r w:rsidR="006812E8" w:rsidRPr="00876F4F">
        <w:rPr>
          <w:color w:val="000000"/>
        </w:rPr>
        <w:t xml:space="preserve"> Julio José Díaz</w:t>
      </w:r>
    </w:p>
    <w:p w14:paraId="43471764" w14:textId="77777777" w:rsidR="003E6B8E" w:rsidRPr="00876F4F" w:rsidRDefault="00000000">
      <w:pPr>
        <w:pStyle w:val="Preliminares"/>
      </w:pPr>
      <w:r w:rsidRPr="00876F4F">
        <w:lastRenderedPageBreak/>
        <w:t>Declaración de derechos de autor</w:t>
      </w:r>
    </w:p>
    <w:p w14:paraId="19593358" w14:textId="77777777" w:rsidR="003E6B8E" w:rsidRPr="00876F4F" w:rsidRDefault="00000000">
      <w:r w:rsidRPr="00876F4F">
        <w:t>Como autor, declaro que este documento es un trabajo original realizado con el acompañamiento tutorial del Ing. Eduardo Enrique Piray, el cual puede ser reproducido y utilizado como base de consulta por el IUA (Instituto Universitario Aeronáutico) y los estudiantes.</w:t>
      </w:r>
    </w:p>
    <w:p w14:paraId="0E136C8C" w14:textId="77777777" w:rsidR="003E6B8E" w:rsidRPr="00876F4F" w:rsidRDefault="00000000">
      <w:r w:rsidRPr="00876F4F">
        <w:t>La Universidad podrá conservar más de una copia del documento sin alterar su contenido.</w:t>
      </w:r>
    </w:p>
    <w:p w14:paraId="1A37E578" w14:textId="77777777" w:rsidR="003E6B8E" w:rsidRPr="00876F4F" w:rsidRDefault="003E6B8E"/>
    <w:p w14:paraId="6D6ADF51" w14:textId="48113BDA" w:rsidR="003E6B8E" w:rsidRPr="00876F4F" w:rsidRDefault="001834DE">
      <w:pPr>
        <w:jc w:val="right"/>
      </w:pPr>
      <w:r>
        <w:rPr>
          <w:color w:val="000000"/>
        </w:rPr>
        <w:t>Julio José Díaz, Villa Dolores (cba)………………</w:t>
      </w:r>
    </w:p>
    <w:p w14:paraId="38062581" w14:textId="77777777" w:rsidR="003E6B8E" w:rsidRPr="00876F4F" w:rsidRDefault="00000000">
      <w:r w:rsidRPr="00876F4F">
        <w:br w:type="page"/>
      </w:r>
    </w:p>
    <w:p w14:paraId="5ED9A219" w14:textId="77777777" w:rsidR="003E6B8E" w:rsidRPr="00876F4F" w:rsidRDefault="00000000">
      <w:pPr>
        <w:pStyle w:val="Preliminares"/>
      </w:pPr>
      <w:r w:rsidRPr="00876F4F">
        <w:lastRenderedPageBreak/>
        <w:t>Agradecimientos</w:t>
      </w:r>
    </w:p>
    <w:p w14:paraId="5E2C89EC" w14:textId="173DB155" w:rsidR="003E6B8E" w:rsidRDefault="006F6EF4">
      <w:pPr>
        <w:spacing w:after="200" w:line="276" w:lineRule="auto"/>
      </w:pPr>
      <w:r>
        <w:t>A Dios por sostenerme en cada paso de este camino, por darme la fuerza cuando la necesité, la fe cuando dudé y la paz en los momentos de mayor tormenta.</w:t>
      </w:r>
      <w:r>
        <w:br/>
        <w:t>A mis padres por ser mi raíz y mi refugio. Por enseñarme con su ejemplo lo que significa el esfuerzo, la dignidad y el amor incondicional. Sus palabras, sus silencios y su presencia me acompañaron incluso cuando no los podía ver.</w:t>
      </w:r>
      <w:r>
        <w:br/>
        <w:t>Este logro también les pertenece, porque sin ustedes, nada de esto seria posible.</w:t>
      </w:r>
      <w:r>
        <w:br/>
      </w:r>
      <w:r>
        <w:br/>
        <w:t>A mi esposa, por caminar a mi lado en los días buenos y en los difíciles. Gracias por tu paciencia, por tu amor, por no soltarme incluso cuando todo parecía pesar más.</w:t>
      </w:r>
      <w:r>
        <w:br/>
        <w:t>Sé que no fue fácil, y por eso te lo agradezco desde lo mas profundo de mi ser.</w:t>
      </w:r>
      <w:r>
        <w:br/>
      </w:r>
      <w:r>
        <w:br/>
        <w:t>A mis hijos, por ser mi motor. Por esas sonrisas que curan el alma, por sus abrazos cuando volvía agotado, por entender que este esfuerzo es también por ellos y su futuro.</w:t>
      </w:r>
      <w:r>
        <w:br/>
      </w:r>
      <w:r>
        <w:br/>
        <w:t>A mis hermanos, por estar siempre, sin condiciones. Por sostenerme con amor fraterno y por recordarme de donde vengo.</w:t>
      </w:r>
      <w:r>
        <w:br/>
      </w:r>
      <w:r>
        <w:br/>
      </w:r>
      <w:r w:rsidR="009253B7">
        <w:t>A mi mismo, por no bajar los brazos. Por seguir adelante a pesar del cansancio, del miedo y de las dudas.</w:t>
      </w:r>
      <w:r w:rsidR="009253B7">
        <w:br/>
        <w:t xml:space="preserve">Y a todos aquellos que, con una palabra, una mirada o un gesto, me acompañaron en este trayecto. </w:t>
      </w:r>
      <w:r w:rsidR="009253B7">
        <w:br/>
      </w:r>
      <w:r w:rsidR="009253B7">
        <w:br/>
        <w:t>HOY ES TE SUEÑO ES REALIDAD.</w:t>
      </w:r>
    </w:p>
    <w:p w14:paraId="3C7BC5CB" w14:textId="77777777" w:rsidR="006F6EF4" w:rsidRDefault="006F6EF4">
      <w:pPr>
        <w:spacing w:after="200" w:line="276" w:lineRule="auto"/>
      </w:pPr>
    </w:p>
    <w:p w14:paraId="0F6E0DF4" w14:textId="77777777" w:rsidR="00442F17" w:rsidRDefault="00442F17">
      <w:pPr>
        <w:spacing w:after="200" w:line="276" w:lineRule="auto"/>
      </w:pPr>
    </w:p>
    <w:p w14:paraId="45912850" w14:textId="77777777" w:rsidR="00442F17" w:rsidRDefault="00442F17">
      <w:pPr>
        <w:spacing w:after="200" w:line="276" w:lineRule="auto"/>
      </w:pPr>
    </w:p>
    <w:p w14:paraId="44571724" w14:textId="77777777" w:rsidR="00442F17" w:rsidRDefault="00442F17">
      <w:pPr>
        <w:spacing w:after="200" w:line="276" w:lineRule="auto"/>
      </w:pPr>
    </w:p>
    <w:p w14:paraId="4BFDBD37" w14:textId="77777777" w:rsidR="00442F17" w:rsidRDefault="00442F17">
      <w:pPr>
        <w:spacing w:after="200" w:line="276" w:lineRule="auto"/>
      </w:pPr>
    </w:p>
    <w:p w14:paraId="152D2806" w14:textId="77777777" w:rsidR="00442F17" w:rsidRDefault="00442F17">
      <w:pPr>
        <w:spacing w:after="200" w:line="276" w:lineRule="auto"/>
      </w:pPr>
    </w:p>
    <w:p w14:paraId="2A96E702" w14:textId="77777777" w:rsidR="00442F17" w:rsidRDefault="00442F17">
      <w:pPr>
        <w:spacing w:after="200" w:line="276" w:lineRule="auto"/>
      </w:pPr>
    </w:p>
    <w:p w14:paraId="0F77D432" w14:textId="77777777" w:rsidR="00442F17" w:rsidRDefault="00442F17">
      <w:pPr>
        <w:spacing w:after="200" w:line="276" w:lineRule="auto"/>
      </w:pPr>
    </w:p>
    <w:p w14:paraId="38972F0B" w14:textId="77777777" w:rsidR="00442F17" w:rsidRDefault="00442F17">
      <w:pPr>
        <w:spacing w:after="200" w:line="276" w:lineRule="auto"/>
      </w:pPr>
    </w:p>
    <w:p w14:paraId="2375175F" w14:textId="77777777" w:rsidR="00442F17" w:rsidRDefault="00442F17">
      <w:pPr>
        <w:spacing w:after="200" w:line="276" w:lineRule="auto"/>
      </w:pPr>
    </w:p>
    <w:p w14:paraId="44F3C2BE" w14:textId="77777777" w:rsidR="00442F17" w:rsidRPr="00876F4F" w:rsidRDefault="00442F17">
      <w:pPr>
        <w:spacing w:after="200" w:line="276" w:lineRule="auto"/>
      </w:pPr>
    </w:p>
    <w:p w14:paraId="6DB411B3" w14:textId="77777777" w:rsidR="003E6B8E" w:rsidRPr="00876F4F" w:rsidRDefault="00000000">
      <w:pPr>
        <w:pStyle w:val="Preliminares"/>
      </w:pPr>
      <w:r w:rsidRPr="00876F4F">
        <w:lastRenderedPageBreak/>
        <w:t>Dedicatoria</w:t>
      </w:r>
    </w:p>
    <w:p w14:paraId="018DFF50" w14:textId="5D7A2FC9" w:rsidR="00442F17" w:rsidRDefault="00442F17">
      <w:pPr>
        <w:spacing w:after="200" w:line="276" w:lineRule="auto"/>
      </w:pPr>
      <w:r>
        <w:t>Dedico este trabajo a mis hijos, TOBIAS Y MORENA, los amores de mi vida.</w:t>
      </w:r>
    </w:p>
    <w:p w14:paraId="132D1F48" w14:textId="77777777" w:rsidR="00442F17" w:rsidRDefault="00442F17">
      <w:pPr>
        <w:spacing w:after="200" w:line="276" w:lineRule="auto"/>
      </w:pPr>
    </w:p>
    <w:p w14:paraId="6E5AFAB8" w14:textId="77777777" w:rsidR="00442F17" w:rsidRDefault="00442F17">
      <w:pPr>
        <w:spacing w:after="200" w:line="276" w:lineRule="auto"/>
      </w:pPr>
    </w:p>
    <w:p w14:paraId="538D3B51" w14:textId="77777777" w:rsidR="00442F17" w:rsidRDefault="00442F17">
      <w:pPr>
        <w:spacing w:after="200" w:line="276" w:lineRule="auto"/>
      </w:pPr>
    </w:p>
    <w:p w14:paraId="0D47D193" w14:textId="77777777" w:rsidR="00442F17" w:rsidRDefault="00442F17">
      <w:pPr>
        <w:spacing w:after="200" w:line="276" w:lineRule="auto"/>
      </w:pPr>
    </w:p>
    <w:p w14:paraId="451E704A" w14:textId="77777777" w:rsidR="00442F17" w:rsidRDefault="00442F17">
      <w:pPr>
        <w:spacing w:after="200" w:line="276" w:lineRule="auto"/>
      </w:pPr>
    </w:p>
    <w:p w14:paraId="19F9C2C4" w14:textId="77777777" w:rsidR="00442F17" w:rsidRDefault="00442F17">
      <w:pPr>
        <w:spacing w:after="200" w:line="276" w:lineRule="auto"/>
      </w:pPr>
    </w:p>
    <w:p w14:paraId="41434BCE" w14:textId="77777777" w:rsidR="00442F17" w:rsidRDefault="00442F17">
      <w:pPr>
        <w:spacing w:after="200" w:line="276" w:lineRule="auto"/>
      </w:pPr>
    </w:p>
    <w:p w14:paraId="558DFC0C" w14:textId="77777777" w:rsidR="00442F17" w:rsidRDefault="00442F17">
      <w:pPr>
        <w:spacing w:after="200" w:line="276" w:lineRule="auto"/>
      </w:pPr>
    </w:p>
    <w:p w14:paraId="236B93D8" w14:textId="77777777" w:rsidR="00442F17" w:rsidRDefault="00442F17">
      <w:pPr>
        <w:spacing w:after="200" w:line="276" w:lineRule="auto"/>
      </w:pPr>
    </w:p>
    <w:p w14:paraId="13E58426" w14:textId="77777777" w:rsidR="00442F17" w:rsidRDefault="00442F17">
      <w:pPr>
        <w:spacing w:after="200" w:line="276" w:lineRule="auto"/>
      </w:pPr>
    </w:p>
    <w:p w14:paraId="3A476700" w14:textId="77777777" w:rsidR="00442F17" w:rsidRDefault="00442F17">
      <w:pPr>
        <w:spacing w:after="200" w:line="276" w:lineRule="auto"/>
      </w:pPr>
    </w:p>
    <w:p w14:paraId="2826096B" w14:textId="77777777" w:rsidR="00442F17" w:rsidRDefault="00442F17">
      <w:pPr>
        <w:spacing w:after="200" w:line="276" w:lineRule="auto"/>
      </w:pPr>
    </w:p>
    <w:p w14:paraId="0DBA598E" w14:textId="77777777" w:rsidR="00442F17" w:rsidRDefault="00442F17">
      <w:pPr>
        <w:spacing w:after="200" w:line="276" w:lineRule="auto"/>
      </w:pPr>
    </w:p>
    <w:p w14:paraId="43130E78" w14:textId="77777777" w:rsidR="00442F17" w:rsidRDefault="00442F17">
      <w:pPr>
        <w:spacing w:after="200" w:line="276" w:lineRule="auto"/>
      </w:pPr>
    </w:p>
    <w:p w14:paraId="350460F7" w14:textId="77777777" w:rsidR="00442F17" w:rsidRDefault="00442F17">
      <w:pPr>
        <w:spacing w:after="200" w:line="276" w:lineRule="auto"/>
      </w:pPr>
    </w:p>
    <w:p w14:paraId="5C01B6DE" w14:textId="77777777" w:rsidR="00442F17" w:rsidRDefault="00442F17">
      <w:pPr>
        <w:spacing w:after="200" w:line="276" w:lineRule="auto"/>
      </w:pPr>
    </w:p>
    <w:p w14:paraId="212F34DF" w14:textId="77777777" w:rsidR="00442F17" w:rsidRDefault="00442F17">
      <w:pPr>
        <w:spacing w:after="200" w:line="276" w:lineRule="auto"/>
      </w:pPr>
    </w:p>
    <w:p w14:paraId="0C03CAD2" w14:textId="77777777" w:rsidR="00442F17" w:rsidRDefault="00442F17">
      <w:pPr>
        <w:spacing w:after="200" w:line="276" w:lineRule="auto"/>
      </w:pPr>
    </w:p>
    <w:p w14:paraId="794BEE87" w14:textId="77777777" w:rsidR="00442F17" w:rsidRDefault="00442F17">
      <w:pPr>
        <w:spacing w:after="200" w:line="276" w:lineRule="auto"/>
      </w:pPr>
    </w:p>
    <w:p w14:paraId="4169D934" w14:textId="77777777" w:rsidR="00442F17" w:rsidRDefault="00442F17">
      <w:pPr>
        <w:spacing w:after="200" w:line="276" w:lineRule="auto"/>
      </w:pPr>
    </w:p>
    <w:p w14:paraId="6B030496" w14:textId="77777777" w:rsidR="00442F17" w:rsidRDefault="00442F17">
      <w:pPr>
        <w:spacing w:after="200" w:line="276" w:lineRule="auto"/>
      </w:pPr>
    </w:p>
    <w:p w14:paraId="729C20E5" w14:textId="77777777" w:rsidR="00442F17" w:rsidRDefault="00442F17">
      <w:pPr>
        <w:spacing w:after="200" w:line="276" w:lineRule="auto"/>
      </w:pPr>
    </w:p>
    <w:p w14:paraId="223F792A" w14:textId="77777777" w:rsidR="00442F17" w:rsidRPr="00876F4F" w:rsidRDefault="00442F17">
      <w:pPr>
        <w:spacing w:after="200" w:line="276" w:lineRule="auto"/>
      </w:pPr>
    </w:p>
    <w:p w14:paraId="23DC0876" w14:textId="263F1FAD" w:rsidR="003E6B8E" w:rsidRPr="00876F4F" w:rsidRDefault="00000000">
      <w:pPr>
        <w:pStyle w:val="Preliminares"/>
      </w:pPr>
      <w:r w:rsidRPr="00876F4F">
        <w:lastRenderedPageBreak/>
        <w:t>Resumen</w:t>
      </w:r>
      <w:r w:rsidR="002830FA">
        <w:br/>
      </w:r>
    </w:p>
    <w:p w14:paraId="7124DE14" w14:textId="2EF234FD" w:rsidR="002830FA" w:rsidRPr="00C52836" w:rsidRDefault="00000000" w:rsidP="002830FA">
      <w:pPr>
        <w:pStyle w:val="Sinespaciado"/>
      </w:pPr>
      <w:r w:rsidRPr="00876F4F">
        <w:t xml:space="preserve">. </w:t>
      </w:r>
      <w:r w:rsidR="002830FA">
        <w:br/>
      </w:r>
      <w:r w:rsidR="002830FA" w:rsidRPr="00C52836">
        <w:t xml:space="preserve">El presente trabajo describe el diseño, desarrollo e implementación de </w:t>
      </w:r>
      <w:r w:rsidR="002830FA" w:rsidRPr="00C52836">
        <w:rPr>
          <w:b/>
          <w:bCs/>
        </w:rPr>
        <w:t>PSICOLE</w:t>
      </w:r>
      <w:r w:rsidR="002830FA" w:rsidRPr="00C52836">
        <w:t xml:space="preserve">, una plataforma web destinada a la </w:t>
      </w:r>
      <w:r w:rsidR="002830FA" w:rsidRPr="00C52836">
        <w:rPr>
          <w:b/>
          <w:bCs/>
        </w:rPr>
        <w:t>gestión y el seguimiento psicopedagógico escolar</w:t>
      </w:r>
      <w:r w:rsidR="002830FA" w:rsidRPr="00C52836">
        <w:t xml:space="preserve"> en el Colegio Sagrado Corazón, institución educativa de Villa Dolores, Córdoba. El sistema surge ante la necesidad de centralizar, sistematizar y organizar la información relacionada con el acompañamiento psicopedagógico de los estudiantes, reemplazando los registros manuales, dispersos y difíciles de gestionar.</w:t>
      </w:r>
    </w:p>
    <w:p w14:paraId="2E68A026" w14:textId="77777777" w:rsidR="002830FA" w:rsidRPr="00C52836" w:rsidRDefault="002830FA" w:rsidP="002830FA">
      <w:pPr>
        <w:pStyle w:val="Sinespaciado"/>
      </w:pPr>
      <w:r w:rsidRPr="00C52836">
        <w:t xml:space="preserve">PSICOLE fue creado utilizando </w:t>
      </w:r>
      <w:r w:rsidRPr="00C52836">
        <w:rPr>
          <w:b/>
          <w:bCs/>
        </w:rPr>
        <w:t>Vue 3</w:t>
      </w:r>
      <w:r w:rsidRPr="00C52836">
        <w:t xml:space="preserve"> para el frontend, </w:t>
      </w:r>
      <w:r w:rsidRPr="00C52836">
        <w:rPr>
          <w:b/>
          <w:bCs/>
        </w:rPr>
        <w:t>Node.js con Express</w:t>
      </w:r>
      <w:r w:rsidRPr="00C52836">
        <w:t xml:space="preserve"> para el backend y </w:t>
      </w:r>
      <w:r w:rsidRPr="00C52836">
        <w:rPr>
          <w:b/>
          <w:bCs/>
        </w:rPr>
        <w:t>MySQL</w:t>
      </w:r>
      <w:r w:rsidRPr="00C52836">
        <w:t xml:space="preserve"> como base de datos. La plataforma permite registrar intervenciones, observaciones, diagnósticos, derivaciones, historial de alumnos y generar reportes automáticos para la toma de decisiones institucionales. Incluye perfiles de acceso diferenciados para psicopedagogos, docentes, preceptores y directivos, asegurando la privacidad y trazabilidad de la información.</w:t>
      </w:r>
    </w:p>
    <w:p w14:paraId="7ED4A772" w14:textId="77777777" w:rsidR="002830FA" w:rsidRPr="00C52836" w:rsidRDefault="002830FA" w:rsidP="002830FA">
      <w:pPr>
        <w:pStyle w:val="Sinespaciado"/>
      </w:pPr>
      <w:r w:rsidRPr="00C52836">
        <w:t xml:space="preserve">Mediante una metodología de desarrollo </w:t>
      </w:r>
      <w:r w:rsidRPr="00C52836">
        <w:rPr>
          <w:b/>
          <w:bCs/>
        </w:rPr>
        <w:t>Iterativa e Incremental</w:t>
      </w:r>
      <w:r w:rsidRPr="00C52836">
        <w:t>, se construyeron módulos funcionales validados con el equipo psicopedagógico del colegio. Se concluye que PSICOLE mejora significativamente el trabajo interdisciplinario, facilita la intervención temprana, reduce la dispersión de información y optimiza los tiempos de gestión institucional.</w:t>
      </w:r>
    </w:p>
    <w:p w14:paraId="4B3D5BA7" w14:textId="6EA893DD" w:rsidR="003E6B8E" w:rsidRPr="00876F4F" w:rsidRDefault="002830FA">
      <w:r>
        <w:br/>
      </w:r>
      <w:r w:rsidRPr="00876F4F">
        <w:t>Este documento lo he preparado para que los tesistas lo usen como template</w:t>
      </w:r>
      <w:r>
        <w:t>.</w:t>
      </w:r>
      <w:r>
        <w:br/>
      </w:r>
      <w:r w:rsidR="00000000" w:rsidRPr="00876F4F">
        <w:t>Está basado en la reglamentación del IUA.</w:t>
      </w:r>
    </w:p>
    <w:p w14:paraId="0BF1E5C5" w14:textId="4B933D51" w:rsidR="003E6B8E" w:rsidRPr="00876F4F" w:rsidRDefault="00000000">
      <w:pPr>
        <w:ind w:left="708"/>
      </w:pPr>
      <w:r w:rsidRPr="00876F4F">
        <w:t>1 – Este template está en un directorio de la nube</w:t>
      </w:r>
      <w:r w:rsidR="00442F17">
        <w:t>- GIT hub</w:t>
      </w:r>
      <w:r w:rsidRPr="00876F4F">
        <w:t>.</w:t>
      </w:r>
    </w:p>
    <w:p w14:paraId="5A0870B6" w14:textId="77777777" w:rsidR="003E6B8E" w:rsidRPr="00876F4F" w:rsidRDefault="00000000">
      <w:pPr>
        <w:ind w:left="708"/>
      </w:pPr>
      <w:r w:rsidRPr="00876F4F">
        <w:t>2 – Doble click sobre este template.</w:t>
      </w:r>
    </w:p>
    <w:p w14:paraId="10D8CE29" w14:textId="77777777" w:rsidR="003E6B8E" w:rsidRPr="00876F4F" w:rsidRDefault="00000000">
      <w:pPr>
        <w:ind w:left="708"/>
      </w:pPr>
      <w:r w:rsidRPr="00876F4F">
        <w:t xml:space="preserve">3 – Eso crea un nuevo documento de Word, basado en este template. </w:t>
      </w:r>
    </w:p>
    <w:p w14:paraId="6869BEC7" w14:textId="77777777" w:rsidR="003E6B8E" w:rsidRPr="00876F4F" w:rsidRDefault="00000000">
      <w:pPr>
        <w:ind w:left="708"/>
      </w:pPr>
      <w:r w:rsidRPr="00876F4F">
        <w:t>4 – Grabar ese nuevo documento con el nombre que necesitemos.</w:t>
      </w:r>
    </w:p>
    <w:p w14:paraId="3BC8C7DD" w14:textId="77777777" w:rsidR="003E6B8E" w:rsidRPr="00876F4F" w:rsidRDefault="00000000">
      <w:pPr>
        <w:ind w:left="708"/>
      </w:pPr>
      <w:r w:rsidRPr="00876F4F">
        <w:t>5 – Lo anterior no afecta a este template.</w:t>
      </w:r>
    </w:p>
    <w:p w14:paraId="20A82E85" w14:textId="77777777" w:rsidR="003E6B8E" w:rsidRPr="00876F4F" w:rsidRDefault="00000000">
      <w:r w:rsidRPr="00876F4F">
        <w:t>Tiene las siguientes secciones:</w:t>
      </w:r>
    </w:p>
    <w:p w14:paraId="6F0D77DC" w14:textId="77777777" w:rsidR="003E6B8E" w:rsidRPr="00876F4F" w:rsidRDefault="00000000">
      <w:pPr>
        <w:ind w:left="708"/>
      </w:pPr>
      <w:r w:rsidRPr="00876F4F">
        <w:t>1 </w:t>
      </w:r>
      <w:r w:rsidRPr="00876F4F">
        <w:noBreakHyphen/>
        <w:t> Portada: no se numera.</w:t>
      </w:r>
    </w:p>
    <w:p w14:paraId="72BC2110" w14:textId="77777777" w:rsidR="003E6B8E" w:rsidRPr="00876F4F" w:rsidRDefault="00000000">
      <w:pPr>
        <w:ind w:left="708"/>
      </w:pPr>
      <w:r w:rsidRPr="00876F4F">
        <w:t>2 – Preliminares: las páginas se numeran con romanos en minúsculas.</w:t>
      </w:r>
    </w:p>
    <w:p w14:paraId="364D639D" w14:textId="77777777" w:rsidR="003E6B8E" w:rsidRPr="00876F4F" w:rsidRDefault="00000000">
      <w:pPr>
        <w:ind w:left="708"/>
      </w:pPr>
      <w:r w:rsidRPr="00876F4F">
        <w:t>3 – Cuerpo del documento, a partir del índice, se numera con arábigos.</w:t>
      </w:r>
    </w:p>
    <w:p w14:paraId="51F3612A" w14:textId="77777777" w:rsidR="003E6B8E" w:rsidRPr="00876F4F" w:rsidRDefault="00000000">
      <w:r w:rsidRPr="00876F4F">
        <w:t>El header y el footer de la portada van en blanco.</w:t>
      </w:r>
    </w:p>
    <w:p w14:paraId="00E36E04" w14:textId="77777777" w:rsidR="003E6B8E" w:rsidRPr="00876F4F" w:rsidRDefault="00000000">
      <w:r w:rsidRPr="00876F4F">
        <w:t>A partir de la página siguiente a la portada, el header es siempre el mismo, y contiene nombre del proyecto, carrera, universidad.</w:t>
      </w:r>
    </w:p>
    <w:p w14:paraId="30003631" w14:textId="77777777" w:rsidR="003E6B8E" w:rsidRPr="00876F4F" w:rsidRDefault="00000000">
      <w:r w:rsidRPr="00876F4F">
        <w:t>Las secciones 2 y 3 tienen footers diferentes, no solo porque el tipo de los números es distinto, sino porque cada una arranca de i o de 1. La numeración va en la esquina inferior derecha de la página.</w:t>
      </w:r>
    </w:p>
    <w:p w14:paraId="132BCC1F" w14:textId="77777777" w:rsidR="003E6B8E" w:rsidRPr="00876F4F" w:rsidRDefault="00000000">
      <w:r w:rsidRPr="00876F4F">
        <w:lastRenderedPageBreak/>
        <w:t>El estilo Heading 1 tiene el alias Titulo_capitulo, con los parámetros reglamentarios. Heading 1 es el nombre built-in para el Word en inglés. Para Word en español el nombre es Título 1. En este, como en los demás estilos que tienen un alias, hay que usar en todas partes solo el alias, nunca el nombre buil</w:t>
      </w:r>
      <w:r w:rsidRPr="00876F4F">
        <w:noBreakHyphen/>
        <w:t>in. Si uno usa el nombre built</w:t>
      </w:r>
      <w:r w:rsidRPr="00876F4F">
        <w:noBreakHyphen/>
        <w:t>in, cuando alguien abre el documento en un Word que esté en otro idioma, aparecen errores.</w:t>
      </w:r>
    </w:p>
    <w:p w14:paraId="124289D5" w14:textId="77777777" w:rsidR="003E6B8E" w:rsidRPr="00876F4F" w:rsidRDefault="00000000">
      <w:pPr>
        <w:keepNext/>
        <w:keepLines/>
      </w:pPr>
      <w:r w:rsidRPr="00876F4F">
        <w:t>Del mismo modo otros estilos tienen alias:</w:t>
      </w:r>
    </w:p>
    <w:p w14:paraId="1DAE73EE" w14:textId="77777777" w:rsidR="003E6B8E" w:rsidRPr="00876F4F" w:rsidRDefault="00000000">
      <w:pPr>
        <w:pStyle w:val="Prrafodelista"/>
        <w:numPr>
          <w:ilvl w:val="0"/>
          <w:numId w:val="8"/>
        </w:numPr>
        <w:rPr>
          <w:lang w:val="es-AR"/>
        </w:rPr>
      </w:pPr>
      <w:r w:rsidRPr="00876F4F">
        <w:rPr>
          <w:lang w:val="es-AR"/>
        </w:rPr>
        <w:t xml:space="preserve">Heading 2 Titulo_primer_nivel, </w:t>
      </w:r>
    </w:p>
    <w:p w14:paraId="48A22E7D" w14:textId="77777777" w:rsidR="003E6B8E" w:rsidRPr="00876F4F" w:rsidRDefault="00000000">
      <w:pPr>
        <w:pStyle w:val="Prrafodelista"/>
        <w:numPr>
          <w:ilvl w:val="0"/>
          <w:numId w:val="8"/>
        </w:numPr>
        <w:rPr>
          <w:lang w:val="es-AR"/>
        </w:rPr>
      </w:pPr>
      <w:r w:rsidRPr="00876F4F">
        <w:rPr>
          <w:lang w:val="es-AR"/>
        </w:rPr>
        <w:t xml:space="preserve">Heading 3 Titulo_segundo_nivel, </w:t>
      </w:r>
    </w:p>
    <w:p w14:paraId="10DE5C60" w14:textId="77777777" w:rsidR="003E6B8E" w:rsidRPr="00876F4F" w:rsidRDefault="00000000">
      <w:pPr>
        <w:pStyle w:val="Prrafodelista"/>
        <w:numPr>
          <w:ilvl w:val="0"/>
          <w:numId w:val="8"/>
        </w:numPr>
        <w:rPr>
          <w:lang w:val="es-AR"/>
        </w:rPr>
      </w:pPr>
      <w:r w:rsidRPr="00876F4F">
        <w:rPr>
          <w:lang w:val="es-AR"/>
        </w:rPr>
        <w:t>Heading 4 Titulo_tercer_nivel.</w:t>
      </w:r>
    </w:p>
    <w:p w14:paraId="3D8A7A55" w14:textId="77777777" w:rsidR="003E6B8E" w:rsidRPr="00876F4F" w:rsidRDefault="003E6B8E"/>
    <w:p w14:paraId="0483F635" w14:textId="77777777" w:rsidR="003E6B8E" w:rsidRPr="00876F4F" w:rsidRDefault="003E6B8E"/>
    <w:p w14:paraId="5589153C" w14:textId="77777777" w:rsidR="003E6B8E" w:rsidRPr="00876F4F" w:rsidRDefault="003E6B8E"/>
    <w:p w14:paraId="070091AA" w14:textId="77777777" w:rsidR="003E6B8E" w:rsidRPr="00876F4F" w:rsidRDefault="003E6B8E"/>
    <w:p w14:paraId="3BE0EBB1" w14:textId="77777777" w:rsidR="003E6B8E" w:rsidRPr="00876F4F" w:rsidRDefault="003E6B8E">
      <w:pPr>
        <w:sectPr w:rsidR="003E6B8E" w:rsidRPr="00876F4F">
          <w:headerReference w:type="default" r:id="rId10"/>
          <w:footerReference w:type="default" r:id="rId11"/>
          <w:pgSz w:w="11906" w:h="16838"/>
          <w:pgMar w:top="1418" w:right="1418" w:bottom="1418" w:left="1701" w:header="709" w:footer="709" w:gutter="0"/>
          <w:pgNumType w:fmt="lowerRoman" w:start="1"/>
          <w:cols w:space="720"/>
          <w:formProt w:val="0"/>
          <w:docGrid w:linePitch="360"/>
        </w:sectPr>
      </w:pPr>
    </w:p>
    <w:bookmarkStart w:id="0" w:name="_Toc25851266" w:displacedByCustomXml="next"/>
    <w:sdt>
      <w:sdtPr>
        <w:rPr>
          <w:rFonts w:eastAsiaTheme="minorHAnsi"/>
          <w:b w:val="0"/>
          <w:bCs w:val="0"/>
          <w:kern w:val="0"/>
          <w:sz w:val="24"/>
          <w:szCs w:val="22"/>
        </w:rPr>
        <w:id w:val="258810865"/>
        <w:docPartObj>
          <w:docPartGallery w:val="Table of Contents"/>
          <w:docPartUnique/>
        </w:docPartObj>
      </w:sdtPr>
      <w:sdtContent>
        <w:p w14:paraId="3EBEC356" w14:textId="77777777" w:rsidR="003E6B8E" w:rsidRPr="00876F4F" w:rsidRDefault="00000000">
          <w:pPr>
            <w:pStyle w:val="Ttulo1"/>
          </w:pPr>
          <w:r w:rsidRPr="00876F4F">
            <w:t>Índice</w:t>
          </w:r>
          <w:bookmarkEnd w:id="0"/>
        </w:p>
        <w:p w14:paraId="37589282" w14:textId="77777777" w:rsidR="003E6B8E" w:rsidRPr="00876F4F" w:rsidRDefault="00000000">
          <w:pPr>
            <w:pStyle w:val="TDC1"/>
            <w:tabs>
              <w:tab w:val="left" w:pos="440"/>
              <w:tab w:val="right" w:leader="dot" w:pos="8778"/>
            </w:tabs>
            <w:rPr>
              <w:rFonts w:asciiTheme="minorHAnsi" w:eastAsiaTheme="minorEastAsia" w:hAnsiTheme="minorHAnsi"/>
              <w:sz w:val="22"/>
            </w:rPr>
          </w:pPr>
          <w:r w:rsidRPr="00876F4F">
            <w:fldChar w:fldCharType="begin"/>
          </w:r>
          <w:r w:rsidRPr="00876F4F">
            <w:rPr>
              <w:rStyle w:val="Enlacedelndice"/>
              <w:webHidden/>
            </w:rPr>
            <w:instrText xml:space="preserve"> TOC \z \o "1-3" \u \h</w:instrText>
          </w:r>
          <w:r w:rsidRPr="00876F4F">
            <w:rPr>
              <w:rStyle w:val="Enlacedelndice"/>
            </w:rPr>
            <w:fldChar w:fldCharType="separate"/>
          </w:r>
          <w:hyperlink w:anchor="_Toc25851266">
            <w:r w:rsidR="003E6B8E" w:rsidRPr="00876F4F">
              <w:rPr>
                <w:rStyle w:val="Enlacedelndice"/>
                <w:webHidden/>
              </w:rPr>
              <w:t>1.</w:t>
            </w:r>
            <w:r w:rsidR="003E6B8E" w:rsidRPr="00876F4F">
              <w:rPr>
                <w:rStyle w:val="Enlacedelndice"/>
                <w:rFonts w:asciiTheme="minorHAnsi" w:eastAsiaTheme="minorEastAsia" w:hAnsiTheme="minorHAnsi"/>
                <w:sz w:val="22"/>
              </w:rPr>
              <w:tab/>
            </w:r>
            <w:r w:rsidR="003E6B8E" w:rsidRPr="00876F4F">
              <w:rPr>
                <w:rStyle w:val="Enlacedelndice"/>
              </w:rPr>
              <w:t>Índice</w:t>
            </w:r>
            <w:r w:rsidR="003E6B8E" w:rsidRPr="00876F4F">
              <w:rPr>
                <w:webHidden/>
              </w:rPr>
              <w:fldChar w:fldCharType="begin"/>
            </w:r>
            <w:r w:rsidR="003E6B8E" w:rsidRPr="00876F4F">
              <w:rPr>
                <w:webHidden/>
              </w:rPr>
              <w:instrText>PAGEREF _Toc25851266 \h</w:instrText>
            </w:r>
            <w:r w:rsidR="003E6B8E" w:rsidRPr="00876F4F">
              <w:rPr>
                <w:webHidden/>
              </w:rPr>
            </w:r>
            <w:r w:rsidR="003E6B8E" w:rsidRPr="00876F4F">
              <w:rPr>
                <w:webHidden/>
              </w:rPr>
              <w:fldChar w:fldCharType="separate"/>
            </w:r>
            <w:r w:rsidR="003E6B8E" w:rsidRPr="00876F4F">
              <w:rPr>
                <w:rStyle w:val="Enlacedelndice"/>
              </w:rPr>
              <w:tab/>
              <w:t>1</w:t>
            </w:r>
            <w:r w:rsidR="003E6B8E" w:rsidRPr="00876F4F">
              <w:rPr>
                <w:webHidden/>
              </w:rPr>
              <w:fldChar w:fldCharType="end"/>
            </w:r>
          </w:hyperlink>
        </w:p>
        <w:p w14:paraId="5BF95E04" w14:textId="77777777" w:rsidR="003E6B8E" w:rsidRPr="00876F4F" w:rsidRDefault="003E6B8E">
          <w:pPr>
            <w:pStyle w:val="TDC1"/>
            <w:tabs>
              <w:tab w:val="left" w:pos="440"/>
              <w:tab w:val="right" w:leader="dot" w:pos="8778"/>
            </w:tabs>
            <w:rPr>
              <w:rFonts w:asciiTheme="minorHAnsi" w:eastAsiaTheme="minorEastAsia" w:hAnsiTheme="minorHAnsi"/>
              <w:sz w:val="22"/>
            </w:rPr>
          </w:pPr>
          <w:hyperlink w:anchor="_Toc25851267">
            <w:r w:rsidRPr="00876F4F">
              <w:rPr>
                <w:rStyle w:val="Enlacedelndice"/>
                <w:webHidden/>
              </w:rPr>
              <w:t>2.</w:t>
            </w:r>
            <w:r w:rsidRPr="00876F4F">
              <w:rPr>
                <w:rStyle w:val="Enlacedelndice"/>
                <w:rFonts w:asciiTheme="minorHAnsi" w:eastAsiaTheme="minorEastAsia" w:hAnsiTheme="minorHAnsi"/>
                <w:sz w:val="22"/>
              </w:rPr>
              <w:tab/>
            </w:r>
            <w:r w:rsidRPr="00876F4F">
              <w:rPr>
                <w:rStyle w:val="Enlacedelndice"/>
              </w:rPr>
              <w:t>Glosario</w:t>
            </w:r>
            <w:r w:rsidRPr="00876F4F">
              <w:rPr>
                <w:webHidden/>
              </w:rPr>
              <w:fldChar w:fldCharType="begin"/>
            </w:r>
            <w:r w:rsidRPr="00876F4F">
              <w:rPr>
                <w:webHidden/>
              </w:rPr>
              <w:instrText>PAGEREF _Toc25851267 \h</w:instrText>
            </w:r>
            <w:r w:rsidRPr="00876F4F">
              <w:rPr>
                <w:webHidden/>
              </w:rPr>
            </w:r>
            <w:r w:rsidRPr="00876F4F">
              <w:rPr>
                <w:webHidden/>
              </w:rPr>
              <w:fldChar w:fldCharType="separate"/>
            </w:r>
            <w:r w:rsidRPr="00876F4F">
              <w:rPr>
                <w:rStyle w:val="Enlacedelndice"/>
              </w:rPr>
              <w:tab/>
              <w:t>2</w:t>
            </w:r>
            <w:r w:rsidRPr="00876F4F">
              <w:rPr>
                <w:webHidden/>
              </w:rPr>
              <w:fldChar w:fldCharType="end"/>
            </w:r>
          </w:hyperlink>
        </w:p>
        <w:p w14:paraId="0898A2A9" w14:textId="77777777" w:rsidR="003E6B8E" w:rsidRPr="00876F4F" w:rsidRDefault="003E6B8E">
          <w:pPr>
            <w:pStyle w:val="TDC1"/>
            <w:tabs>
              <w:tab w:val="left" w:pos="440"/>
              <w:tab w:val="right" w:leader="dot" w:pos="8778"/>
            </w:tabs>
            <w:rPr>
              <w:rFonts w:asciiTheme="minorHAnsi" w:eastAsiaTheme="minorEastAsia" w:hAnsiTheme="minorHAnsi"/>
              <w:sz w:val="22"/>
            </w:rPr>
          </w:pPr>
          <w:hyperlink w:anchor="_Toc25851268">
            <w:r w:rsidRPr="00876F4F">
              <w:rPr>
                <w:rStyle w:val="Enlacedelndice"/>
                <w:webHidden/>
              </w:rPr>
              <w:t>3.</w:t>
            </w:r>
            <w:r w:rsidRPr="00876F4F">
              <w:rPr>
                <w:rStyle w:val="Enlacedelndice"/>
                <w:rFonts w:asciiTheme="minorHAnsi" w:eastAsiaTheme="minorEastAsia" w:hAnsiTheme="minorHAnsi"/>
                <w:sz w:val="22"/>
              </w:rPr>
              <w:tab/>
            </w:r>
            <w:r w:rsidRPr="00876F4F">
              <w:rPr>
                <w:rStyle w:val="Enlacedelndice"/>
              </w:rPr>
              <w:t>Cómo numerar las figuras</w:t>
            </w:r>
            <w:r w:rsidRPr="00876F4F">
              <w:rPr>
                <w:webHidden/>
              </w:rPr>
              <w:fldChar w:fldCharType="begin"/>
            </w:r>
            <w:r w:rsidRPr="00876F4F">
              <w:rPr>
                <w:webHidden/>
              </w:rPr>
              <w:instrText>PAGEREF _Toc25851268 \h</w:instrText>
            </w:r>
            <w:r w:rsidRPr="00876F4F">
              <w:rPr>
                <w:webHidden/>
              </w:rPr>
            </w:r>
            <w:r w:rsidRPr="00876F4F">
              <w:rPr>
                <w:webHidden/>
              </w:rPr>
              <w:fldChar w:fldCharType="separate"/>
            </w:r>
            <w:r w:rsidRPr="00876F4F">
              <w:rPr>
                <w:rStyle w:val="Enlacedelndice"/>
              </w:rPr>
              <w:tab/>
              <w:t>3</w:t>
            </w:r>
            <w:r w:rsidRPr="00876F4F">
              <w:rPr>
                <w:webHidden/>
              </w:rPr>
              <w:fldChar w:fldCharType="end"/>
            </w:r>
          </w:hyperlink>
        </w:p>
        <w:p w14:paraId="62A4F3C0" w14:textId="77777777" w:rsidR="003E6B8E" w:rsidRPr="00876F4F" w:rsidRDefault="003E6B8E">
          <w:pPr>
            <w:pStyle w:val="TDC2"/>
            <w:tabs>
              <w:tab w:val="right" w:leader="dot" w:pos="8778"/>
            </w:tabs>
            <w:rPr>
              <w:rFonts w:asciiTheme="minorHAnsi" w:eastAsiaTheme="minorEastAsia" w:hAnsiTheme="minorHAnsi"/>
              <w:sz w:val="22"/>
            </w:rPr>
          </w:pPr>
          <w:hyperlink w:anchor="_Toc25851269">
            <w:r w:rsidRPr="00876F4F">
              <w:rPr>
                <w:rStyle w:val="Enlacedelndice"/>
                <w:webHidden/>
              </w:rPr>
              <w:t>Para actualizar los valores de los campos</w:t>
            </w:r>
            <w:r w:rsidRPr="00876F4F">
              <w:rPr>
                <w:webHidden/>
              </w:rPr>
              <w:fldChar w:fldCharType="begin"/>
            </w:r>
            <w:r w:rsidRPr="00876F4F">
              <w:rPr>
                <w:webHidden/>
              </w:rPr>
              <w:instrText>PAGEREF _Toc25851269 \h</w:instrText>
            </w:r>
            <w:r w:rsidRPr="00876F4F">
              <w:rPr>
                <w:webHidden/>
              </w:rPr>
            </w:r>
            <w:r w:rsidRPr="00876F4F">
              <w:rPr>
                <w:webHidden/>
              </w:rPr>
              <w:fldChar w:fldCharType="separate"/>
            </w:r>
            <w:r w:rsidRPr="00876F4F">
              <w:rPr>
                <w:rStyle w:val="Enlacedelndice"/>
              </w:rPr>
              <w:tab/>
              <w:t>3</w:t>
            </w:r>
            <w:r w:rsidRPr="00876F4F">
              <w:rPr>
                <w:webHidden/>
              </w:rPr>
              <w:fldChar w:fldCharType="end"/>
            </w:r>
          </w:hyperlink>
        </w:p>
        <w:p w14:paraId="6D27FC17" w14:textId="77777777" w:rsidR="003E6B8E" w:rsidRPr="00876F4F" w:rsidRDefault="003E6B8E">
          <w:pPr>
            <w:pStyle w:val="TDC2"/>
            <w:tabs>
              <w:tab w:val="right" w:leader="dot" w:pos="8778"/>
            </w:tabs>
            <w:rPr>
              <w:rFonts w:asciiTheme="minorHAnsi" w:eastAsiaTheme="minorEastAsia" w:hAnsiTheme="minorHAnsi"/>
              <w:sz w:val="22"/>
            </w:rPr>
          </w:pPr>
          <w:hyperlink w:anchor="_Toc25851270">
            <w:r w:rsidRPr="00876F4F">
              <w:rPr>
                <w:rStyle w:val="Enlacedelndice"/>
                <w:webHidden/>
              </w:rPr>
              <w:t>Cómo referenciar las figuras dentro del texto</w:t>
            </w:r>
            <w:r w:rsidRPr="00876F4F">
              <w:rPr>
                <w:webHidden/>
              </w:rPr>
              <w:fldChar w:fldCharType="begin"/>
            </w:r>
            <w:r w:rsidRPr="00876F4F">
              <w:rPr>
                <w:webHidden/>
              </w:rPr>
              <w:instrText>PAGEREF _Toc25851270 \h</w:instrText>
            </w:r>
            <w:r w:rsidRPr="00876F4F">
              <w:rPr>
                <w:webHidden/>
              </w:rPr>
            </w:r>
            <w:r w:rsidRPr="00876F4F">
              <w:rPr>
                <w:webHidden/>
              </w:rPr>
              <w:fldChar w:fldCharType="separate"/>
            </w:r>
            <w:r w:rsidRPr="00876F4F">
              <w:rPr>
                <w:rStyle w:val="Enlacedelndice"/>
              </w:rPr>
              <w:tab/>
              <w:t>3</w:t>
            </w:r>
            <w:r w:rsidRPr="00876F4F">
              <w:rPr>
                <w:webHidden/>
              </w:rPr>
              <w:fldChar w:fldCharType="end"/>
            </w:r>
          </w:hyperlink>
        </w:p>
        <w:p w14:paraId="31FEFB69" w14:textId="77777777" w:rsidR="003E6B8E" w:rsidRPr="00876F4F" w:rsidRDefault="003E6B8E">
          <w:pPr>
            <w:pStyle w:val="TDC2"/>
            <w:tabs>
              <w:tab w:val="right" w:leader="dot" w:pos="8778"/>
            </w:tabs>
            <w:rPr>
              <w:rFonts w:asciiTheme="minorHAnsi" w:eastAsiaTheme="minorEastAsia" w:hAnsiTheme="minorHAnsi"/>
              <w:sz w:val="22"/>
            </w:rPr>
          </w:pPr>
          <w:hyperlink w:anchor="_Toc25851271">
            <w:r w:rsidRPr="00876F4F">
              <w:rPr>
                <w:rStyle w:val="Enlacedelndice"/>
                <w:webHidden/>
              </w:rPr>
              <w:t>Cómo numerar las tablas</w:t>
            </w:r>
            <w:r w:rsidRPr="00876F4F">
              <w:rPr>
                <w:webHidden/>
              </w:rPr>
              <w:fldChar w:fldCharType="begin"/>
            </w:r>
            <w:r w:rsidRPr="00876F4F">
              <w:rPr>
                <w:webHidden/>
              </w:rPr>
              <w:instrText>PAGEREF _Toc25851271 \h</w:instrText>
            </w:r>
            <w:r w:rsidRPr="00876F4F">
              <w:rPr>
                <w:webHidden/>
              </w:rPr>
            </w:r>
            <w:r w:rsidRPr="00876F4F">
              <w:rPr>
                <w:webHidden/>
              </w:rPr>
              <w:fldChar w:fldCharType="separate"/>
            </w:r>
            <w:r w:rsidRPr="00876F4F">
              <w:rPr>
                <w:rStyle w:val="Enlacedelndice"/>
              </w:rPr>
              <w:tab/>
              <w:t>4</w:t>
            </w:r>
            <w:r w:rsidRPr="00876F4F">
              <w:rPr>
                <w:webHidden/>
              </w:rPr>
              <w:fldChar w:fldCharType="end"/>
            </w:r>
          </w:hyperlink>
        </w:p>
        <w:p w14:paraId="1DFFCB21" w14:textId="77777777" w:rsidR="003E6B8E" w:rsidRPr="00876F4F" w:rsidRDefault="003E6B8E">
          <w:pPr>
            <w:pStyle w:val="TDC1"/>
            <w:tabs>
              <w:tab w:val="left" w:pos="440"/>
              <w:tab w:val="right" w:leader="dot" w:pos="8778"/>
            </w:tabs>
            <w:rPr>
              <w:rFonts w:asciiTheme="minorHAnsi" w:eastAsiaTheme="minorEastAsia" w:hAnsiTheme="minorHAnsi"/>
              <w:sz w:val="22"/>
            </w:rPr>
          </w:pPr>
          <w:hyperlink w:anchor="_Toc25851272">
            <w:r w:rsidRPr="00876F4F">
              <w:rPr>
                <w:rStyle w:val="Enlacedelndice"/>
                <w:webHidden/>
              </w:rPr>
              <w:t>4.</w:t>
            </w:r>
            <w:r w:rsidRPr="00876F4F">
              <w:rPr>
                <w:rStyle w:val="Enlacedelndice"/>
                <w:rFonts w:asciiTheme="minorHAnsi" w:eastAsiaTheme="minorEastAsia" w:hAnsiTheme="minorHAnsi"/>
                <w:sz w:val="22"/>
              </w:rPr>
              <w:tab/>
            </w:r>
            <w:r w:rsidRPr="00876F4F">
              <w:rPr>
                <w:rStyle w:val="Enlacedelndice"/>
              </w:rPr>
              <w:t>Cómo numerar figuras</w:t>
            </w:r>
            <w:r w:rsidRPr="00876F4F">
              <w:rPr>
                <w:webHidden/>
              </w:rPr>
              <w:fldChar w:fldCharType="begin"/>
            </w:r>
            <w:r w:rsidRPr="00876F4F">
              <w:rPr>
                <w:webHidden/>
              </w:rPr>
              <w:instrText>PAGEREF _Toc25851272 \h</w:instrText>
            </w:r>
            <w:r w:rsidRPr="00876F4F">
              <w:rPr>
                <w:webHidden/>
              </w:rPr>
            </w:r>
            <w:r w:rsidRPr="00876F4F">
              <w:rPr>
                <w:webHidden/>
              </w:rPr>
              <w:fldChar w:fldCharType="separate"/>
            </w:r>
            <w:r w:rsidRPr="00876F4F">
              <w:rPr>
                <w:rStyle w:val="Enlacedelndice"/>
              </w:rPr>
              <w:tab/>
              <w:t>8</w:t>
            </w:r>
            <w:r w:rsidRPr="00876F4F">
              <w:rPr>
                <w:webHidden/>
              </w:rPr>
              <w:fldChar w:fldCharType="end"/>
            </w:r>
          </w:hyperlink>
        </w:p>
        <w:p w14:paraId="79207E9C" w14:textId="77777777" w:rsidR="003E6B8E" w:rsidRPr="00876F4F" w:rsidRDefault="003E6B8E">
          <w:pPr>
            <w:pStyle w:val="TDC1"/>
            <w:tabs>
              <w:tab w:val="left" w:pos="440"/>
              <w:tab w:val="right" w:leader="dot" w:pos="8778"/>
            </w:tabs>
            <w:rPr>
              <w:rFonts w:asciiTheme="minorHAnsi" w:eastAsiaTheme="minorEastAsia" w:hAnsiTheme="minorHAnsi"/>
              <w:sz w:val="22"/>
            </w:rPr>
          </w:pPr>
          <w:hyperlink w:anchor="_Toc25851273">
            <w:r w:rsidRPr="00876F4F">
              <w:rPr>
                <w:rStyle w:val="Enlacedelndice"/>
                <w:webHidden/>
              </w:rPr>
              <w:t>5.</w:t>
            </w:r>
            <w:r w:rsidRPr="00876F4F">
              <w:rPr>
                <w:rStyle w:val="Enlacedelndice"/>
                <w:rFonts w:asciiTheme="minorHAnsi" w:eastAsiaTheme="minorEastAsia" w:hAnsiTheme="minorHAnsi"/>
                <w:sz w:val="22"/>
              </w:rPr>
              <w:tab/>
            </w:r>
            <w:r w:rsidRPr="00876F4F">
              <w:rPr>
                <w:rStyle w:val="Enlacedelndice"/>
              </w:rPr>
              <w:t>Bibliografía</w:t>
            </w:r>
            <w:r w:rsidRPr="00876F4F">
              <w:rPr>
                <w:webHidden/>
              </w:rPr>
              <w:fldChar w:fldCharType="begin"/>
            </w:r>
            <w:r w:rsidRPr="00876F4F">
              <w:rPr>
                <w:webHidden/>
              </w:rPr>
              <w:instrText>PAGEREF _Toc25851273 \h</w:instrText>
            </w:r>
            <w:r w:rsidRPr="00876F4F">
              <w:rPr>
                <w:webHidden/>
              </w:rPr>
            </w:r>
            <w:r w:rsidRPr="00876F4F">
              <w:rPr>
                <w:webHidden/>
              </w:rPr>
              <w:fldChar w:fldCharType="separate"/>
            </w:r>
            <w:r w:rsidRPr="00876F4F">
              <w:rPr>
                <w:rStyle w:val="Enlacedelndice"/>
              </w:rPr>
              <w:tab/>
              <w:t>12</w:t>
            </w:r>
            <w:r w:rsidRPr="00876F4F">
              <w:rPr>
                <w:webHidden/>
              </w:rPr>
              <w:fldChar w:fldCharType="end"/>
            </w:r>
          </w:hyperlink>
        </w:p>
        <w:p w14:paraId="6EA62DC4" w14:textId="77777777" w:rsidR="003E6B8E" w:rsidRPr="00876F4F" w:rsidRDefault="00000000">
          <w:r w:rsidRPr="00876F4F">
            <w:fldChar w:fldCharType="end"/>
          </w:r>
        </w:p>
      </w:sdtContent>
    </w:sdt>
    <w:p w14:paraId="7836A538" w14:textId="77777777" w:rsidR="003E6B8E" w:rsidRPr="00876F4F" w:rsidRDefault="00000000">
      <w:pPr>
        <w:keepNext/>
        <w:spacing w:before="240" w:after="240"/>
        <w:rPr>
          <w:b/>
          <w:bCs/>
          <w:sz w:val="32"/>
          <w:szCs w:val="28"/>
        </w:rPr>
      </w:pPr>
      <w:r w:rsidRPr="00876F4F">
        <w:rPr>
          <w:b/>
          <w:bCs/>
          <w:sz w:val="32"/>
          <w:szCs w:val="28"/>
        </w:rPr>
        <w:t>Figuras</w:t>
      </w:r>
    </w:p>
    <w:p w14:paraId="636D60A2" w14:textId="77777777" w:rsidR="003E6B8E" w:rsidRPr="00876F4F" w:rsidRDefault="00000000">
      <w:pPr>
        <w:pStyle w:val="Tabladeilustraciones"/>
        <w:tabs>
          <w:tab w:val="right" w:leader="dot" w:pos="8778"/>
        </w:tabs>
        <w:rPr>
          <w:rFonts w:asciiTheme="minorHAnsi" w:eastAsiaTheme="minorEastAsia" w:hAnsiTheme="minorHAnsi"/>
          <w:sz w:val="22"/>
        </w:rPr>
      </w:pPr>
      <w:r w:rsidRPr="00876F4F">
        <w:fldChar w:fldCharType="begin"/>
      </w:r>
      <w:r w:rsidRPr="00876F4F">
        <w:rPr>
          <w:rStyle w:val="Enlacedelndice"/>
        </w:rPr>
        <w:instrText xml:space="preserve"> TOC \c "Figura" </w:instrText>
      </w:r>
      <w:r w:rsidRPr="00876F4F">
        <w:rPr>
          <w:rStyle w:val="Enlacedelndice"/>
        </w:rPr>
        <w:fldChar w:fldCharType="separate"/>
      </w:r>
      <w:hyperlink r:id="rId12" w:anchor="_Toc25851274" w:history="1">
        <w:r w:rsidR="003E6B8E" w:rsidRPr="00876F4F">
          <w:rPr>
            <w:rStyle w:val="Enlacedelndice"/>
          </w:rPr>
          <w:t>Figura 3</w:t>
        </w:r>
        <w:r w:rsidR="003E6B8E" w:rsidRPr="00876F4F">
          <w:rPr>
            <w:rStyle w:val="Enlacedelndice"/>
          </w:rPr>
          <w:noBreakHyphen/>
          <w:t>1 313131</w:t>
        </w:r>
      </w:hyperlink>
      <w:r w:rsidRPr="00876F4F">
        <w:rPr>
          <w:rStyle w:val="Enlacedelndice"/>
        </w:rPr>
        <w:tab/>
        <w:t>3</w:t>
      </w:r>
    </w:p>
    <w:p w14:paraId="76211A77" w14:textId="77777777" w:rsidR="003E6B8E" w:rsidRPr="00876F4F" w:rsidRDefault="003E6B8E">
      <w:pPr>
        <w:pStyle w:val="Tabladeilustraciones"/>
        <w:tabs>
          <w:tab w:val="right" w:leader="dot" w:pos="8778"/>
        </w:tabs>
        <w:rPr>
          <w:rFonts w:asciiTheme="minorHAnsi" w:eastAsiaTheme="minorEastAsia" w:hAnsiTheme="minorHAnsi"/>
          <w:sz w:val="22"/>
        </w:rPr>
      </w:pPr>
      <w:hyperlink r:id="rId13" w:anchor="_Toc25851275" w:history="1">
        <w:r w:rsidRPr="00876F4F">
          <w:rPr>
            <w:rStyle w:val="Enlacedelndice"/>
          </w:rPr>
          <w:t>Figura 3</w:t>
        </w:r>
        <w:r w:rsidRPr="00876F4F">
          <w:rPr>
            <w:rStyle w:val="Enlacedelndice"/>
          </w:rPr>
          <w:noBreakHyphen/>
          <w:t>2  BBBBBBBB</w:t>
        </w:r>
      </w:hyperlink>
      <w:r w:rsidR="00000000" w:rsidRPr="00876F4F">
        <w:rPr>
          <w:rStyle w:val="Enlacedelndice"/>
        </w:rPr>
        <w:tab/>
        <w:t>5</w:t>
      </w:r>
    </w:p>
    <w:p w14:paraId="6F012B7B" w14:textId="77777777" w:rsidR="003E6B8E" w:rsidRPr="00876F4F" w:rsidRDefault="003E6B8E">
      <w:pPr>
        <w:pStyle w:val="Tabladeilustraciones"/>
        <w:tabs>
          <w:tab w:val="right" w:leader="dot" w:pos="8778"/>
        </w:tabs>
        <w:rPr>
          <w:rFonts w:asciiTheme="minorHAnsi" w:eastAsiaTheme="minorEastAsia" w:hAnsiTheme="minorHAnsi"/>
          <w:sz w:val="22"/>
        </w:rPr>
      </w:pPr>
      <w:hyperlink r:id="rId14" w:anchor="_Toc25851276" w:history="1">
        <w:r w:rsidRPr="00876F4F">
          <w:rPr>
            <w:rStyle w:val="Enlacedelndice"/>
          </w:rPr>
          <w:t>Figura 3</w:t>
        </w:r>
        <w:r w:rsidRPr="00876F4F">
          <w:rPr>
            <w:rStyle w:val="Enlacedelndice"/>
          </w:rPr>
          <w:noBreakHyphen/>
          <w:t>3 XXXXXXXXXXXXX</w:t>
        </w:r>
      </w:hyperlink>
      <w:r w:rsidR="00000000" w:rsidRPr="00876F4F">
        <w:rPr>
          <w:rStyle w:val="Enlacedelndice"/>
        </w:rPr>
        <w:tab/>
        <w:t>6</w:t>
      </w:r>
    </w:p>
    <w:p w14:paraId="1AEE0F63" w14:textId="77777777" w:rsidR="003E6B8E" w:rsidRPr="00876F4F" w:rsidRDefault="003E6B8E">
      <w:pPr>
        <w:pStyle w:val="Tabladeilustraciones"/>
        <w:tabs>
          <w:tab w:val="right" w:leader="dot" w:pos="8778"/>
        </w:tabs>
        <w:rPr>
          <w:rFonts w:asciiTheme="minorHAnsi" w:eastAsiaTheme="minorEastAsia" w:hAnsiTheme="minorHAnsi"/>
          <w:sz w:val="22"/>
        </w:rPr>
      </w:pPr>
      <w:hyperlink r:id="rId15" w:anchor="_Toc25851277" w:history="1">
        <w:r w:rsidRPr="00876F4F">
          <w:rPr>
            <w:rStyle w:val="Enlacedelndice"/>
          </w:rPr>
          <w:t>Figura 4</w:t>
        </w:r>
        <w:r w:rsidRPr="00876F4F">
          <w:rPr>
            <w:rStyle w:val="Enlacedelndice"/>
          </w:rPr>
          <w:noBreakHyphen/>
          <w:t>1 GGGGGGGGGGGGG</w:t>
        </w:r>
      </w:hyperlink>
      <w:r w:rsidR="00000000" w:rsidRPr="00876F4F">
        <w:rPr>
          <w:rStyle w:val="Enlacedelndice"/>
        </w:rPr>
        <w:tab/>
        <w:t>8</w:t>
      </w:r>
    </w:p>
    <w:p w14:paraId="39D10CA0" w14:textId="77777777" w:rsidR="003E6B8E" w:rsidRPr="00876F4F" w:rsidRDefault="003E6B8E">
      <w:pPr>
        <w:pStyle w:val="Tabladeilustraciones"/>
        <w:tabs>
          <w:tab w:val="right" w:leader="dot" w:pos="8778"/>
        </w:tabs>
        <w:rPr>
          <w:rFonts w:asciiTheme="minorHAnsi" w:eastAsiaTheme="minorEastAsia" w:hAnsiTheme="minorHAnsi"/>
          <w:sz w:val="22"/>
        </w:rPr>
      </w:pPr>
      <w:hyperlink r:id="rId16" w:anchor="_Toc25851278" w:history="1">
        <w:r w:rsidRPr="00876F4F">
          <w:rPr>
            <w:rStyle w:val="Enlacedelndice"/>
          </w:rPr>
          <w:t>Figura 4</w:t>
        </w:r>
        <w:r w:rsidRPr="00876F4F">
          <w:rPr>
            <w:rStyle w:val="Enlacedelndice"/>
          </w:rPr>
          <w:noBreakHyphen/>
          <w:t>2 HHHHHHHHHHHHHHHHHHH</w:t>
        </w:r>
      </w:hyperlink>
      <w:r w:rsidR="00000000" w:rsidRPr="00876F4F">
        <w:rPr>
          <w:rStyle w:val="Enlacedelndice"/>
        </w:rPr>
        <w:tab/>
        <w:t>9</w:t>
      </w:r>
    </w:p>
    <w:p w14:paraId="23DE30CA" w14:textId="77777777" w:rsidR="003E6B8E" w:rsidRPr="00876F4F" w:rsidRDefault="003E6B8E">
      <w:pPr>
        <w:pStyle w:val="Tabladeilustraciones"/>
        <w:tabs>
          <w:tab w:val="right" w:leader="dot" w:pos="8778"/>
        </w:tabs>
        <w:rPr>
          <w:rFonts w:asciiTheme="minorHAnsi" w:eastAsiaTheme="minorEastAsia" w:hAnsiTheme="minorHAnsi"/>
          <w:sz w:val="22"/>
        </w:rPr>
      </w:pPr>
      <w:hyperlink r:id="rId17" w:anchor="_Toc25851279" w:history="1">
        <w:r w:rsidRPr="00876F4F">
          <w:rPr>
            <w:rStyle w:val="Enlacedelndice"/>
          </w:rPr>
          <w:t>Figura 4</w:t>
        </w:r>
        <w:r w:rsidRPr="00876F4F">
          <w:rPr>
            <w:rStyle w:val="Enlacedelndice"/>
          </w:rPr>
          <w:noBreakHyphen/>
          <w:t>3 YYYYYY</w:t>
        </w:r>
      </w:hyperlink>
      <w:r w:rsidR="00000000" w:rsidRPr="00876F4F">
        <w:rPr>
          <w:rStyle w:val="Enlacedelndice"/>
        </w:rPr>
        <w:tab/>
        <w:t>10</w:t>
      </w:r>
    </w:p>
    <w:p w14:paraId="1E0286FB" w14:textId="77777777" w:rsidR="003E6B8E" w:rsidRPr="00876F4F" w:rsidRDefault="003E6B8E">
      <w:pPr>
        <w:pStyle w:val="Tabladeilustraciones"/>
        <w:tabs>
          <w:tab w:val="right" w:leader="dot" w:pos="8778"/>
        </w:tabs>
        <w:rPr>
          <w:rFonts w:asciiTheme="minorHAnsi" w:eastAsiaTheme="minorEastAsia" w:hAnsiTheme="minorHAnsi"/>
          <w:sz w:val="22"/>
        </w:rPr>
      </w:pPr>
      <w:hyperlink r:id="rId18" w:anchor="_Toc25851280" w:history="1">
        <w:r w:rsidRPr="00876F4F">
          <w:rPr>
            <w:rStyle w:val="Enlacedelndice"/>
          </w:rPr>
          <w:t>Figura 4</w:t>
        </w:r>
        <w:r w:rsidRPr="00876F4F">
          <w:rPr>
            <w:rStyle w:val="Enlacedelndice"/>
          </w:rPr>
          <w:noBreakHyphen/>
          <w:t>4 XXXXXXXXXXXXX</w:t>
        </w:r>
      </w:hyperlink>
      <w:r w:rsidR="00000000" w:rsidRPr="00876F4F">
        <w:rPr>
          <w:rStyle w:val="Enlacedelndice"/>
        </w:rPr>
        <w:tab/>
        <w:t>10</w:t>
      </w:r>
    </w:p>
    <w:p w14:paraId="62011D9A" w14:textId="77777777" w:rsidR="003E6B8E" w:rsidRPr="00876F4F" w:rsidRDefault="003E6B8E">
      <w:pPr>
        <w:pStyle w:val="Tabladeilustraciones"/>
        <w:tabs>
          <w:tab w:val="right" w:leader="dot" w:pos="8778"/>
        </w:tabs>
        <w:rPr>
          <w:rFonts w:asciiTheme="minorHAnsi" w:eastAsiaTheme="minorEastAsia" w:hAnsiTheme="minorHAnsi"/>
          <w:sz w:val="22"/>
        </w:rPr>
      </w:pPr>
      <w:hyperlink r:id="rId19" w:anchor="_Toc25851281" w:history="1">
        <w:r w:rsidRPr="00876F4F">
          <w:rPr>
            <w:rStyle w:val="Enlacedelndice"/>
          </w:rPr>
          <w:t>Figura 4</w:t>
        </w:r>
        <w:r w:rsidRPr="00876F4F">
          <w:rPr>
            <w:rStyle w:val="Enlacedelndice"/>
          </w:rPr>
          <w:noBreakHyphen/>
          <w:t>5 ÑÑÑÑÑ</w:t>
        </w:r>
      </w:hyperlink>
      <w:r w:rsidR="00000000" w:rsidRPr="00876F4F">
        <w:rPr>
          <w:rStyle w:val="Enlacedelndice"/>
        </w:rPr>
        <w:tab/>
        <w:t>11</w:t>
      </w:r>
      <w:r w:rsidR="00000000" w:rsidRPr="00876F4F">
        <w:rPr>
          <w:rStyle w:val="Enlacedelndice"/>
        </w:rPr>
        <w:fldChar w:fldCharType="end"/>
      </w:r>
    </w:p>
    <w:p w14:paraId="5FD995A7" w14:textId="77777777" w:rsidR="003E6B8E" w:rsidRPr="00876F4F" w:rsidRDefault="003E6B8E">
      <w:pPr>
        <w:spacing w:after="160" w:line="259" w:lineRule="auto"/>
      </w:pPr>
    </w:p>
    <w:p w14:paraId="394F1969" w14:textId="77777777" w:rsidR="003E6B8E" w:rsidRPr="00876F4F" w:rsidRDefault="00000000">
      <w:pPr>
        <w:keepNext/>
        <w:spacing w:before="240" w:after="240"/>
        <w:rPr>
          <w:b/>
          <w:bCs/>
          <w:sz w:val="32"/>
          <w:szCs w:val="28"/>
        </w:rPr>
      </w:pPr>
      <w:r w:rsidRPr="00876F4F">
        <w:rPr>
          <w:b/>
          <w:bCs/>
          <w:sz w:val="32"/>
          <w:szCs w:val="28"/>
        </w:rPr>
        <w:t>Tablas</w:t>
      </w:r>
    </w:p>
    <w:p w14:paraId="2A8EA0A5" w14:textId="77777777" w:rsidR="003E6B8E" w:rsidRPr="00876F4F" w:rsidRDefault="00000000">
      <w:pPr>
        <w:pStyle w:val="Tabladeilustraciones"/>
        <w:tabs>
          <w:tab w:val="right" w:leader="dot" w:pos="8778"/>
        </w:tabs>
        <w:rPr>
          <w:rFonts w:asciiTheme="minorHAnsi" w:eastAsiaTheme="minorEastAsia" w:hAnsiTheme="minorHAnsi"/>
          <w:sz w:val="22"/>
        </w:rPr>
      </w:pPr>
      <w:r w:rsidRPr="00876F4F">
        <w:fldChar w:fldCharType="begin"/>
      </w:r>
      <w:r w:rsidRPr="00876F4F">
        <w:rPr>
          <w:rStyle w:val="Enlacedelndice"/>
          <w:b/>
          <w:bCs/>
        </w:rPr>
        <w:instrText xml:space="preserve"> TOC \c "Tabla" </w:instrText>
      </w:r>
      <w:r w:rsidRPr="00876F4F">
        <w:rPr>
          <w:rStyle w:val="Enlacedelndice"/>
          <w:b/>
          <w:bCs/>
        </w:rPr>
        <w:fldChar w:fldCharType="separate"/>
      </w:r>
      <w:hyperlink w:anchor="_Toc25851282">
        <w:r w:rsidR="003E6B8E" w:rsidRPr="00876F4F">
          <w:rPr>
            <w:rStyle w:val="Enlacedelndice"/>
            <w:b/>
            <w:bCs/>
          </w:rPr>
          <w:t>Tabla 3</w:t>
        </w:r>
        <w:r w:rsidR="003E6B8E" w:rsidRPr="00876F4F">
          <w:rPr>
            <w:rStyle w:val="Enlacedelndice"/>
            <w:b/>
            <w:bCs/>
          </w:rPr>
          <w:noBreakHyphen/>
          <w:t>1 Tabla chica</w:t>
        </w:r>
        <w:r w:rsidR="003E6B8E" w:rsidRPr="00876F4F">
          <w:rPr>
            <w:webHidden/>
          </w:rPr>
          <w:fldChar w:fldCharType="begin"/>
        </w:r>
        <w:r w:rsidR="003E6B8E" w:rsidRPr="00876F4F">
          <w:rPr>
            <w:webHidden/>
          </w:rPr>
          <w:instrText>PAGEREF _Toc25851282 \h</w:instrText>
        </w:r>
        <w:r w:rsidR="003E6B8E" w:rsidRPr="00876F4F">
          <w:rPr>
            <w:webHidden/>
          </w:rPr>
        </w:r>
        <w:r w:rsidR="003E6B8E" w:rsidRPr="00876F4F">
          <w:rPr>
            <w:webHidden/>
          </w:rPr>
          <w:fldChar w:fldCharType="separate"/>
        </w:r>
        <w:r w:rsidR="003E6B8E" w:rsidRPr="00876F4F">
          <w:rPr>
            <w:rStyle w:val="Enlacedelndice"/>
          </w:rPr>
          <w:tab/>
          <w:t>4</w:t>
        </w:r>
        <w:r w:rsidR="003E6B8E" w:rsidRPr="00876F4F">
          <w:rPr>
            <w:webHidden/>
          </w:rPr>
          <w:fldChar w:fldCharType="end"/>
        </w:r>
      </w:hyperlink>
    </w:p>
    <w:p w14:paraId="3CB5A911" w14:textId="77777777" w:rsidR="003E6B8E" w:rsidRPr="00876F4F" w:rsidRDefault="003E6B8E">
      <w:pPr>
        <w:pStyle w:val="Tabladeilustraciones"/>
        <w:tabs>
          <w:tab w:val="right" w:leader="dot" w:pos="8778"/>
        </w:tabs>
        <w:rPr>
          <w:rFonts w:asciiTheme="minorHAnsi" w:eastAsiaTheme="minorEastAsia" w:hAnsiTheme="minorHAnsi"/>
          <w:sz w:val="22"/>
        </w:rPr>
      </w:pPr>
      <w:hyperlink w:anchor="_Toc25851283">
        <w:r w:rsidRPr="00876F4F">
          <w:rPr>
            <w:rStyle w:val="Enlacedelndice"/>
          </w:rPr>
          <w:t>Tabla 3</w:t>
        </w:r>
        <w:r w:rsidRPr="00876F4F">
          <w:rPr>
            <w:rStyle w:val="Enlacedelndice"/>
          </w:rPr>
          <w:noBreakHyphen/>
          <w:t>2 AAAAAAAAAAAAAAA</w:t>
        </w:r>
        <w:r w:rsidRPr="00876F4F">
          <w:rPr>
            <w:webHidden/>
          </w:rPr>
          <w:fldChar w:fldCharType="begin"/>
        </w:r>
        <w:r w:rsidRPr="00876F4F">
          <w:rPr>
            <w:webHidden/>
          </w:rPr>
          <w:instrText>PAGEREF _Toc25851283 \h</w:instrText>
        </w:r>
        <w:r w:rsidRPr="00876F4F">
          <w:rPr>
            <w:webHidden/>
          </w:rPr>
        </w:r>
        <w:r w:rsidRPr="00876F4F">
          <w:rPr>
            <w:webHidden/>
          </w:rPr>
          <w:fldChar w:fldCharType="separate"/>
        </w:r>
        <w:r w:rsidRPr="00876F4F">
          <w:rPr>
            <w:rStyle w:val="Enlacedelndice"/>
          </w:rPr>
          <w:tab/>
          <w:t>4</w:t>
        </w:r>
        <w:r w:rsidRPr="00876F4F">
          <w:rPr>
            <w:webHidden/>
          </w:rPr>
          <w:fldChar w:fldCharType="end"/>
        </w:r>
      </w:hyperlink>
    </w:p>
    <w:p w14:paraId="2023C3D3" w14:textId="77777777" w:rsidR="003E6B8E" w:rsidRPr="00876F4F" w:rsidRDefault="003E6B8E">
      <w:pPr>
        <w:pStyle w:val="Tabladeilustraciones"/>
        <w:tabs>
          <w:tab w:val="right" w:leader="dot" w:pos="8778"/>
        </w:tabs>
        <w:rPr>
          <w:rFonts w:asciiTheme="minorHAnsi" w:eastAsiaTheme="minorEastAsia" w:hAnsiTheme="minorHAnsi"/>
          <w:sz w:val="22"/>
        </w:rPr>
      </w:pPr>
      <w:hyperlink w:anchor="_Toc25851284">
        <w:r w:rsidRPr="00876F4F">
          <w:rPr>
            <w:rStyle w:val="Enlacedelndice"/>
          </w:rPr>
          <w:t>Tabla 3</w:t>
        </w:r>
        <w:r w:rsidRPr="00876F4F">
          <w:rPr>
            <w:rStyle w:val="Enlacedelndice"/>
          </w:rPr>
          <w:noBreakHyphen/>
          <w:t>3 BBBBBBBBBBBBBBBB</w:t>
        </w:r>
        <w:r w:rsidRPr="00876F4F">
          <w:rPr>
            <w:webHidden/>
          </w:rPr>
          <w:fldChar w:fldCharType="begin"/>
        </w:r>
        <w:r w:rsidRPr="00876F4F">
          <w:rPr>
            <w:webHidden/>
          </w:rPr>
          <w:instrText>PAGEREF _Toc25851284 \h</w:instrText>
        </w:r>
        <w:r w:rsidRPr="00876F4F">
          <w:rPr>
            <w:webHidden/>
          </w:rPr>
        </w:r>
        <w:r w:rsidRPr="00876F4F">
          <w:rPr>
            <w:webHidden/>
          </w:rPr>
          <w:fldChar w:fldCharType="separate"/>
        </w:r>
        <w:r w:rsidRPr="00876F4F">
          <w:rPr>
            <w:rStyle w:val="Enlacedelndice"/>
          </w:rPr>
          <w:tab/>
          <w:t>5</w:t>
        </w:r>
        <w:r w:rsidRPr="00876F4F">
          <w:rPr>
            <w:webHidden/>
          </w:rPr>
          <w:fldChar w:fldCharType="end"/>
        </w:r>
      </w:hyperlink>
    </w:p>
    <w:p w14:paraId="171C368B" w14:textId="77777777" w:rsidR="003E6B8E" w:rsidRPr="00876F4F" w:rsidRDefault="003E6B8E">
      <w:pPr>
        <w:pStyle w:val="Tabladeilustraciones"/>
        <w:tabs>
          <w:tab w:val="right" w:leader="dot" w:pos="8778"/>
        </w:tabs>
        <w:rPr>
          <w:rFonts w:asciiTheme="minorHAnsi" w:eastAsiaTheme="minorEastAsia" w:hAnsiTheme="minorHAnsi"/>
          <w:sz w:val="22"/>
        </w:rPr>
      </w:pPr>
      <w:hyperlink w:anchor="_Toc25851285">
        <w:r w:rsidRPr="00876F4F">
          <w:rPr>
            <w:rStyle w:val="Enlacedelndice"/>
          </w:rPr>
          <w:t>Tabla 4</w:t>
        </w:r>
        <w:r w:rsidRPr="00876F4F">
          <w:rPr>
            <w:rStyle w:val="Enlacedelndice"/>
          </w:rPr>
          <w:noBreakHyphen/>
          <w:t>1 MMMMMMMMMMMMM</w:t>
        </w:r>
        <w:r w:rsidRPr="00876F4F">
          <w:rPr>
            <w:webHidden/>
          </w:rPr>
          <w:fldChar w:fldCharType="begin"/>
        </w:r>
        <w:r w:rsidRPr="00876F4F">
          <w:rPr>
            <w:webHidden/>
          </w:rPr>
          <w:instrText>PAGEREF _Toc25851285 \h</w:instrText>
        </w:r>
        <w:r w:rsidRPr="00876F4F">
          <w:rPr>
            <w:webHidden/>
          </w:rPr>
        </w:r>
        <w:r w:rsidRPr="00876F4F">
          <w:rPr>
            <w:webHidden/>
          </w:rPr>
          <w:fldChar w:fldCharType="separate"/>
        </w:r>
        <w:r w:rsidRPr="00876F4F">
          <w:rPr>
            <w:rStyle w:val="Enlacedelndice"/>
          </w:rPr>
          <w:tab/>
          <w:t>8</w:t>
        </w:r>
        <w:r w:rsidRPr="00876F4F">
          <w:rPr>
            <w:webHidden/>
          </w:rPr>
          <w:fldChar w:fldCharType="end"/>
        </w:r>
      </w:hyperlink>
    </w:p>
    <w:p w14:paraId="30653183" w14:textId="77777777" w:rsidR="003E6B8E" w:rsidRPr="00876F4F" w:rsidRDefault="003E6B8E">
      <w:pPr>
        <w:pStyle w:val="Tabladeilustraciones"/>
        <w:tabs>
          <w:tab w:val="right" w:leader="dot" w:pos="8778"/>
        </w:tabs>
        <w:rPr>
          <w:rFonts w:asciiTheme="minorHAnsi" w:eastAsiaTheme="minorEastAsia" w:hAnsiTheme="minorHAnsi"/>
          <w:sz w:val="22"/>
        </w:rPr>
      </w:pPr>
      <w:hyperlink w:anchor="_Toc25851286">
        <w:r w:rsidRPr="00876F4F">
          <w:rPr>
            <w:rStyle w:val="Enlacedelndice"/>
          </w:rPr>
          <w:t>Tabla 4</w:t>
        </w:r>
        <w:r w:rsidRPr="00876F4F">
          <w:rPr>
            <w:rStyle w:val="Enlacedelndice"/>
          </w:rPr>
          <w:noBreakHyphen/>
          <w:t>2 DDDDDDDDDDDDDDDDDDD</w:t>
        </w:r>
        <w:r w:rsidRPr="00876F4F">
          <w:rPr>
            <w:webHidden/>
          </w:rPr>
          <w:fldChar w:fldCharType="begin"/>
        </w:r>
        <w:r w:rsidRPr="00876F4F">
          <w:rPr>
            <w:webHidden/>
          </w:rPr>
          <w:instrText>PAGEREF _Toc25851286 \h</w:instrText>
        </w:r>
        <w:r w:rsidRPr="00876F4F">
          <w:rPr>
            <w:webHidden/>
          </w:rPr>
        </w:r>
        <w:r w:rsidRPr="00876F4F">
          <w:rPr>
            <w:webHidden/>
          </w:rPr>
          <w:fldChar w:fldCharType="separate"/>
        </w:r>
        <w:r w:rsidRPr="00876F4F">
          <w:rPr>
            <w:rStyle w:val="Enlacedelndice"/>
          </w:rPr>
          <w:tab/>
          <w:t>9</w:t>
        </w:r>
        <w:r w:rsidRPr="00876F4F">
          <w:rPr>
            <w:webHidden/>
          </w:rPr>
          <w:fldChar w:fldCharType="end"/>
        </w:r>
      </w:hyperlink>
      <w:r w:rsidR="00000000" w:rsidRPr="00876F4F">
        <w:rPr>
          <w:rStyle w:val="Enlacedelndice"/>
        </w:rPr>
        <w:fldChar w:fldCharType="end"/>
      </w:r>
    </w:p>
    <w:p w14:paraId="35293F37" w14:textId="77777777" w:rsidR="003E6B8E" w:rsidRPr="00876F4F" w:rsidRDefault="003E6B8E">
      <w:pPr>
        <w:spacing w:after="160" w:line="259" w:lineRule="auto"/>
      </w:pPr>
    </w:p>
    <w:p w14:paraId="1ECC7408" w14:textId="77777777" w:rsidR="006812E8" w:rsidRPr="00876F4F" w:rsidRDefault="006812E8" w:rsidP="000A0957">
      <w:pPr>
        <w:pStyle w:val="Ttulo1"/>
        <w:numPr>
          <w:ilvl w:val="0"/>
          <w:numId w:val="0"/>
        </w:numPr>
        <w:jc w:val="center"/>
        <w:rPr>
          <w:u w:val="wave"/>
        </w:rPr>
      </w:pPr>
      <w:r w:rsidRPr="00876F4F">
        <w:rPr>
          <w:u w:val="wave"/>
        </w:rPr>
        <w:lastRenderedPageBreak/>
        <w:t>PSICOLE: Plataforma Web de Gestión y Seguimiento Psicopedagógico Escolar</w:t>
      </w:r>
    </w:p>
    <w:p w14:paraId="530FA3F8" w14:textId="77777777" w:rsidR="000A0957" w:rsidRPr="00C52836" w:rsidRDefault="000A0957" w:rsidP="000A0957">
      <w:pPr>
        <w:pStyle w:val="Sinespaciado"/>
        <w:rPr>
          <w:b/>
          <w:bCs/>
        </w:rPr>
      </w:pPr>
      <w:r w:rsidRPr="00C52836">
        <w:rPr>
          <w:b/>
          <w:bCs/>
        </w:rPr>
        <w:t>CAPÍTULO 1 – MARCO TEÓRICO</w:t>
      </w:r>
    </w:p>
    <w:p w14:paraId="1A123192" w14:textId="77777777" w:rsidR="000A0957" w:rsidRPr="00C52836" w:rsidRDefault="000A0957" w:rsidP="000A0957">
      <w:pPr>
        <w:pStyle w:val="Sinespaciado"/>
        <w:rPr>
          <w:b/>
          <w:bCs/>
        </w:rPr>
      </w:pPr>
      <w:r w:rsidRPr="00C52836">
        <w:rPr>
          <w:b/>
          <w:bCs/>
        </w:rPr>
        <w:t>1.1 Educación y acompañamiento psicopedagógico</w:t>
      </w:r>
    </w:p>
    <w:p w14:paraId="470464A9" w14:textId="77777777" w:rsidR="000A0957" w:rsidRPr="00C52836" w:rsidRDefault="000A0957" w:rsidP="000A0957">
      <w:pPr>
        <w:pStyle w:val="Sinespaciado"/>
      </w:pPr>
      <w:r w:rsidRPr="00C52836">
        <w:t>(Desarrollo del marco teórico académico. Puedo completarlo ahora si querés o prefieres aprobar esta parte antes de expandirla.)</w:t>
      </w:r>
    </w:p>
    <w:p w14:paraId="0E969132" w14:textId="77777777" w:rsidR="000A0957" w:rsidRPr="00C52836" w:rsidRDefault="000A0957" w:rsidP="000A0957">
      <w:pPr>
        <w:pStyle w:val="Sinespaciado"/>
        <w:rPr>
          <w:b/>
          <w:bCs/>
        </w:rPr>
      </w:pPr>
      <w:r w:rsidRPr="00C52836">
        <w:rPr>
          <w:b/>
          <w:bCs/>
        </w:rPr>
        <w:t>1.2 Sistemas de gestión escolar</w:t>
      </w:r>
    </w:p>
    <w:p w14:paraId="414CF0EC" w14:textId="77777777" w:rsidR="000A0957" w:rsidRPr="00C52836" w:rsidRDefault="000A0957" w:rsidP="000A0957">
      <w:pPr>
        <w:pStyle w:val="Sinespaciado"/>
        <w:rPr>
          <w:b/>
          <w:bCs/>
        </w:rPr>
      </w:pPr>
      <w:r w:rsidRPr="00C52836">
        <w:rPr>
          <w:b/>
          <w:bCs/>
        </w:rPr>
        <w:t>1.3 Tecnologías aplicadas a la educación</w:t>
      </w:r>
    </w:p>
    <w:p w14:paraId="3FC36BB2" w14:textId="77777777" w:rsidR="000A0957" w:rsidRPr="00C52836" w:rsidRDefault="000A0957" w:rsidP="000A0957">
      <w:pPr>
        <w:pStyle w:val="Sinespaciado"/>
        <w:rPr>
          <w:b/>
          <w:bCs/>
        </w:rPr>
      </w:pPr>
      <w:r w:rsidRPr="00C52836">
        <w:rPr>
          <w:b/>
          <w:bCs/>
        </w:rPr>
        <w:t>1.4 Importancia de la sistematización en procesos psicopedagógicos</w:t>
      </w:r>
    </w:p>
    <w:p w14:paraId="47075CF6" w14:textId="77777777" w:rsidR="000A0957" w:rsidRPr="00C52836" w:rsidRDefault="000A0957" w:rsidP="000A0957">
      <w:pPr>
        <w:pStyle w:val="Sinespaciado"/>
        <w:rPr>
          <w:b/>
          <w:bCs/>
        </w:rPr>
      </w:pPr>
      <w:r w:rsidRPr="00C52836">
        <w:rPr>
          <w:b/>
          <w:bCs/>
        </w:rPr>
        <w:t>1.5 Beneficios del uso de sistemas digitales en instituciones educativas</w:t>
      </w:r>
    </w:p>
    <w:p w14:paraId="00862648" w14:textId="77777777" w:rsidR="000A0957" w:rsidRPr="00C52836" w:rsidRDefault="000A0957" w:rsidP="000A0957">
      <w:pPr>
        <w:pStyle w:val="Sinespaciado"/>
      </w:pPr>
      <w:r w:rsidRPr="00C52836">
        <w:rPr>
          <w:i/>
          <w:iCs/>
        </w:rPr>
        <w:t>(Cuando me digas, completo todo este capítulo con contenido académico, citas, conceptos formales y redacción de tesis.)</w:t>
      </w:r>
    </w:p>
    <w:p w14:paraId="357754A0" w14:textId="77777777" w:rsidR="000A0957" w:rsidRPr="00C52836" w:rsidRDefault="00000000" w:rsidP="000A0957">
      <w:pPr>
        <w:pStyle w:val="Sinespaciado"/>
      </w:pPr>
      <w:r>
        <w:pict w14:anchorId="6A157960">
          <v:rect id="_x0000_i1025" style="width:0;height:1.5pt" o:hralign="center" o:hrstd="t" o:hr="t" fillcolor="#a0a0a0" stroked="f"/>
        </w:pict>
      </w:r>
    </w:p>
    <w:p w14:paraId="3DF64802" w14:textId="77777777" w:rsidR="000A0957" w:rsidRPr="00C52836" w:rsidRDefault="000A0957" w:rsidP="000A0957">
      <w:pPr>
        <w:pStyle w:val="Sinespaciado"/>
        <w:rPr>
          <w:b/>
          <w:bCs/>
        </w:rPr>
      </w:pPr>
      <w:r w:rsidRPr="00C52836">
        <w:rPr>
          <w:b/>
          <w:bCs/>
        </w:rPr>
        <w:t>CAPÍTULO 2 – ANÁLISIS DEL PROBLEMA</w:t>
      </w:r>
    </w:p>
    <w:p w14:paraId="2C35376A" w14:textId="77777777" w:rsidR="000A0957" w:rsidRPr="00C52836" w:rsidRDefault="000A0957" w:rsidP="000A0957">
      <w:pPr>
        <w:pStyle w:val="Sinespaciado"/>
      </w:pPr>
      <w:r w:rsidRPr="00C52836">
        <w:t>Aquí incorporo todo lo que ya escribiste en el Anteproyecto, pero más académico y ordenado.</w:t>
      </w:r>
    </w:p>
    <w:p w14:paraId="109BAA50" w14:textId="77777777" w:rsidR="000A0957" w:rsidRPr="00C52836" w:rsidRDefault="00000000" w:rsidP="000A0957">
      <w:pPr>
        <w:pStyle w:val="Sinespaciado"/>
      </w:pPr>
      <w:r>
        <w:pict w14:anchorId="54DE352A">
          <v:rect id="_x0000_i1026" style="width:0;height:1.5pt" o:hralign="center" o:hrstd="t" o:hr="t" fillcolor="#a0a0a0" stroked="f"/>
        </w:pict>
      </w:r>
    </w:p>
    <w:p w14:paraId="3EE17982" w14:textId="77777777" w:rsidR="000A0957" w:rsidRPr="00C52836" w:rsidRDefault="000A0957" w:rsidP="000A0957">
      <w:pPr>
        <w:pStyle w:val="Sinespaciado"/>
        <w:rPr>
          <w:b/>
          <w:bCs/>
        </w:rPr>
      </w:pPr>
      <w:r w:rsidRPr="00C52836">
        <w:rPr>
          <w:b/>
          <w:bCs/>
        </w:rPr>
        <w:t>CAPÍTULO 3 – DESCRIPCIÓN DEL PROYECTO</w:t>
      </w:r>
    </w:p>
    <w:p w14:paraId="6AFF3DC6" w14:textId="77777777" w:rsidR="000A0957" w:rsidRPr="00C52836" w:rsidRDefault="000A0957" w:rsidP="000A0957">
      <w:pPr>
        <w:pStyle w:val="Sinespaciado"/>
      </w:pPr>
      <w:r w:rsidRPr="00C52836">
        <w:t>Incluye:</w:t>
      </w:r>
    </w:p>
    <w:p w14:paraId="5CF1D50E" w14:textId="77777777" w:rsidR="000A0957" w:rsidRPr="00C52836" w:rsidRDefault="000A0957" w:rsidP="000A0957">
      <w:pPr>
        <w:pStyle w:val="Sinespaciado"/>
        <w:numPr>
          <w:ilvl w:val="0"/>
          <w:numId w:val="17"/>
        </w:numPr>
      </w:pPr>
      <w:r w:rsidRPr="00C52836">
        <w:t>Objetivo general</w:t>
      </w:r>
    </w:p>
    <w:p w14:paraId="44876B4D" w14:textId="77777777" w:rsidR="000A0957" w:rsidRPr="00C52836" w:rsidRDefault="000A0957" w:rsidP="000A0957">
      <w:pPr>
        <w:pStyle w:val="Sinespaciado"/>
        <w:numPr>
          <w:ilvl w:val="0"/>
          <w:numId w:val="17"/>
        </w:numPr>
      </w:pPr>
      <w:r w:rsidRPr="00C52836">
        <w:t>Objetivos específicos</w:t>
      </w:r>
    </w:p>
    <w:p w14:paraId="1A2C546C" w14:textId="77777777" w:rsidR="000A0957" w:rsidRPr="00C52836" w:rsidRDefault="000A0957" w:rsidP="000A0957">
      <w:pPr>
        <w:pStyle w:val="Sinespaciado"/>
        <w:numPr>
          <w:ilvl w:val="0"/>
          <w:numId w:val="17"/>
        </w:numPr>
      </w:pPr>
      <w:r w:rsidRPr="00C52836">
        <w:t>Alcances</w:t>
      </w:r>
    </w:p>
    <w:p w14:paraId="31AF78D8" w14:textId="77777777" w:rsidR="000A0957" w:rsidRPr="00C52836" w:rsidRDefault="000A0957" w:rsidP="000A0957">
      <w:pPr>
        <w:pStyle w:val="Sinespaciado"/>
        <w:numPr>
          <w:ilvl w:val="0"/>
          <w:numId w:val="17"/>
        </w:numPr>
      </w:pPr>
      <w:r w:rsidRPr="00C52836">
        <w:t>Limitaciones</w:t>
      </w:r>
    </w:p>
    <w:p w14:paraId="33BBC67E" w14:textId="77777777" w:rsidR="000A0957" w:rsidRPr="00C52836" w:rsidRDefault="000A0957" w:rsidP="000A0957">
      <w:pPr>
        <w:pStyle w:val="Sinespaciado"/>
        <w:numPr>
          <w:ilvl w:val="0"/>
          <w:numId w:val="17"/>
        </w:numPr>
      </w:pPr>
      <w:r w:rsidRPr="00C52836">
        <w:t>Usuarios del sistema</w:t>
      </w:r>
    </w:p>
    <w:p w14:paraId="45BAA950" w14:textId="77777777" w:rsidR="000A0957" w:rsidRPr="00C52836" w:rsidRDefault="000A0957" w:rsidP="000A0957">
      <w:pPr>
        <w:pStyle w:val="Sinespaciado"/>
        <w:numPr>
          <w:ilvl w:val="0"/>
          <w:numId w:val="17"/>
        </w:numPr>
      </w:pPr>
      <w:r w:rsidRPr="00C52836">
        <w:t>Necesidades institucionales</w:t>
      </w:r>
    </w:p>
    <w:p w14:paraId="24FE3E3A" w14:textId="77777777" w:rsidR="000A0957" w:rsidRPr="00C52836" w:rsidRDefault="000A0957" w:rsidP="000A0957">
      <w:pPr>
        <w:pStyle w:val="Sinespaciado"/>
        <w:numPr>
          <w:ilvl w:val="0"/>
          <w:numId w:val="17"/>
        </w:numPr>
      </w:pPr>
      <w:r w:rsidRPr="00C52836">
        <w:t>Competencias y alternativas</w:t>
      </w:r>
    </w:p>
    <w:p w14:paraId="48A5FA95" w14:textId="77777777" w:rsidR="000A0957" w:rsidRPr="00C52836" w:rsidRDefault="00000000" w:rsidP="000A0957">
      <w:pPr>
        <w:pStyle w:val="Sinespaciado"/>
      </w:pPr>
      <w:r>
        <w:pict w14:anchorId="6BAA5C34">
          <v:rect id="_x0000_i1027" style="width:0;height:1.5pt" o:hralign="center" o:hrstd="t" o:hr="t" fillcolor="#a0a0a0" stroked="f"/>
        </w:pict>
      </w:r>
    </w:p>
    <w:p w14:paraId="228AF2DC" w14:textId="77777777" w:rsidR="000A0957" w:rsidRPr="00C52836" w:rsidRDefault="000A0957" w:rsidP="000A0957">
      <w:pPr>
        <w:pStyle w:val="Sinespaciado"/>
        <w:rPr>
          <w:b/>
          <w:bCs/>
        </w:rPr>
      </w:pPr>
      <w:r w:rsidRPr="00C52836">
        <w:rPr>
          <w:b/>
          <w:bCs/>
        </w:rPr>
        <w:t>CAPÍTULO 4 – ARQUITECTURA DEL SISTEMA</w:t>
      </w:r>
    </w:p>
    <w:p w14:paraId="47939566" w14:textId="77777777" w:rsidR="000A0957" w:rsidRPr="00C52836" w:rsidRDefault="000A0957" w:rsidP="000A0957">
      <w:pPr>
        <w:pStyle w:val="Sinespaciado"/>
      </w:pPr>
      <w:r w:rsidRPr="00C52836">
        <w:t xml:space="preserve">Utilizo </w:t>
      </w:r>
      <w:r w:rsidRPr="00C52836">
        <w:rPr>
          <w:b/>
          <w:bCs/>
        </w:rPr>
        <w:t>todo tu archivo de Arquitectura General</w:t>
      </w:r>
      <w:r w:rsidRPr="00C52836">
        <w:t>, pero lo redacto como texto académico.</w:t>
      </w:r>
    </w:p>
    <w:p w14:paraId="03D73BBB" w14:textId="77777777" w:rsidR="000A0957" w:rsidRPr="00C52836" w:rsidRDefault="00000000" w:rsidP="000A0957">
      <w:pPr>
        <w:pStyle w:val="Sinespaciado"/>
      </w:pPr>
      <w:r>
        <w:pict w14:anchorId="01A02FD4">
          <v:rect id="_x0000_i1028" style="width:0;height:1.5pt" o:hralign="center" o:hrstd="t" o:hr="t" fillcolor="#a0a0a0" stroked="f"/>
        </w:pict>
      </w:r>
    </w:p>
    <w:p w14:paraId="731B27F5" w14:textId="77777777" w:rsidR="000A0957" w:rsidRPr="00C52836" w:rsidRDefault="000A0957" w:rsidP="000A0957">
      <w:pPr>
        <w:pStyle w:val="Sinespaciado"/>
        <w:rPr>
          <w:b/>
          <w:bCs/>
        </w:rPr>
      </w:pPr>
      <w:r w:rsidRPr="00C52836">
        <w:rPr>
          <w:b/>
          <w:bCs/>
        </w:rPr>
        <w:t>CAPÍTULO 5 – DISEÑO (UML)</w:t>
      </w:r>
    </w:p>
    <w:p w14:paraId="73D8D697" w14:textId="77777777" w:rsidR="000A0957" w:rsidRPr="00C52836" w:rsidRDefault="000A0957" w:rsidP="000A0957">
      <w:pPr>
        <w:pStyle w:val="Sinespaciado"/>
      </w:pPr>
      <w:r w:rsidRPr="00C52836">
        <w:t>Incluye:</w:t>
      </w:r>
    </w:p>
    <w:p w14:paraId="60AD50F8" w14:textId="77777777" w:rsidR="000A0957" w:rsidRPr="00C52836" w:rsidRDefault="000A0957" w:rsidP="000A0957">
      <w:pPr>
        <w:pStyle w:val="Sinespaciado"/>
        <w:numPr>
          <w:ilvl w:val="0"/>
          <w:numId w:val="18"/>
        </w:numPr>
      </w:pPr>
      <w:r w:rsidRPr="00C52836">
        <w:t>Diagrama de casos de uso</w:t>
      </w:r>
    </w:p>
    <w:p w14:paraId="74082C82" w14:textId="77777777" w:rsidR="000A0957" w:rsidRPr="00C52836" w:rsidRDefault="000A0957" w:rsidP="000A0957">
      <w:pPr>
        <w:pStyle w:val="Sinespaciado"/>
        <w:numPr>
          <w:ilvl w:val="0"/>
          <w:numId w:val="18"/>
        </w:numPr>
      </w:pPr>
      <w:r w:rsidRPr="00C52836">
        <w:t>Diagrama de clases</w:t>
      </w:r>
    </w:p>
    <w:p w14:paraId="78A05F13" w14:textId="77777777" w:rsidR="000A0957" w:rsidRPr="00C52836" w:rsidRDefault="000A0957" w:rsidP="000A0957">
      <w:pPr>
        <w:pStyle w:val="Sinespaciado"/>
        <w:numPr>
          <w:ilvl w:val="0"/>
          <w:numId w:val="18"/>
        </w:numPr>
      </w:pPr>
      <w:r w:rsidRPr="00C52836">
        <w:t>Diagrama de secuencia</w:t>
      </w:r>
    </w:p>
    <w:p w14:paraId="3B6C52D0" w14:textId="77777777" w:rsidR="000A0957" w:rsidRPr="00C52836" w:rsidRDefault="000A0957" w:rsidP="000A0957">
      <w:pPr>
        <w:pStyle w:val="Sinespaciado"/>
        <w:numPr>
          <w:ilvl w:val="0"/>
          <w:numId w:val="18"/>
        </w:numPr>
      </w:pPr>
      <w:r w:rsidRPr="00C52836">
        <w:t>Diagrama de actividades</w:t>
      </w:r>
    </w:p>
    <w:p w14:paraId="45B1D997" w14:textId="77777777" w:rsidR="000A0957" w:rsidRPr="00C52836" w:rsidRDefault="000A0957" w:rsidP="000A0957">
      <w:pPr>
        <w:pStyle w:val="Sinespaciado"/>
      </w:pPr>
      <w:r w:rsidRPr="00C52836">
        <w:rPr>
          <w:i/>
          <w:iCs/>
        </w:rPr>
        <w:t>(Puedo generarlos ahora mismo.)</w:t>
      </w:r>
    </w:p>
    <w:p w14:paraId="52F56280" w14:textId="77777777" w:rsidR="000A0957" w:rsidRPr="00C52836" w:rsidRDefault="00000000" w:rsidP="000A0957">
      <w:pPr>
        <w:pStyle w:val="Sinespaciado"/>
      </w:pPr>
      <w:r>
        <w:pict w14:anchorId="79579215">
          <v:rect id="_x0000_i1029" style="width:0;height:1.5pt" o:hralign="center" o:hrstd="t" o:hr="t" fillcolor="#a0a0a0" stroked="f"/>
        </w:pict>
      </w:r>
    </w:p>
    <w:p w14:paraId="2AD0B0E0" w14:textId="77777777" w:rsidR="000A0957" w:rsidRPr="00C52836" w:rsidRDefault="000A0957" w:rsidP="000A0957">
      <w:pPr>
        <w:pStyle w:val="Sinespaciado"/>
        <w:rPr>
          <w:b/>
          <w:bCs/>
        </w:rPr>
      </w:pPr>
      <w:r w:rsidRPr="00C52836">
        <w:rPr>
          <w:b/>
          <w:bCs/>
        </w:rPr>
        <w:t>CAPÍTULO 6 – IMPLEMENTACIÓN</w:t>
      </w:r>
    </w:p>
    <w:p w14:paraId="231E5C31" w14:textId="77777777" w:rsidR="000A0957" w:rsidRPr="00C52836" w:rsidRDefault="000A0957" w:rsidP="000A0957">
      <w:pPr>
        <w:pStyle w:val="Sinespaciado"/>
      </w:pPr>
      <w:r w:rsidRPr="00C52836">
        <w:t>Aquí detallo tu sistema real:</w:t>
      </w:r>
    </w:p>
    <w:p w14:paraId="5EC37CF8" w14:textId="77777777" w:rsidR="000A0957" w:rsidRPr="00C52836" w:rsidRDefault="000A0957" w:rsidP="000A0957">
      <w:pPr>
        <w:pStyle w:val="Sinespaciado"/>
        <w:numPr>
          <w:ilvl w:val="0"/>
          <w:numId w:val="19"/>
        </w:numPr>
      </w:pPr>
      <w:r w:rsidRPr="00C52836">
        <w:t>Frontend Vue 3 (estructura, componentes, vistas)</w:t>
      </w:r>
    </w:p>
    <w:p w14:paraId="0C9E26A4" w14:textId="77777777" w:rsidR="000A0957" w:rsidRPr="00C52836" w:rsidRDefault="000A0957" w:rsidP="000A0957">
      <w:pPr>
        <w:pStyle w:val="Sinespaciado"/>
        <w:numPr>
          <w:ilvl w:val="0"/>
          <w:numId w:val="19"/>
        </w:numPr>
      </w:pPr>
      <w:r w:rsidRPr="00C52836">
        <w:t>Backend Express (endpoints, JWT, seguridad)</w:t>
      </w:r>
    </w:p>
    <w:p w14:paraId="2A3D0E50" w14:textId="77777777" w:rsidR="000A0957" w:rsidRPr="00C52836" w:rsidRDefault="000A0957" w:rsidP="000A0957">
      <w:pPr>
        <w:pStyle w:val="Sinespaciado"/>
        <w:numPr>
          <w:ilvl w:val="0"/>
          <w:numId w:val="19"/>
        </w:numPr>
      </w:pPr>
      <w:r w:rsidRPr="00C52836">
        <w:t>Base de datos MariaDB (tablas, relaciones)</w:t>
      </w:r>
    </w:p>
    <w:p w14:paraId="035AD767" w14:textId="77777777" w:rsidR="000A0957" w:rsidRPr="00C52836" w:rsidRDefault="000A0957" w:rsidP="000A0957">
      <w:pPr>
        <w:pStyle w:val="Sinespaciado"/>
        <w:numPr>
          <w:ilvl w:val="0"/>
          <w:numId w:val="19"/>
        </w:numPr>
      </w:pPr>
      <w:r w:rsidRPr="00C52836">
        <w:lastRenderedPageBreak/>
        <w:t>Flujo de subida de PDFs</w:t>
      </w:r>
    </w:p>
    <w:p w14:paraId="4F0630B5" w14:textId="77777777" w:rsidR="000A0957" w:rsidRPr="00C52836" w:rsidRDefault="000A0957" w:rsidP="000A0957">
      <w:pPr>
        <w:pStyle w:val="Sinespaciado"/>
        <w:numPr>
          <w:ilvl w:val="0"/>
          <w:numId w:val="19"/>
        </w:numPr>
      </w:pPr>
      <w:r w:rsidRPr="00C52836">
        <w:t>Gestión de usuarios</w:t>
      </w:r>
    </w:p>
    <w:p w14:paraId="3B8762A0" w14:textId="77777777" w:rsidR="000A0957" w:rsidRPr="00C52836" w:rsidRDefault="000A0957" w:rsidP="000A0957">
      <w:pPr>
        <w:pStyle w:val="Sinespaciado"/>
        <w:numPr>
          <w:ilvl w:val="0"/>
          <w:numId w:val="19"/>
        </w:numPr>
      </w:pPr>
      <w:r w:rsidRPr="00C52836">
        <w:t>Módulos de estudiantes, materias, notas, planificaciones</w:t>
      </w:r>
    </w:p>
    <w:p w14:paraId="53DF69EB" w14:textId="77777777" w:rsidR="000A0957" w:rsidRPr="00C52836" w:rsidRDefault="000A0957" w:rsidP="000A0957">
      <w:pPr>
        <w:pStyle w:val="Sinespaciado"/>
      </w:pPr>
      <w:r w:rsidRPr="00C52836">
        <w:rPr>
          <w:i/>
          <w:iCs/>
        </w:rPr>
        <w:t>(Ya tengo toda la información técnica para redactarlo completo.)</w:t>
      </w:r>
    </w:p>
    <w:p w14:paraId="3CEF3563" w14:textId="77777777" w:rsidR="000A0957" w:rsidRPr="00C52836" w:rsidRDefault="00000000" w:rsidP="000A0957">
      <w:pPr>
        <w:pStyle w:val="Sinespaciado"/>
      </w:pPr>
      <w:r>
        <w:pict w14:anchorId="2F8C2711">
          <v:rect id="_x0000_i1030" style="width:0;height:1.5pt" o:hralign="center" o:hrstd="t" o:hr="t" fillcolor="#a0a0a0" stroked="f"/>
        </w:pict>
      </w:r>
    </w:p>
    <w:p w14:paraId="3FDFE8B6" w14:textId="77777777" w:rsidR="000A0957" w:rsidRPr="00C52836" w:rsidRDefault="000A0957" w:rsidP="000A0957">
      <w:pPr>
        <w:pStyle w:val="Sinespaciado"/>
        <w:rPr>
          <w:b/>
          <w:bCs/>
        </w:rPr>
      </w:pPr>
      <w:r w:rsidRPr="00C52836">
        <w:rPr>
          <w:b/>
          <w:bCs/>
        </w:rPr>
        <w:t>CAPÍTULO 7 – RESULTADOS</w:t>
      </w:r>
    </w:p>
    <w:p w14:paraId="0BEF6E7A" w14:textId="77777777" w:rsidR="000A0957" w:rsidRPr="00C52836" w:rsidRDefault="000A0957" w:rsidP="000A0957">
      <w:pPr>
        <w:pStyle w:val="Sinespaciado"/>
        <w:numPr>
          <w:ilvl w:val="0"/>
          <w:numId w:val="20"/>
        </w:numPr>
      </w:pPr>
      <w:r w:rsidRPr="00C52836">
        <w:t>Validación con el colegio</w:t>
      </w:r>
    </w:p>
    <w:p w14:paraId="7B6E086C" w14:textId="77777777" w:rsidR="000A0957" w:rsidRPr="00C52836" w:rsidRDefault="000A0957" w:rsidP="000A0957">
      <w:pPr>
        <w:pStyle w:val="Sinespaciado"/>
        <w:numPr>
          <w:ilvl w:val="0"/>
          <w:numId w:val="20"/>
        </w:numPr>
      </w:pPr>
      <w:r w:rsidRPr="00C52836">
        <w:t>Pruebas realizadas</w:t>
      </w:r>
    </w:p>
    <w:p w14:paraId="474609BA" w14:textId="77777777" w:rsidR="000A0957" w:rsidRPr="00C52836" w:rsidRDefault="000A0957" w:rsidP="000A0957">
      <w:pPr>
        <w:pStyle w:val="Sinespaciado"/>
        <w:numPr>
          <w:ilvl w:val="0"/>
          <w:numId w:val="20"/>
        </w:numPr>
      </w:pPr>
      <w:r w:rsidRPr="00C52836">
        <w:t>Mejora en tiempos de gestión</w:t>
      </w:r>
    </w:p>
    <w:p w14:paraId="64EFED06" w14:textId="77777777" w:rsidR="000A0957" w:rsidRPr="00C52836" w:rsidRDefault="000A0957" w:rsidP="000A0957">
      <w:pPr>
        <w:pStyle w:val="Sinespaciado"/>
        <w:numPr>
          <w:ilvl w:val="0"/>
          <w:numId w:val="20"/>
        </w:numPr>
      </w:pPr>
      <w:r w:rsidRPr="00C52836">
        <w:t>Impacto institucional</w:t>
      </w:r>
    </w:p>
    <w:p w14:paraId="6364F1D1" w14:textId="77777777" w:rsidR="000A0957" w:rsidRPr="00C52836" w:rsidRDefault="000A0957" w:rsidP="000A0957">
      <w:pPr>
        <w:pStyle w:val="Sinespaciado"/>
        <w:numPr>
          <w:ilvl w:val="0"/>
          <w:numId w:val="20"/>
        </w:numPr>
      </w:pPr>
      <w:r w:rsidRPr="00C52836">
        <w:t>Evoluciones futuras (comunicación familia–escuela, alertas inteligentes, etc.)</w:t>
      </w:r>
    </w:p>
    <w:p w14:paraId="329DDBAF" w14:textId="77777777" w:rsidR="000A0957" w:rsidRPr="00C52836" w:rsidRDefault="00000000" w:rsidP="000A0957">
      <w:pPr>
        <w:pStyle w:val="Sinespaciado"/>
      </w:pPr>
      <w:r>
        <w:pict w14:anchorId="2EC38AB9">
          <v:rect id="_x0000_i1031" style="width:0;height:1.5pt" o:hralign="center" o:hrstd="t" o:hr="t" fillcolor="#a0a0a0" stroked="f"/>
        </w:pict>
      </w:r>
    </w:p>
    <w:p w14:paraId="6D018C9B" w14:textId="77777777" w:rsidR="000A0957" w:rsidRPr="00C52836" w:rsidRDefault="000A0957" w:rsidP="000A0957">
      <w:pPr>
        <w:pStyle w:val="Sinespaciado"/>
        <w:rPr>
          <w:b/>
          <w:bCs/>
        </w:rPr>
      </w:pPr>
      <w:r w:rsidRPr="00C52836">
        <w:rPr>
          <w:b/>
          <w:bCs/>
        </w:rPr>
        <w:t>CONCLUSIONES</w:t>
      </w:r>
    </w:p>
    <w:p w14:paraId="6F7C13D0" w14:textId="77777777" w:rsidR="000A0957" w:rsidRPr="00C52836" w:rsidRDefault="000A0957" w:rsidP="000A0957">
      <w:pPr>
        <w:pStyle w:val="Sinespaciado"/>
      </w:pPr>
      <w:r w:rsidRPr="00C52836">
        <w:t>Se redactarán al final.</w:t>
      </w:r>
    </w:p>
    <w:p w14:paraId="0610F5FF" w14:textId="77777777" w:rsidR="000A0957" w:rsidRPr="00C52836" w:rsidRDefault="00000000" w:rsidP="000A0957">
      <w:pPr>
        <w:pStyle w:val="Sinespaciado"/>
      </w:pPr>
      <w:r>
        <w:pict w14:anchorId="1EADA2FE">
          <v:rect id="_x0000_i1032" style="width:0;height:1.5pt" o:hralign="center" o:hrstd="t" o:hr="t" fillcolor="#a0a0a0" stroked="f"/>
        </w:pict>
      </w:r>
    </w:p>
    <w:p w14:paraId="53B9EC9C" w14:textId="77777777" w:rsidR="000A0957" w:rsidRPr="00C52836" w:rsidRDefault="000A0957" w:rsidP="000A0957">
      <w:pPr>
        <w:pStyle w:val="Sinespaciado"/>
        <w:rPr>
          <w:b/>
          <w:bCs/>
        </w:rPr>
      </w:pPr>
      <w:r w:rsidRPr="00C52836">
        <w:rPr>
          <w:b/>
          <w:bCs/>
        </w:rPr>
        <w:t>BIBLIOGRAFÍA</w:t>
      </w:r>
    </w:p>
    <w:p w14:paraId="1EB7069F" w14:textId="77777777" w:rsidR="000A0957" w:rsidRPr="00C52836" w:rsidRDefault="000A0957" w:rsidP="000A0957">
      <w:pPr>
        <w:pStyle w:val="Sinespaciado"/>
      </w:pPr>
      <w:r w:rsidRPr="00C52836">
        <w:t>Genero formato APA.</w:t>
      </w:r>
    </w:p>
    <w:p w14:paraId="6E85D574" w14:textId="77777777" w:rsidR="000A0957" w:rsidRPr="00C52836" w:rsidRDefault="00000000" w:rsidP="000A0957">
      <w:pPr>
        <w:pStyle w:val="Sinespaciado"/>
      </w:pPr>
      <w:r>
        <w:pict w14:anchorId="06529E34">
          <v:rect id="_x0000_i1033" style="width:0;height:1.5pt" o:hralign="center" o:hrstd="t" o:hr="t" fillcolor="#a0a0a0" stroked="f"/>
        </w:pict>
      </w:r>
    </w:p>
    <w:p w14:paraId="1F5ABF39" w14:textId="77777777" w:rsidR="000A0957" w:rsidRPr="00C52836" w:rsidRDefault="000A0957" w:rsidP="000A0957">
      <w:pPr>
        <w:pStyle w:val="Sinespaciado"/>
        <w:rPr>
          <w:b/>
          <w:bCs/>
        </w:rPr>
      </w:pPr>
      <w:r w:rsidRPr="00C52836">
        <w:rPr>
          <w:b/>
          <w:bCs/>
        </w:rPr>
        <w:t>ANEXOS</w:t>
      </w:r>
    </w:p>
    <w:p w14:paraId="7766BFC0" w14:textId="77777777" w:rsidR="000A0957" w:rsidRPr="00C52836" w:rsidRDefault="000A0957" w:rsidP="000A0957">
      <w:pPr>
        <w:pStyle w:val="Sinespaciado"/>
        <w:numPr>
          <w:ilvl w:val="0"/>
          <w:numId w:val="21"/>
        </w:numPr>
      </w:pPr>
      <w:r w:rsidRPr="00C52836">
        <w:t>Capturas del sistema</w:t>
      </w:r>
    </w:p>
    <w:p w14:paraId="3BD724FB" w14:textId="77777777" w:rsidR="000A0957" w:rsidRPr="00C52836" w:rsidRDefault="000A0957" w:rsidP="000A0957">
      <w:pPr>
        <w:pStyle w:val="Sinespaciado"/>
        <w:numPr>
          <w:ilvl w:val="0"/>
          <w:numId w:val="21"/>
        </w:numPr>
      </w:pPr>
      <w:r w:rsidRPr="00C52836">
        <w:t>Diagramas</w:t>
      </w:r>
    </w:p>
    <w:p w14:paraId="47B29151" w14:textId="77777777" w:rsidR="000A0957" w:rsidRPr="00C52836" w:rsidRDefault="000A0957" w:rsidP="000A0957">
      <w:pPr>
        <w:pStyle w:val="Sinespaciado"/>
        <w:numPr>
          <w:ilvl w:val="0"/>
          <w:numId w:val="21"/>
        </w:numPr>
      </w:pPr>
      <w:r w:rsidRPr="00C52836">
        <w:t>Tablas de BD</w:t>
      </w:r>
    </w:p>
    <w:p w14:paraId="287DABFD" w14:textId="77777777" w:rsidR="000A0957" w:rsidRPr="00C52836" w:rsidRDefault="000A0957" w:rsidP="000A0957">
      <w:pPr>
        <w:pStyle w:val="Sinespaciado"/>
        <w:numPr>
          <w:ilvl w:val="0"/>
          <w:numId w:val="21"/>
        </w:numPr>
      </w:pPr>
      <w:r w:rsidRPr="00C52836">
        <w:t>Casos de uso completos</w:t>
      </w:r>
    </w:p>
    <w:p w14:paraId="77B975DD" w14:textId="783BE166" w:rsidR="000A0957" w:rsidRPr="00876F4F" w:rsidRDefault="00000000" w:rsidP="000A0957">
      <w:r>
        <w:pict w14:anchorId="2A8BDFA6">
          <v:rect id="_x0000_i1034" style="width:0;height:1.5pt" o:hralign="center" o:hrstd="t" o:hr="t" fillcolor="#a0a0a0" stroked="f"/>
        </w:pict>
      </w:r>
    </w:p>
    <w:p w14:paraId="248C17DF" w14:textId="77777777" w:rsidR="006812E8" w:rsidRPr="00876F4F" w:rsidRDefault="006812E8" w:rsidP="006812E8">
      <w:pPr>
        <w:pStyle w:val="Ttulo2"/>
        <w:rPr>
          <w:lang w:val="es-AR"/>
        </w:rPr>
      </w:pPr>
      <w:r w:rsidRPr="00876F4F">
        <w:rPr>
          <w:lang w:val="es-AR"/>
        </w:rPr>
        <w:t>Capítulo 1 – Marco Teórico</w:t>
      </w:r>
    </w:p>
    <w:p w14:paraId="2D7C8BFF" w14:textId="088DD210" w:rsidR="006812E8" w:rsidRPr="00876F4F" w:rsidRDefault="006812E8" w:rsidP="006812E8">
      <w:r w:rsidRPr="00876F4F">
        <w:rPr>
          <w:b/>
          <w:bCs/>
        </w:rPr>
        <w:t xml:space="preserve">1.1 </w:t>
      </w:r>
      <w:r w:rsidR="00D14714" w:rsidRPr="00876F4F">
        <w:rPr>
          <w:b/>
          <w:bCs/>
        </w:rPr>
        <w:t>introducción</w:t>
      </w:r>
      <w:r w:rsidRPr="00876F4F">
        <w:rPr>
          <w:b/>
          <w:bCs/>
        </w:rPr>
        <w:t xml:space="preserve"> al Marco Teórico.</w:t>
      </w:r>
      <w:r w:rsidRPr="00876F4F">
        <w:br/>
        <w:t xml:space="preserve">El presente capitulo tiene como finalidad establecer los fundamentos conceptuales que sustentan el desarrollo del sistema </w:t>
      </w:r>
      <w:r w:rsidRPr="00876F4F">
        <w:rPr>
          <w:b/>
          <w:bCs/>
        </w:rPr>
        <w:t>PSICOLE</w:t>
      </w:r>
      <w:r w:rsidRPr="00876F4F">
        <w:t>, contextualizando sus necesidades en ámbitos educativos contemporáneos. Los conceptos abordados contemplan aspectos de la educación actual, el acompañamiento psicopedagógico, el uso de tecnologías en instituciones educativas, la importancia de la sistematización de datos y las ventajas de implementar herramientas digitales de gestión.</w:t>
      </w:r>
    </w:p>
    <w:p w14:paraId="3E98187D" w14:textId="6A65C74B" w:rsidR="006812E8" w:rsidRPr="00876F4F" w:rsidRDefault="006812E8" w:rsidP="006812E8">
      <w:pPr>
        <w:rPr>
          <w:b/>
          <w:bCs/>
        </w:rPr>
      </w:pPr>
      <w:r w:rsidRPr="00876F4F">
        <w:rPr>
          <w:b/>
          <w:bCs/>
        </w:rPr>
        <w:t>1.2 La educación en contextos contemporáneos.</w:t>
      </w:r>
    </w:p>
    <w:p w14:paraId="18D309CC" w14:textId="77777777" w:rsidR="00D14714" w:rsidRPr="00876F4F" w:rsidRDefault="006812E8" w:rsidP="006812E8">
      <w:r w:rsidRPr="00876F4F">
        <w:t>La educación del siglo XXI se caracteriza por una creciente diversidad de estudiantes, demandas pedagógicas más complejas y la necesidad de promover aprendizajes significativos en escenarios cambiantes. Las instituciones educativas requieren estrategias que atiendan no solo contenidos académicos sino también dimensiones emocionales, sociales y cognitivas.</w:t>
      </w:r>
    </w:p>
    <w:p w14:paraId="546BE90B" w14:textId="77777777" w:rsidR="00845045" w:rsidRPr="00876F4F" w:rsidRDefault="00D14714" w:rsidP="006812E8">
      <w:r w:rsidRPr="00876F4F">
        <w:lastRenderedPageBreak/>
        <w:t>En este contexto, la escuela deja de ser únicamente un espacio de transmisión de conocimiento para convertirse en un entorno integral donde confluyen los procesos, formativos, convivenciales y de acompañamiento personal. Los estudiantes presentan trayectorias diversas, con ritmos de aprendizaje, contextos familiares y necesidades particulares que deben ser consideradas para garantizar el acceso, permanencia y desarrollo pleno en la educación obligatoria.</w:t>
      </w:r>
      <w:r w:rsidRPr="00876F4F">
        <w:br/>
        <w:t>Este escenario exige la construcción de dispositivos institucionales que aseguren un seguimiento sistemático de cada estudiante, especialmente de aquellos que requieren intervenciones específicas. La digitalización de procesos psicopedagógicos surge cómo una respuesta necesaria frente a la complejidad educativa actual.</w:t>
      </w:r>
    </w:p>
    <w:p w14:paraId="46C865FD" w14:textId="77777777" w:rsidR="00845045" w:rsidRPr="00876F4F" w:rsidRDefault="00845045" w:rsidP="006812E8">
      <w:r w:rsidRPr="00876F4F">
        <w:rPr>
          <w:b/>
          <w:bCs/>
        </w:rPr>
        <w:t>1.3 El acompañamiento psicopedagógico en instituciones educativas.</w:t>
      </w:r>
      <w:r w:rsidRPr="00876F4F">
        <w:br/>
        <w:t>El acompañamiento psicopedagógico es un componente fundamental dentro de la estructura escolar. Su objetivo es comprender y facilitar los procesos de aprendizaje, desarrollo emocional y social de los estudiantes mediante intervenciones individuales y grupales.</w:t>
      </w:r>
    </w:p>
    <w:p w14:paraId="140DB46D" w14:textId="77777777" w:rsidR="00845045" w:rsidRPr="00876F4F" w:rsidRDefault="00845045" w:rsidP="006812E8">
      <w:r w:rsidRPr="00876F4F">
        <w:t>Desde una perspectiva interdisciplinaria, el área psicopedagógica trabaja articuladamente con docentes, directivos y preceptores para:</w:t>
      </w:r>
    </w:p>
    <w:p w14:paraId="5B347066" w14:textId="77777777" w:rsidR="00845045" w:rsidRPr="00876F4F" w:rsidRDefault="00845045" w:rsidP="00845045">
      <w:pPr>
        <w:pStyle w:val="Prrafodelista"/>
        <w:numPr>
          <w:ilvl w:val="0"/>
          <w:numId w:val="10"/>
        </w:numPr>
        <w:rPr>
          <w:lang w:val="es-AR"/>
        </w:rPr>
      </w:pPr>
      <w:r w:rsidRPr="00876F4F">
        <w:rPr>
          <w:lang w:val="es-AR"/>
        </w:rPr>
        <w:t>Detector dificultades de aprendizaje,</w:t>
      </w:r>
    </w:p>
    <w:p w14:paraId="37894017" w14:textId="77777777" w:rsidR="00845045" w:rsidRPr="00876F4F" w:rsidRDefault="00845045" w:rsidP="00845045">
      <w:pPr>
        <w:pStyle w:val="Prrafodelista"/>
        <w:numPr>
          <w:ilvl w:val="0"/>
          <w:numId w:val="10"/>
        </w:numPr>
        <w:rPr>
          <w:lang w:val="es-AR"/>
        </w:rPr>
      </w:pPr>
      <w:r w:rsidRPr="00876F4F">
        <w:rPr>
          <w:lang w:val="es-AR"/>
        </w:rPr>
        <w:t>Registrar intervenciones y estrategias,</w:t>
      </w:r>
    </w:p>
    <w:p w14:paraId="7528EAA9" w14:textId="77777777" w:rsidR="00845045" w:rsidRPr="00876F4F" w:rsidRDefault="00845045" w:rsidP="00845045">
      <w:pPr>
        <w:pStyle w:val="Prrafodelista"/>
        <w:numPr>
          <w:ilvl w:val="0"/>
          <w:numId w:val="10"/>
        </w:numPr>
        <w:rPr>
          <w:lang w:val="es-AR"/>
        </w:rPr>
      </w:pPr>
      <w:r w:rsidRPr="00876F4F">
        <w:rPr>
          <w:lang w:val="es-AR"/>
        </w:rPr>
        <w:t>Analizar trayectorias escolares,</w:t>
      </w:r>
    </w:p>
    <w:p w14:paraId="78E921EA" w14:textId="77777777" w:rsidR="00845045" w:rsidRPr="00876F4F" w:rsidRDefault="00845045" w:rsidP="00845045">
      <w:pPr>
        <w:pStyle w:val="Prrafodelista"/>
        <w:numPr>
          <w:ilvl w:val="0"/>
          <w:numId w:val="10"/>
        </w:numPr>
        <w:rPr>
          <w:lang w:val="es-AR"/>
        </w:rPr>
      </w:pPr>
      <w:r w:rsidRPr="00876F4F">
        <w:rPr>
          <w:lang w:val="es-AR"/>
        </w:rPr>
        <w:t>Generar informes y propuestas de mejora,</w:t>
      </w:r>
    </w:p>
    <w:p w14:paraId="768FDEA4" w14:textId="77777777" w:rsidR="00845045" w:rsidRPr="00876F4F" w:rsidRDefault="00845045" w:rsidP="00845045">
      <w:pPr>
        <w:pStyle w:val="Prrafodelista"/>
        <w:numPr>
          <w:ilvl w:val="0"/>
          <w:numId w:val="10"/>
        </w:numPr>
        <w:rPr>
          <w:lang w:val="es-AR"/>
        </w:rPr>
      </w:pPr>
      <w:r w:rsidRPr="00876F4F">
        <w:rPr>
          <w:lang w:val="es-AR"/>
        </w:rPr>
        <w:t>Promover el bienestar integral del alumno.</w:t>
      </w:r>
    </w:p>
    <w:p w14:paraId="3DCAED7F" w14:textId="77777777" w:rsidR="00845045" w:rsidRPr="00876F4F" w:rsidRDefault="00845045" w:rsidP="00845045">
      <w:r w:rsidRPr="00876F4F">
        <w:t>Este trabajo requiere información confiable, accesible y sistemática. Sin embargo, muchos establecimientos continúan utilizando registros en papel, cuadernos, carpetas f{isicas o comunicaciones informales, lo que dificulta el seguimiento longitudinal de los casos.</w:t>
      </w:r>
    </w:p>
    <w:p w14:paraId="39FF114C" w14:textId="77777777" w:rsidR="000D495E" w:rsidRPr="00876F4F" w:rsidRDefault="00845045" w:rsidP="00845045">
      <w:r w:rsidRPr="00876F4F">
        <w:t>Un sistema como PSICOLE permite organizar esta información, centralizar y facilitar intervenciones más oportunas y consistentes.</w:t>
      </w:r>
    </w:p>
    <w:p w14:paraId="31F8E86B" w14:textId="77777777" w:rsidR="000D495E" w:rsidRPr="00876F4F" w:rsidRDefault="000D495E" w:rsidP="00845045">
      <w:r w:rsidRPr="00876F4F">
        <w:rPr>
          <w:b/>
          <w:bCs/>
        </w:rPr>
        <w:t>1.4 Importancia de la sistematización en los procesos pedagógicos y psicopedagógicos.</w:t>
      </w:r>
      <w:r w:rsidRPr="00876F4F">
        <w:br/>
        <w:t>La sistematización de la información institucional es un factor clave para garantizar intervenciones coherentes y mejorar la toma de decisiones en entornos educativos.</w:t>
      </w:r>
    </w:p>
    <w:p w14:paraId="621AEEAB" w14:textId="77777777" w:rsidR="000D495E" w:rsidRPr="00876F4F" w:rsidRDefault="000D495E" w:rsidP="00845045">
      <w:r w:rsidRPr="00876F4F">
        <w:t>Sistematizar implica:</w:t>
      </w:r>
    </w:p>
    <w:p w14:paraId="38054216" w14:textId="77777777" w:rsidR="000D495E" w:rsidRPr="00876F4F" w:rsidRDefault="000D495E" w:rsidP="000D495E">
      <w:pPr>
        <w:pStyle w:val="Prrafodelista"/>
        <w:numPr>
          <w:ilvl w:val="0"/>
          <w:numId w:val="11"/>
        </w:numPr>
        <w:rPr>
          <w:lang w:val="es-AR"/>
        </w:rPr>
      </w:pPr>
      <w:r w:rsidRPr="00876F4F">
        <w:rPr>
          <w:lang w:val="es-AR"/>
        </w:rPr>
        <w:t>Recopilar información.</w:t>
      </w:r>
    </w:p>
    <w:p w14:paraId="2A4E584D" w14:textId="77777777" w:rsidR="000D495E" w:rsidRPr="00876F4F" w:rsidRDefault="000D495E" w:rsidP="000D495E">
      <w:pPr>
        <w:pStyle w:val="Prrafodelista"/>
        <w:numPr>
          <w:ilvl w:val="0"/>
          <w:numId w:val="11"/>
        </w:numPr>
        <w:rPr>
          <w:lang w:val="es-AR"/>
        </w:rPr>
      </w:pPr>
      <w:r w:rsidRPr="00876F4F">
        <w:rPr>
          <w:lang w:val="es-AR"/>
        </w:rPr>
        <w:lastRenderedPageBreak/>
        <w:t>Organizarla en un formato estable.</w:t>
      </w:r>
    </w:p>
    <w:p w14:paraId="5E9118F3" w14:textId="77777777" w:rsidR="000D495E" w:rsidRPr="00876F4F" w:rsidRDefault="000D495E" w:rsidP="000D495E">
      <w:pPr>
        <w:pStyle w:val="Prrafodelista"/>
        <w:numPr>
          <w:ilvl w:val="0"/>
          <w:numId w:val="11"/>
        </w:numPr>
        <w:rPr>
          <w:lang w:val="es-AR"/>
        </w:rPr>
      </w:pPr>
      <w:r w:rsidRPr="00876F4F">
        <w:rPr>
          <w:lang w:val="es-AR"/>
        </w:rPr>
        <w:t>Analizarla con criterios claros.</w:t>
      </w:r>
    </w:p>
    <w:p w14:paraId="5B10D933" w14:textId="77777777" w:rsidR="000D495E" w:rsidRPr="00876F4F" w:rsidRDefault="000D495E" w:rsidP="000D495E">
      <w:pPr>
        <w:pStyle w:val="Prrafodelista"/>
        <w:numPr>
          <w:ilvl w:val="0"/>
          <w:numId w:val="11"/>
        </w:numPr>
        <w:rPr>
          <w:lang w:val="es-AR"/>
        </w:rPr>
      </w:pPr>
      <w:r w:rsidRPr="00876F4F">
        <w:rPr>
          <w:lang w:val="es-AR"/>
        </w:rPr>
        <w:t>Registrar intervenciones y resultados.</w:t>
      </w:r>
    </w:p>
    <w:p w14:paraId="76874719" w14:textId="77777777" w:rsidR="000D495E" w:rsidRPr="00876F4F" w:rsidRDefault="000D495E" w:rsidP="000D495E">
      <w:pPr>
        <w:pStyle w:val="Prrafodelista"/>
        <w:numPr>
          <w:ilvl w:val="0"/>
          <w:numId w:val="11"/>
        </w:numPr>
        <w:rPr>
          <w:lang w:val="es-AR"/>
        </w:rPr>
      </w:pPr>
      <w:r w:rsidRPr="00876F4F">
        <w:rPr>
          <w:lang w:val="es-AR"/>
        </w:rPr>
        <w:t>Revisar los procesos para mejorarlos.</w:t>
      </w:r>
    </w:p>
    <w:p w14:paraId="7B4244A0" w14:textId="77777777" w:rsidR="000D495E" w:rsidRPr="00876F4F" w:rsidRDefault="000D495E" w:rsidP="000D495E">
      <w:r w:rsidRPr="00876F4F">
        <w:t>En el ámbito psicopedagógico, la falta de sistematización puede generar:</w:t>
      </w:r>
    </w:p>
    <w:p w14:paraId="273D4C5A" w14:textId="77777777" w:rsidR="000D495E" w:rsidRPr="00876F4F" w:rsidRDefault="000D495E" w:rsidP="000D495E">
      <w:pPr>
        <w:pStyle w:val="Prrafodelista"/>
        <w:numPr>
          <w:ilvl w:val="0"/>
          <w:numId w:val="12"/>
        </w:numPr>
        <w:rPr>
          <w:lang w:val="es-AR"/>
        </w:rPr>
      </w:pPr>
      <w:r w:rsidRPr="00876F4F">
        <w:rPr>
          <w:lang w:val="es-AR"/>
        </w:rPr>
        <w:t>Pérdida de información, dificultades en la continuidad del seguimiento</w:t>
      </w:r>
    </w:p>
    <w:p w14:paraId="652C4FDD" w14:textId="77777777" w:rsidR="000D495E" w:rsidRPr="00876F4F" w:rsidRDefault="000D495E" w:rsidP="000D495E">
      <w:pPr>
        <w:pStyle w:val="Prrafodelista"/>
        <w:numPr>
          <w:ilvl w:val="0"/>
          <w:numId w:val="12"/>
        </w:numPr>
        <w:rPr>
          <w:lang w:val="es-AR"/>
        </w:rPr>
      </w:pPr>
      <w:r w:rsidRPr="00876F4F">
        <w:rPr>
          <w:lang w:val="es-AR"/>
        </w:rPr>
        <w:t>Duplicación de intervenciones.</w:t>
      </w:r>
    </w:p>
    <w:p w14:paraId="015FBD14" w14:textId="77777777" w:rsidR="000D495E" w:rsidRPr="00876F4F" w:rsidRDefault="000D495E" w:rsidP="000D495E">
      <w:pPr>
        <w:pStyle w:val="Prrafodelista"/>
        <w:numPr>
          <w:ilvl w:val="0"/>
          <w:numId w:val="12"/>
        </w:numPr>
        <w:rPr>
          <w:lang w:val="es-AR"/>
        </w:rPr>
      </w:pPr>
      <w:r w:rsidRPr="00876F4F">
        <w:rPr>
          <w:lang w:val="es-AR"/>
        </w:rPr>
        <w:t>Falta de claridad en la comunicacino entre áreas escolares.</w:t>
      </w:r>
    </w:p>
    <w:p w14:paraId="41FAE15E" w14:textId="77777777" w:rsidR="000D495E" w:rsidRPr="00876F4F" w:rsidRDefault="000D495E" w:rsidP="000D495E">
      <w:pPr>
        <w:pStyle w:val="Prrafodelista"/>
        <w:numPr>
          <w:ilvl w:val="0"/>
          <w:numId w:val="12"/>
        </w:numPr>
        <w:rPr>
          <w:lang w:val="es-AR"/>
        </w:rPr>
      </w:pPr>
      <w:r w:rsidRPr="00876F4F">
        <w:rPr>
          <w:lang w:val="es-AR"/>
        </w:rPr>
        <w:t>Demoras en diagnósticos y derivaciones.</w:t>
      </w:r>
    </w:p>
    <w:p w14:paraId="675D36FC" w14:textId="1BDA4176" w:rsidR="006812E8" w:rsidRPr="00876F4F" w:rsidRDefault="000D495E" w:rsidP="000D495E">
      <w:r w:rsidRPr="00876F4F">
        <w:t xml:space="preserve">Por esta razón, contar con un sistema digital no es solo una cuestión técnica sino pedagógica e institucional. Se trata de garantizar </w:t>
      </w:r>
      <w:r w:rsidRPr="00876F4F">
        <w:rPr>
          <w:b/>
          <w:bCs/>
        </w:rPr>
        <w:t xml:space="preserve">continuidad, trazabilidad y calidad </w:t>
      </w:r>
      <w:r w:rsidRPr="00876F4F">
        <w:t>en la atención de cada estudiante.</w:t>
      </w:r>
      <w:r w:rsidR="006812E8" w:rsidRPr="00876F4F">
        <w:br/>
      </w:r>
      <w:r w:rsidR="004F1F2C" w:rsidRPr="00876F4F">
        <w:rPr>
          <w:b/>
          <w:bCs/>
        </w:rPr>
        <w:t>1.5 Tecnologías de la Información aplicadas a la educación (TIC).</w:t>
      </w:r>
    </w:p>
    <w:p w14:paraId="0E07CB10" w14:textId="509E30B1" w:rsidR="004F1F2C" w:rsidRPr="00876F4F" w:rsidRDefault="004F1F2C" w:rsidP="000D495E">
      <w:r w:rsidRPr="00876F4F">
        <w:t>Las Tecnologías de la Información y la Comunicación (TIP) ocupan un rol central en la transformación de las institucionaes educativas. Su incorporación se ha acelerado en las últimas décadas y representa una oportunidad para mejorar procesos administrativos, pedagógicos y comunicacionales.</w:t>
      </w:r>
    </w:p>
    <w:p w14:paraId="35A5992C" w14:textId="77777777" w:rsidR="004F1F2C" w:rsidRPr="00876F4F" w:rsidRDefault="004F1F2C" w:rsidP="000D495E">
      <w:r w:rsidRPr="00876F4F">
        <w:t>Las TICs permiten:</w:t>
      </w:r>
    </w:p>
    <w:p w14:paraId="3E01FE69" w14:textId="59A04325" w:rsidR="004F1F2C" w:rsidRPr="00876F4F" w:rsidRDefault="004F1F2C" w:rsidP="004F1F2C">
      <w:pPr>
        <w:pStyle w:val="Prrafodelista"/>
        <w:numPr>
          <w:ilvl w:val="0"/>
          <w:numId w:val="13"/>
        </w:numPr>
        <w:rPr>
          <w:lang w:val="es-AR"/>
        </w:rPr>
      </w:pPr>
      <w:r w:rsidRPr="00876F4F">
        <w:rPr>
          <w:lang w:val="es-AR"/>
        </w:rPr>
        <w:t>Digitalizar tareas manuales.</w:t>
      </w:r>
    </w:p>
    <w:p w14:paraId="3E4F8DAA" w14:textId="5E8CADCF" w:rsidR="004F1F2C" w:rsidRPr="00876F4F" w:rsidRDefault="004F1F2C" w:rsidP="004F1F2C">
      <w:pPr>
        <w:pStyle w:val="Prrafodelista"/>
        <w:numPr>
          <w:ilvl w:val="0"/>
          <w:numId w:val="13"/>
        </w:numPr>
        <w:rPr>
          <w:lang w:val="es-AR"/>
        </w:rPr>
      </w:pPr>
      <w:r w:rsidRPr="00876F4F">
        <w:rPr>
          <w:lang w:val="es-AR"/>
        </w:rPr>
        <w:t>Facilitar procesos.</w:t>
      </w:r>
    </w:p>
    <w:p w14:paraId="0597A9CC" w14:textId="58D557F3" w:rsidR="004F1F2C" w:rsidRPr="00876F4F" w:rsidRDefault="004F1F2C" w:rsidP="004F1F2C">
      <w:pPr>
        <w:pStyle w:val="Prrafodelista"/>
        <w:numPr>
          <w:ilvl w:val="0"/>
          <w:numId w:val="13"/>
        </w:numPr>
        <w:rPr>
          <w:lang w:val="es-AR"/>
        </w:rPr>
      </w:pPr>
      <w:r w:rsidRPr="00876F4F">
        <w:rPr>
          <w:lang w:val="es-AR"/>
        </w:rPr>
        <w:t>Facilitar la circulación de la información.</w:t>
      </w:r>
    </w:p>
    <w:p w14:paraId="24634FB3" w14:textId="3C36008B" w:rsidR="004F1F2C" w:rsidRPr="00876F4F" w:rsidRDefault="004F1F2C" w:rsidP="004F1F2C">
      <w:pPr>
        <w:pStyle w:val="Prrafodelista"/>
        <w:numPr>
          <w:ilvl w:val="0"/>
          <w:numId w:val="13"/>
        </w:numPr>
        <w:rPr>
          <w:lang w:val="es-AR"/>
        </w:rPr>
      </w:pPr>
      <w:r w:rsidRPr="00876F4F">
        <w:rPr>
          <w:lang w:val="es-AR"/>
        </w:rPr>
        <w:t>Ampliar el acceso a datos relevantes.</w:t>
      </w:r>
    </w:p>
    <w:p w14:paraId="6E146890" w14:textId="54AA334B" w:rsidR="004F1F2C" w:rsidRPr="00876F4F" w:rsidRDefault="004F1F2C" w:rsidP="004F1F2C">
      <w:pPr>
        <w:pStyle w:val="Prrafodelista"/>
        <w:numPr>
          <w:ilvl w:val="0"/>
          <w:numId w:val="13"/>
        </w:numPr>
        <w:rPr>
          <w:lang w:val="es-AR"/>
        </w:rPr>
      </w:pPr>
      <w:r w:rsidRPr="00876F4F">
        <w:rPr>
          <w:lang w:val="es-AR"/>
        </w:rPr>
        <w:t>Mejorar la comunicación entre actores institucionales.</w:t>
      </w:r>
    </w:p>
    <w:p w14:paraId="482D0281" w14:textId="428B29F4" w:rsidR="004F1F2C" w:rsidRPr="00876F4F" w:rsidRDefault="004F1F2C" w:rsidP="004F1F2C">
      <w:pPr>
        <w:pStyle w:val="Prrafodelista"/>
        <w:numPr>
          <w:ilvl w:val="0"/>
          <w:numId w:val="13"/>
        </w:numPr>
        <w:rPr>
          <w:lang w:val="es-AR"/>
        </w:rPr>
      </w:pPr>
      <w:r w:rsidRPr="00876F4F">
        <w:rPr>
          <w:lang w:val="es-AR"/>
        </w:rPr>
        <w:t>Registrar evidencias del aprendizaje y la convivencia.</w:t>
      </w:r>
    </w:p>
    <w:p w14:paraId="2194F579" w14:textId="508F264B" w:rsidR="004F1F2C" w:rsidRPr="00876F4F" w:rsidRDefault="004F1F2C" w:rsidP="004F1F2C">
      <w:pPr>
        <w:pStyle w:val="Prrafodelista"/>
        <w:numPr>
          <w:ilvl w:val="0"/>
          <w:numId w:val="13"/>
        </w:numPr>
        <w:rPr>
          <w:lang w:val="es-AR"/>
        </w:rPr>
      </w:pPr>
      <w:r w:rsidRPr="00876F4F">
        <w:rPr>
          <w:lang w:val="es-AR"/>
        </w:rPr>
        <w:t>Optimizar la gestión escolar.</w:t>
      </w:r>
    </w:p>
    <w:p w14:paraId="251D9B3C" w14:textId="7A3A9126" w:rsidR="004F1F2C" w:rsidRPr="00876F4F" w:rsidRDefault="004F1F2C" w:rsidP="004F1F2C">
      <w:r w:rsidRPr="00876F4F">
        <w:t>En el caso de PSICOLE, la tecnología se utiliza como medio para fortalecer una dimensión sensible del trabajo escolar: el acompañamiento psicopedagógico. La herramienta creada no reemplaza la tarea profesional, sino que la potencia y la vuelve más eficaz.</w:t>
      </w:r>
    </w:p>
    <w:p w14:paraId="0F4EFBC7" w14:textId="5158C0DA" w:rsidR="004F1F2C" w:rsidRPr="00876F4F" w:rsidRDefault="004F1F2C" w:rsidP="004F1F2C">
      <w:pPr>
        <w:rPr>
          <w:b/>
          <w:bCs/>
        </w:rPr>
      </w:pPr>
      <w:r w:rsidRPr="00876F4F">
        <w:rPr>
          <w:b/>
          <w:bCs/>
        </w:rPr>
        <w:t>1.6 Sistemas de Gestión Escolar.</w:t>
      </w:r>
    </w:p>
    <w:p w14:paraId="494B20F8" w14:textId="3152B22F" w:rsidR="004F1F2C" w:rsidRPr="00876F4F" w:rsidRDefault="004F1F2C" w:rsidP="004F1F2C">
      <w:r w:rsidRPr="00876F4F">
        <w:t xml:space="preserve">Los sistemas de gestión son plataformas digitales diseñadas para organizar y facilitar procesos administrativos, pedagógicos y comunicacionales en instituciones educativas. </w:t>
      </w:r>
      <w:r w:rsidRPr="00876F4F">
        <w:lastRenderedPageBreak/>
        <w:t>Suelen incluir funcionalidades como registro de asistencia, calificaciones, reportes, comunicaciones con familias y organización de datos institucionales.</w:t>
      </w:r>
    </w:p>
    <w:p w14:paraId="7869886B" w14:textId="7ECBC839" w:rsidR="004F1F2C" w:rsidRPr="00876F4F" w:rsidRDefault="004F1F2C" w:rsidP="004F1F2C">
      <w:r w:rsidRPr="00876F4F">
        <w:t xml:space="preserve">Sin embargo, la mayoría de los sistemas disponibles en el mercado no contemplan la forma específica el </w:t>
      </w:r>
      <w:r w:rsidRPr="00876F4F">
        <w:rPr>
          <w:b/>
          <w:bCs/>
        </w:rPr>
        <w:t>trabajo psicopedagógico</w:t>
      </w:r>
      <w:r w:rsidRPr="00876F4F">
        <w:t>, el seguimiento individual o la documentación de intervenciones. PSICOLE surge para cubrir precisamente esta tarea, ofreciendo un enfoque especializado.</w:t>
      </w:r>
    </w:p>
    <w:p w14:paraId="5B21491D" w14:textId="77777777" w:rsidR="004F1F2C" w:rsidRPr="00876F4F" w:rsidRDefault="004F1F2C" w:rsidP="004F1F2C">
      <w:r w:rsidRPr="00876F4F">
        <w:rPr>
          <w:b/>
          <w:bCs/>
        </w:rPr>
        <w:t>1.7 Beneficios del uso de la plataforma digital en el acompañamiento estudiantil.</w:t>
      </w:r>
    </w:p>
    <w:p w14:paraId="0A93771C" w14:textId="77777777" w:rsidR="0082227F" w:rsidRPr="00876F4F" w:rsidRDefault="0082227F" w:rsidP="004F1F2C">
      <w:r w:rsidRPr="00876F4F">
        <w:t>La digitalizacoión psicopedagógica aporta múltiples beneficios:</w:t>
      </w:r>
    </w:p>
    <w:p w14:paraId="0C9542E2" w14:textId="13BF9C4A" w:rsidR="0082227F" w:rsidRPr="00876F4F" w:rsidRDefault="0082227F" w:rsidP="0082227F">
      <w:pPr>
        <w:pStyle w:val="Prrafodelista"/>
        <w:numPr>
          <w:ilvl w:val="0"/>
          <w:numId w:val="14"/>
        </w:numPr>
        <w:rPr>
          <w:b/>
          <w:bCs/>
          <w:lang w:val="es-AR"/>
        </w:rPr>
      </w:pPr>
      <w:r w:rsidRPr="00876F4F">
        <w:rPr>
          <w:b/>
          <w:bCs/>
          <w:lang w:val="es-AR"/>
        </w:rPr>
        <w:t>Acceso centralizado</w:t>
      </w:r>
      <w:r w:rsidRPr="00876F4F">
        <w:rPr>
          <w:lang w:val="es-AR"/>
        </w:rPr>
        <w:t>.</w:t>
      </w:r>
      <w:r w:rsidRPr="00876F4F">
        <w:rPr>
          <w:lang w:val="es-AR"/>
        </w:rPr>
        <w:br/>
        <w:t>Toda la información del estudiante queda alojada en un mismo lugar, reduciendo la dispersión.</w:t>
      </w:r>
    </w:p>
    <w:p w14:paraId="05913C6C" w14:textId="5FAACFAA" w:rsidR="004F1F2C" w:rsidRPr="00876F4F" w:rsidRDefault="004F1F2C" w:rsidP="0082227F">
      <w:pPr>
        <w:pStyle w:val="Prrafodelista"/>
        <w:numPr>
          <w:ilvl w:val="0"/>
          <w:numId w:val="14"/>
        </w:numPr>
        <w:rPr>
          <w:b/>
          <w:bCs/>
          <w:lang w:val="es-AR"/>
        </w:rPr>
      </w:pPr>
      <w:r w:rsidRPr="00876F4F">
        <w:rPr>
          <w:b/>
          <w:bCs/>
          <w:lang w:val="es-AR"/>
        </w:rPr>
        <w:t xml:space="preserve"> </w:t>
      </w:r>
      <w:r w:rsidR="0082227F" w:rsidRPr="00876F4F">
        <w:rPr>
          <w:b/>
          <w:bCs/>
          <w:lang w:val="es-AR"/>
        </w:rPr>
        <w:t>Mayor trazabilidad.</w:t>
      </w:r>
      <w:r w:rsidR="0082227F" w:rsidRPr="00876F4F">
        <w:rPr>
          <w:b/>
          <w:bCs/>
          <w:lang w:val="es-AR"/>
        </w:rPr>
        <w:br/>
      </w:r>
      <w:r w:rsidR="0082227F" w:rsidRPr="00876F4F">
        <w:rPr>
          <w:lang w:val="es-AR"/>
        </w:rPr>
        <w:t>Las intervenciones quedan registradas cronológicamente, permitiendo comprender mejor la evolución del alumno.</w:t>
      </w:r>
    </w:p>
    <w:p w14:paraId="6C5D2B56" w14:textId="2D262296" w:rsidR="0082227F" w:rsidRPr="00876F4F" w:rsidRDefault="0082227F" w:rsidP="0082227F">
      <w:pPr>
        <w:pStyle w:val="Prrafodelista"/>
        <w:numPr>
          <w:ilvl w:val="0"/>
          <w:numId w:val="14"/>
        </w:numPr>
        <w:rPr>
          <w:b/>
          <w:bCs/>
          <w:lang w:val="es-AR"/>
        </w:rPr>
      </w:pPr>
      <w:r w:rsidRPr="00876F4F">
        <w:rPr>
          <w:b/>
          <w:bCs/>
          <w:lang w:val="es-AR"/>
        </w:rPr>
        <w:t>Mejorar la coordinación.</w:t>
      </w:r>
      <w:r w:rsidRPr="00876F4F">
        <w:rPr>
          <w:lang w:val="es-AR"/>
        </w:rPr>
        <w:br/>
        <w:t>Docentes, preceptores, psicopedagogos y directivos acceden a información estandarizada</w:t>
      </w:r>
      <w:r w:rsidR="00BA1DCE" w:rsidRPr="00876F4F">
        <w:rPr>
          <w:lang w:val="es-AR"/>
        </w:rPr>
        <w:t>.</w:t>
      </w:r>
    </w:p>
    <w:p w14:paraId="359AFC3B" w14:textId="3E97DC4E" w:rsidR="00BA1DCE" w:rsidRPr="00876F4F" w:rsidRDefault="00BA1DCE" w:rsidP="0082227F">
      <w:pPr>
        <w:pStyle w:val="Prrafodelista"/>
        <w:numPr>
          <w:ilvl w:val="0"/>
          <w:numId w:val="14"/>
        </w:numPr>
        <w:rPr>
          <w:b/>
          <w:bCs/>
          <w:lang w:val="es-AR"/>
        </w:rPr>
      </w:pPr>
      <w:r w:rsidRPr="00876F4F">
        <w:rPr>
          <w:b/>
          <w:bCs/>
          <w:lang w:val="es-AR"/>
        </w:rPr>
        <w:t>Agilidad en la toma de decisiones.</w:t>
      </w:r>
      <w:r w:rsidRPr="00876F4F">
        <w:rPr>
          <w:b/>
          <w:bCs/>
          <w:lang w:val="es-AR"/>
        </w:rPr>
        <w:br/>
      </w:r>
      <w:r w:rsidRPr="00876F4F">
        <w:rPr>
          <w:lang w:val="es-AR"/>
        </w:rPr>
        <w:t>Los reportes y estadísticas permiten</w:t>
      </w:r>
      <w:r w:rsidR="00817C6D" w:rsidRPr="00876F4F">
        <w:rPr>
          <w:lang w:val="es-AR"/>
        </w:rPr>
        <w:t xml:space="preserve"> visualizar tendencias, casos prioritarios y recurrencias.</w:t>
      </w:r>
    </w:p>
    <w:p w14:paraId="23C04312" w14:textId="511356A7" w:rsidR="00817C6D" w:rsidRPr="00876F4F" w:rsidRDefault="00817C6D" w:rsidP="0082227F">
      <w:pPr>
        <w:pStyle w:val="Prrafodelista"/>
        <w:numPr>
          <w:ilvl w:val="0"/>
          <w:numId w:val="14"/>
        </w:numPr>
        <w:rPr>
          <w:b/>
          <w:bCs/>
          <w:lang w:val="es-AR"/>
        </w:rPr>
      </w:pPr>
      <w:r w:rsidRPr="00876F4F">
        <w:rPr>
          <w:b/>
          <w:bCs/>
          <w:lang w:val="es-AR"/>
        </w:rPr>
        <w:t>Resguardo documental.</w:t>
      </w:r>
      <w:r w:rsidRPr="00876F4F">
        <w:rPr>
          <w:b/>
          <w:bCs/>
          <w:lang w:val="es-AR"/>
        </w:rPr>
        <w:br/>
      </w:r>
      <w:r w:rsidRPr="00876F4F">
        <w:rPr>
          <w:lang w:val="es-AR"/>
        </w:rPr>
        <w:t>La información digital reduce riesgos de pérdida, duplicación o errores humnos en el manejo de datos sensibles.</w:t>
      </w:r>
    </w:p>
    <w:p w14:paraId="4D5B9F61" w14:textId="6C32C97C" w:rsidR="00BA1DCE" w:rsidRPr="00876F4F" w:rsidRDefault="00817C6D" w:rsidP="00817C6D">
      <w:r w:rsidRPr="00876F4F">
        <w:rPr>
          <w:b/>
          <w:bCs/>
        </w:rPr>
        <w:t>1.8 Fundamentación de la necesidad del sistema.</w:t>
      </w:r>
      <w:r w:rsidRPr="00876F4F">
        <w:br/>
        <w:t>El análisis institucional evidenció que el Colegio Sagrado Corazón requería herramientas modernas para sostener su modelo de acompañamiento integral. La ausencia de un sistema digital generaba problemas como:</w:t>
      </w:r>
    </w:p>
    <w:p w14:paraId="6C8BFBA7" w14:textId="1F319763" w:rsidR="00817C6D" w:rsidRPr="00876F4F" w:rsidRDefault="00817C6D" w:rsidP="00817C6D">
      <w:pPr>
        <w:pStyle w:val="Prrafodelista"/>
        <w:numPr>
          <w:ilvl w:val="0"/>
          <w:numId w:val="15"/>
        </w:numPr>
        <w:rPr>
          <w:lang w:val="es-AR"/>
        </w:rPr>
      </w:pPr>
      <w:r w:rsidRPr="00876F4F">
        <w:rPr>
          <w:lang w:val="es-AR"/>
        </w:rPr>
        <w:t>Registros fragmentados.</w:t>
      </w:r>
    </w:p>
    <w:p w14:paraId="005FA473" w14:textId="2A260728" w:rsidR="00817C6D" w:rsidRPr="00876F4F" w:rsidRDefault="00817C6D" w:rsidP="00817C6D">
      <w:pPr>
        <w:pStyle w:val="Prrafodelista"/>
        <w:numPr>
          <w:ilvl w:val="0"/>
          <w:numId w:val="15"/>
        </w:numPr>
        <w:rPr>
          <w:lang w:val="es-AR"/>
        </w:rPr>
      </w:pPr>
      <w:r w:rsidRPr="00876F4F">
        <w:rPr>
          <w:lang w:val="es-AR"/>
        </w:rPr>
        <w:t>Falta de acceso inmediato a historiales.</w:t>
      </w:r>
    </w:p>
    <w:p w14:paraId="7449E3BB" w14:textId="11816C64" w:rsidR="00817C6D" w:rsidRPr="00876F4F" w:rsidRDefault="00817C6D" w:rsidP="00817C6D">
      <w:pPr>
        <w:pStyle w:val="Prrafodelista"/>
        <w:numPr>
          <w:ilvl w:val="0"/>
          <w:numId w:val="15"/>
        </w:numPr>
        <w:rPr>
          <w:lang w:val="es-AR"/>
        </w:rPr>
      </w:pPr>
      <w:r w:rsidRPr="00876F4F">
        <w:rPr>
          <w:lang w:val="es-AR"/>
        </w:rPr>
        <w:t>Dificultades para recuperar intervenciones anteriores.</w:t>
      </w:r>
    </w:p>
    <w:p w14:paraId="3267C330" w14:textId="44455ADA" w:rsidR="00817C6D" w:rsidRPr="00876F4F" w:rsidRDefault="00817C6D" w:rsidP="00817C6D">
      <w:pPr>
        <w:pStyle w:val="Prrafodelista"/>
        <w:numPr>
          <w:ilvl w:val="0"/>
          <w:numId w:val="15"/>
        </w:numPr>
        <w:rPr>
          <w:lang w:val="es-AR"/>
        </w:rPr>
      </w:pPr>
      <w:r w:rsidRPr="00876F4F">
        <w:rPr>
          <w:lang w:val="es-AR"/>
        </w:rPr>
        <w:t>Documentación extraviada-</w:t>
      </w:r>
    </w:p>
    <w:p w14:paraId="387F8259" w14:textId="487A5185" w:rsidR="00817C6D" w:rsidRPr="00876F4F" w:rsidRDefault="00817C6D" w:rsidP="00817C6D">
      <w:pPr>
        <w:pStyle w:val="Prrafodelista"/>
        <w:numPr>
          <w:ilvl w:val="0"/>
          <w:numId w:val="15"/>
        </w:numPr>
        <w:rPr>
          <w:lang w:val="es-AR"/>
        </w:rPr>
      </w:pPr>
      <w:r w:rsidRPr="00876F4F">
        <w:rPr>
          <w:lang w:val="es-AR"/>
        </w:rPr>
        <w:t>Escasa comunicación entre áreas.</w:t>
      </w:r>
    </w:p>
    <w:p w14:paraId="30A4CFC1" w14:textId="31C73472" w:rsidR="00817C6D" w:rsidRPr="00876F4F" w:rsidRDefault="00817C6D" w:rsidP="00817C6D">
      <w:pPr>
        <w:pStyle w:val="Prrafodelista"/>
        <w:numPr>
          <w:ilvl w:val="0"/>
          <w:numId w:val="15"/>
        </w:numPr>
        <w:rPr>
          <w:lang w:val="es-AR"/>
        </w:rPr>
      </w:pPr>
      <w:r w:rsidRPr="00876F4F">
        <w:rPr>
          <w:lang w:val="es-AR"/>
        </w:rPr>
        <w:lastRenderedPageBreak/>
        <w:t>Demoras en derivaciones y estrategias pedagógicas.</w:t>
      </w:r>
    </w:p>
    <w:p w14:paraId="3B50DE22" w14:textId="3BD2CBD9" w:rsidR="00D47253" w:rsidRPr="00876F4F" w:rsidRDefault="00D47253" w:rsidP="00D47253">
      <w:r w:rsidRPr="00876F4F">
        <w:t>La creación de PSICOLE responde a esta necesidad y se fundamenta en:</w:t>
      </w:r>
    </w:p>
    <w:p w14:paraId="7C706C4B" w14:textId="6AEE91E5" w:rsidR="00D47253" w:rsidRPr="00876F4F" w:rsidRDefault="00DF593A" w:rsidP="00D47253">
      <w:pPr>
        <w:pStyle w:val="Prrafodelista"/>
        <w:numPr>
          <w:ilvl w:val="0"/>
          <w:numId w:val="16"/>
        </w:numPr>
        <w:rPr>
          <w:lang w:val="es-AR"/>
        </w:rPr>
      </w:pPr>
      <w:r w:rsidRPr="00876F4F">
        <w:rPr>
          <w:lang w:val="es-AR"/>
        </w:rPr>
        <w:t>La complejidad creciente de los entornos escolares.</w:t>
      </w:r>
    </w:p>
    <w:p w14:paraId="491CE8E7" w14:textId="142E892F" w:rsidR="00DF593A" w:rsidRPr="00876F4F" w:rsidRDefault="00DF593A" w:rsidP="00D47253">
      <w:pPr>
        <w:pStyle w:val="Prrafodelista"/>
        <w:numPr>
          <w:ilvl w:val="0"/>
          <w:numId w:val="16"/>
        </w:numPr>
        <w:rPr>
          <w:lang w:val="es-AR"/>
        </w:rPr>
      </w:pPr>
      <w:r w:rsidRPr="00876F4F">
        <w:rPr>
          <w:lang w:val="es-AR"/>
        </w:rPr>
        <w:t>La importancia de un seguimiento sistemático.</w:t>
      </w:r>
    </w:p>
    <w:p w14:paraId="118A7312" w14:textId="285A7FFC" w:rsidR="00DF593A" w:rsidRPr="00876F4F" w:rsidRDefault="00DF593A" w:rsidP="00D47253">
      <w:pPr>
        <w:pStyle w:val="Prrafodelista"/>
        <w:numPr>
          <w:ilvl w:val="0"/>
          <w:numId w:val="16"/>
        </w:numPr>
        <w:rPr>
          <w:lang w:val="es-AR"/>
        </w:rPr>
      </w:pPr>
      <w:r w:rsidRPr="00876F4F">
        <w:rPr>
          <w:lang w:val="es-AR"/>
        </w:rPr>
        <w:t>La demanda institucional de herramientas ágiles.</w:t>
      </w:r>
    </w:p>
    <w:p w14:paraId="5A2DD7C7" w14:textId="4DAEC64C" w:rsidR="00DF593A" w:rsidRPr="00876F4F" w:rsidRDefault="00DF593A" w:rsidP="00D47253">
      <w:pPr>
        <w:pStyle w:val="Prrafodelista"/>
        <w:numPr>
          <w:ilvl w:val="0"/>
          <w:numId w:val="16"/>
        </w:numPr>
        <w:rPr>
          <w:lang w:val="es-AR"/>
        </w:rPr>
      </w:pPr>
      <w:r w:rsidRPr="00876F4F">
        <w:rPr>
          <w:lang w:val="es-AR"/>
        </w:rPr>
        <w:t>La Necesidad de tomar decisiones basadas en datos.</w:t>
      </w:r>
    </w:p>
    <w:p w14:paraId="5A782A3D" w14:textId="28BE694C" w:rsidR="00DF593A" w:rsidRDefault="00DF593A" w:rsidP="00DF593A">
      <w:pPr>
        <w:pStyle w:val="Prrafodelista"/>
        <w:numPr>
          <w:ilvl w:val="0"/>
          <w:numId w:val="16"/>
        </w:numPr>
        <w:rPr>
          <w:lang w:val="es-AR"/>
        </w:rPr>
      </w:pPr>
      <w:r w:rsidRPr="00876F4F">
        <w:rPr>
          <w:lang w:val="es-AR"/>
        </w:rPr>
        <w:t>La tendencia global hacia la digitalización educative.</w:t>
      </w:r>
    </w:p>
    <w:p w14:paraId="1C26A146" w14:textId="2B86F911" w:rsidR="00876F4F" w:rsidRDefault="00876F4F" w:rsidP="00876F4F">
      <w:r>
        <w:rPr>
          <w:b/>
          <w:bCs/>
        </w:rPr>
        <w:t>1.9 Conclusión del marco teórico</w:t>
      </w:r>
      <w:r>
        <w:t>.</w:t>
      </w:r>
    </w:p>
    <w:p w14:paraId="2E333035" w14:textId="416C1C84" w:rsidR="00876F4F" w:rsidRDefault="00876F4F" w:rsidP="00876F4F">
      <w:r>
        <w:t>El marco teórico presentado demuestra que PSICOLE se encuentra alineado con los desafíos actuales de las instituciones educativas, donde la diversidad estudiantil, la necesidad de trazabilidad en las intervenciones y el uso de tecnologías de apoyo forman parte de un escenario complejo y dinámico.</w:t>
      </w:r>
    </w:p>
    <w:p w14:paraId="359512E3" w14:textId="02D07010" w:rsidR="00876F4F" w:rsidRPr="00876F4F" w:rsidRDefault="00876F4F" w:rsidP="00876F4F">
      <w:r>
        <w:t>La fundamentación y su capacidad para optimizar el trabajo psicopedagógico, contribuyendo al bienestar, la inclusión y la trayectoria educativa de los estudiantes.</w:t>
      </w:r>
    </w:p>
    <w:p w14:paraId="11F032AF" w14:textId="2AE71947" w:rsidR="004F1F2C" w:rsidRPr="00876F4F" w:rsidRDefault="004F1F2C" w:rsidP="004F1F2C">
      <w:pPr>
        <w:pStyle w:val="Prrafodelista"/>
        <w:numPr>
          <w:ilvl w:val="0"/>
          <w:numId w:val="0"/>
        </w:numPr>
        <w:ind w:left="720"/>
        <w:rPr>
          <w:lang w:val="es-AR"/>
        </w:rPr>
      </w:pPr>
    </w:p>
    <w:p w14:paraId="322870D6" w14:textId="304DD9B4" w:rsidR="004F1F2C" w:rsidRPr="00876F4F" w:rsidRDefault="004F1F2C" w:rsidP="000D495E">
      <w:r w:rsidRPr="00876F4F">
        <w:t xml:space="preserve"> </w:t>
      </w:r>
    </w:p>
    <w:p w14:paraId="1E138224" w14:textId="242AD8B1" w:rsidR="006812E8" w:rsidRPr="00876F4F" w:rsidRDefault="006812E8" w:rsidP="006812E8">
      <w:pPr>
        <w:pStyle w:val="Ttulo2"/>
        <w:rPr>
          <w:lang w:val="es-AR"/>
        </w:rPr>
      </w:pPr>
      <w:r w:rsidRPr="00876F4F">
        <w:rPr>
          <w:lang w:val="es-AR"/>
        </w:rPr>
        <w:t>Capítulo 5 – Diseño UML</w:t>
      </w:r>
    </w:p>
    <w:p w14:paraId="6D746402" w14:textId="0A524C40" w:rsidR="006812E8" w:rsidRDefault="006812E8" w:rsidP="006812E8">
      <w:r w:rsidRPr="00876F4F">
        <w:t>Diagramas UML en formato PlantUML...</w:t>
      </w:r>
      <w:r w:rsidR="00967E34">
        <w:br/>
        <w:t>Diagrama CU</w:t>
      </w:r>
      <w:r w:rsidR="00967E34">
        <w:br/>
      </w:r>
      <w:r w:rsidR="00967E34" w:rsidRPr="00967E34">
        <w:drawing>
          <wp:inline distT="0" distB="0" distL="0" distR="0" wp14:anchorId="35D41514" wp14:editId="6A5DD192">
            <wp:extent cx="5121084" cy="3025402"/>
            <wp:effectExtent l="0" t="0" r="3810" b="3810"/>
            <wp:docPr id="4985077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07773" name="Imagen 1" descr="Diagrama&#10;&#10;El contenido generado por IA puede ser incorrecto."/>
                    <pic:cNvPicPr/>
                  </pic:nvPicPr>
                  <pic:blipFill>
                    <a:blip r:embed="rId20"/>
                    <a:stretch>
                      <a:fillRect/>
                    </a:stretch>
                  </pic:blipFill>
                  <pic:spPr>
                    <a:xfrm>
                      <a:off x="0" y="0"/>
                      <a:ext cx="5121084" cy="3025402"/>
                    </a:xfrm>
                    <a:prstGeom prst="rect">
                      <a:avLst/>
                    </a:prstGeom>
                  </pic:spPr>
                </pic:pic>
              </a:graphicData>
            </a:graphic>
          </wp:inline>
        </w:drawing>
      </w:r>
      <w:r w:rsidR="00967E34">
        <w:br/>
      </w:r>
      <w:r w:rsidR="00967E34">
        <w:br/>
      </w:r>
      <w:r w:rsidR="00967E34" w:rsidRPr="00967E34">
        <w:lastRenderedPageBreak/>
        <w:drawing>
          <wp:inline distT="0" distB="0" distL="0" distR="0" wp14:anchorId="274D60AC" wp14:editId="083F3A0D">
            <wp:extent cx="5579745" cy="3302000"/>
            <wp:effectExtent l="0" t="0" r="1905" b="0"/>
            <wp:docPr id="138359817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8175" name="Imagen 1" descr="Imagen que contiene Diagrama&#10;&#10;El contenido generado por IA puede ser incorrecto."/>
                    <pic:cNvPicPr/>
                  </pic:nvPicPr>
                  <pic:blipFill>
                    <a:blip r:embed="rId21"/>
                    <a:stretch>
                      <a:fillRect/>
                    </a:stretch>
                  </pic:blipFill>
                  <pic:spPr>
                    <a:xfrm>
                      <a:off x="0" y="0"/>
                      <a:ext cx="5579745" cy="3302000"/>
                    </a:xfrm>
                    <a:prstGeom prst="rect">
                      <a:avLst/>
                    </a:prstGeom>
                  </pic:spPr>
                </pic:pic>
              </a:graphicData>
            </a:graphic>
          </wp:inline>
        </w:drawing>
      </w:r>
      <w:r w:rsidR="00967E34">
        <w:br/>
      </w:r>
      <w:r w:rsidR="00967E34">
        <w:br/>
      </w:r>
      <w:r w:rsidR="00967E34" w:rsidRPr="00967E34">
        <w:drawing>
          <wp:inline distT="0" distB="0" distL="0" distR="0" wp14:anchorId="7EB3238D" wp14:editId="0BAEE166">
            <wp:extent cx="5579745" cy="3973195"/>
            <wp:effectExtent l="0" t="0" r="1905" b="8255"/>
            <wp:docPr id="157908674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6740" name="Imagen 1" descr="Imagen que contiene Diagrama&#10;&#10;El contenido generado por IA puede ser incorrecto."/>
                    <pic:cNvPicPr/>
                  </pic:nvPicPr>
                  <pic:blipFill>
                    <a:blip r:embed="rId22"/>
                    <a:stretch>
                      <a:fillRect/>
                    </a:stretch>
                  </pic:blipFill>
                  <pic:spPr>
                    <a:xfrm>
                      <a:off x="0" y="0"/>
                      <a:ext cx="5579745" cy="3973195"/>
                    </a:xfrm>
                    <a:prstGeom prst="rect">
                      <a:avLst/>
                    </a:prstGeom>
                  </pic:spPr>
                </pic:pic>
              </a:graphicData>
            </a:graphic>
          </wp:inline>
        </w:drawing>
      </w:r>
      <w:r w:rsidR="00967E34">
        <w:br/>
      </w:r>
      <w:r w:rsidR="00967E34">
        <w:br/>
      </w:r>
      <w:r w:rsidR="00967E34" w:rsidRPr="00967E34">
        <w:lastRenderedPageBreak/>
        <w:drawing>
          <wp:inline distT="0" distB="0" distL="0" distR="0" wp14:anchorId="2D4941A3" wp14:editId="3769D139">
            <wp:extent cx="5579745" cy="3742055"/>
            <wp:effectExtent l="0" t="0" r="1905" b="0"/>
            <wp:docPr id="97639846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8469" name="Imagen 1" descr="Gráfico&#10;&#10;El contenido generado por IA puede ser incorrecto."/>
                    <pic:cNvPicPr/>
                  </pic:nvPicPr>
                  <pic:blipFill>
                    <a:blip r:embed="rId23"/>
                    <a:stretch>
                      <a:fillRect/>
                    </a:stretch>
                  </pic:blipFill>
                  <pic:spPr>
                    <a:xfrm>
                      <a:off x="0" y="0"/>
                      <a:ext cx="5579745" cy="3742055"/>
                    </a:xfrm>
                    <a:prstGeom prst="rect">
                      <a:avLst/>
                    </a:prstGeom>
                  </pic:spPr>
                </pic:pic>
              </a:graphicData>
            </a:graphic>
          </wp:inline>
        </w:drawing>
      </w:r>
      <w:r w:rsidR="00967E34">
        <w:br/>
      </w:r>
      <w:r w:rsidR="00967E34">
        <w:br/>
      </w:r>
      <w:r w:rsidR="00D00AD0">
        <w:t>Diagrama de clase</w:t>
      </w:r>
      <w:r w:rsidR="00D00AD0">
        <w:br/>
      </w:r>
      <w:r w:rsidR="00D00AD0" w:rsidRPr="00D00AD0">
        <w:lastRenderedPageBreak/>
        <w:drawing>
          <wp:inline distT="0" distB="0" distL="0" distR="0" wp14:anchorId="0D99FDE3" wp14:editId="26982523">
            <wp:extent cx="5579745" cy="5547360"/>
            <wp:effectExtent l="0" t="0" r="1905" b="0"/>
            <wp:docPr id="632637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3768" name="Imagen 1" descr="Diagrama&#10;&#10;El contenido generado por IA puede ser incorrecto."/>
                    <pic:cNvPicPr/>
                  </pic:nvPicPr>
                  <pic:blipFill>
                    <a:blip r:embed="rId24"/>
                    <a:stretch>
                      <a:fillRect/>
                    </a:stretch>
                  </pic:blipFill>
                  <pic:spPr>
                    <a:xfrm>
                      <a:off x="0" y="0"/>
                      <a:ext cx="5579745" cy="5547360"/>
                    </a:xfrm>
                    <a:prstGeom prst="rect">
                      <a:avLst/>
                    </a:prstGeom>
                  </pic:spPr>
                </pic:pic>
              </a:graphicData>
            </a:graphic>
          </wp:inline>
        </w:drawing>
      </w:r>
      <w:r w:rsidR="00D00AD0">
        <w:br/>
      </w:r>
      <w:r w:rsidR="00D00AD0">
        <w:br/>
        <w:t xml:space="preserve">Diagrama de secuencia: </w:t>
      </w:r>
      <w:r w:rsidR="00D00AD0" w:rsidRPr="00D00AD0">
        <w:t>Caso: Docente sube una planificación</w:t>
      </w:r>
      <w:r w:rsidR="00D00AD0">
        <w:br/>
      </w:r>
      <w:r w:rsidR="00D00AD0" w:rsidRPr="00D00AD0">
        <w:lastRenderedPageBreak/>
        <w:drawing>
          <wp:inline distT="0" distB="0" distL="0" distR="0" wp14:anchorId="38ACD974" wp14:editId="50344F06">
            <wp:extent cx="5182049" cy="3863675"/>
            <wp:effectExtent l="0" t="0" r="0" b="3810"/>
            <wp:docPr id="15548427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42783" name="Imagen 1" descr="Diagrama&#10;&#10;El contenido generado por IA puede ser incorrecto."/>
                    <pic:cNvPicPr/>
                  </pic:nvPicPr>
                  <pic:blipFill>
                    <a:blip r:embed="rId25"/>
                    <a:stretch>
                      <a:fillRect/>
                    </a:stretch>
                  </pic:blipFill>
                  <pic:spPr>
                    <a:xfrm>
                      <a:off x="0" y="0"/>
                      <a:ext cx="5182049" cy="3863675"/>
                    </a:xfrm>
                    <a:prstGeom prst="rect">
                      <a:avLst/>
                    </a:prstGeom>
                  </pic:spPr>
                </pic:pic>
              </a:graphicData>
            </a:graphic>
          </wp:inline>
        </w:drawing>
      </w:r>
      <w:r w:rsidR="00D00AD0">
        <w:br/>
      </w:r>
      <w:r w:rsidR="00D00AD0" w:rsidRPr="00D00AD0">
        <w:t>DIAGRAMA DE ACTIVIDAD – Caso: Administrador crea un alumno</w:t>
      </w:r>
      <w:r w:rsidR="00D00AD0">
        <w:br/>
      </w:r>
      <w:r w:rsidR="00D00AD0" w:rsidRPr="00D00AD0">
        <w:drawing>
          <wp:inline distT="0" distB="0" distL="0" distR="0" wp14:anchorId="1243E23C" wp14:editId="23B63A5F">
            <wp:extent cx="4663844" cy="3520745"/>
            <wp:effectExtent l="0" t="0" r="3810" b="3810"/>
            <wp:docPr id="7867541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4173" name="Imagen 1" descr="Diagrama&#10;&#10;El contenido generado por IA puede ser incorrecto."/>
                    <pic:cNvPicPr/>
                  </pic:nvPicPr>
                  <pic:blipFill>
                    <a:blip r:embed="rId26"/>
                    <a:stretch>
                      <a:fillRect/>
                    </a:stretch>
                  </pic:blipFill>
                  <pic:spPr>
                    <a:xfrm>
                      <a:off x="0" y="0"/>
                      <a:ext cx="4663844" cy="3520745"/>
                    </a:xfrm>
                    <a:prstGeom prst="rect">
                      <a:avLst/>
                    </a:prstGeom>
                  </pic:spPr>
                </pic:pic>
              </a:graphicData>
            </a:graphic>
          </wp:inline>
        </w:drawing>
      </w:r>
    </w:p>
    <w:p w14:paraId="63559E8F" w14:textId="49FF1994" w:rsidR="00D00AD0" w:rsidRDefault="00D00AD0" w:rsidP="006812E8">
      <w:r w:rsidRPr="00D00AD0">
        <w:lastRenderedPageBreak/>
        <w:t>DIAGRAMA DE ESTADOS – Alumno en el sistema PSICOLE</w:t>
      </w:r>
      <w:r>
        <w:br/>
      </w:r>
      <w:r w:rsidRPr="00D00AD0">
        <w:drawing>
          <wp:inline distT="0" distB="0" distL="0" distR="0" wp14:anchorId="1234D369" wp14:editId="79ADB869">
            <wp:extent cx="4534293" cy="6569009"/>
            <wp:effectExtent l="0" t="0" r="0" b="3810"/>
            <wp:docPr id="932961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6188" name="Imagen 1" descr="Diagrama&#10;&#10;El contenido generado por IA puede ser incorrecto."/>
                    <pic:cNvPicPr/>
                  </pic:nvPicPr>
                  <pic:blipFill>
                    <a:blip r:embed="rId27"/>
                    <a:stretch>
                      <a:fillRect/>
                    </a:stretch>
                  </pic:blipFill>
                  <pic:spPr>
                    <a:xfrm>
                      <a:off x="0" y="0"/>
                      <a:ext cx="4534293" cy="6569009"/>
                    </a:xfrm>
                    <a:prstGeom prst="rect">
                      <a:avLst/>
                    </a:prstGeom>
                  </pic:spPr>
                </pic:pic>
              </a:graphicData>
            </a:graphic>
          </wp:inline>
        </w:drawing>
      </w:r>
    </w:p>
    <w:p w14:paraId="6C059B24" w14:textId="77777777" w:rsidR="00D00AD0" w:rsidRDefault="00D00AD0" w:rsidP="006812E8"/>
    <w:p w14:paraId="301D81BE" w14:textId="6B35B233" w:rsidR="00D00AD0" w:rsidRDefault="009654BA" w:rsidP="006812E8">
      <w:r w:rsidRPr="009654BA">
        <w:lastRenderedPageBreak/>
        <w:t>DIAGRAMA DE COMPONENTES (Component Diagram)</w:t>
      </w:r>
      <w:r>
        <w:br/>
      </w:r>
      <w:r w:rsidRPr="009654BA">
        <w:drawing>
          <wp:inline distT="0" distB="0" distL="0" distR="0" wp14:anchorId="060232EF" wp14:editId="7BEBD29B">
            <wp:extent cx="3375953" cy="4290432"/>
            <wp:effectExtent l="0" t="0" r="0" b="0"/>
            <wp:docPr id="5578019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1983" name="Imagen 1" descr="Diagrama&#10;&#10;El contenido generado por IA puede ser incorrecto."/>
                    <pic:cNvPicPr/>
                  </pic:nvPicPr>
                  <pic:blipFill>
                    <a:blip r:embed="rId28"/>
                    <a:stretch>
                      <a:fillRect/>
                    </a:stretch>
                  </pic:blipFill>
                  <pic:spPr>
                    <a:xfrm>
                      <a:off x="0" y="0"/>
                      <a:ext cx="3375953" cy="4290432"/>
                    </a:xfrm>
                    <a:prstGeom prst="rect">
                      <a:avLst/>
                    </a:prstGeom>
                  </pic:spPr>
                </pic:pic>
              </a:graphicData>
            </a:graphic>
          </wp:inline>
        </w:drawing>
      </w:r>
    </w:p>
    <w:p w14:paraId="3A96B01B" w14:textId="6D45B533" w:rsidR="009654BA" w:rsidRDefault="005D42DE" w:rsidP="006812E8">
      <w:r w:rsidRPr="005D42DE">
        <w:t>DIAGRAMA DE DESPLIEGUE (Deployment Diagram)</w:t>
      </w:r>
    </w:p>
    <w:p w14:paraId="65DE4D29" w14:textId="1C17F391" w:rsidR="009654BA" w:rsidRDefault="005D42DE" w:rsidP="006812E8">
      <w:r w:rsidRPr="005D42DE">
        <w:lastRenderedPageBreak/>
        <w:drawing>
          <wp:inline distT="0" distB="0" distL="0" distR="0" wp14:anchorId="5DE7BF91" wp14:editId="35F4A7BB">
            <wp:extent cx="5579745" cy="4542155"/>
            <wp:effectExtent l="0" t="0" r="1905" b="0"/>
            <wp:docPr id="16696618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61857" name="Imagen 1" descr="Diagrama&#10;&#10;El contenido generado por IA puede ser incorrecto."/>
                    <pic:cNvPicPr/>
                  </pic:nvPicPr>
                  <pic:blipFill>
                    <a:blip r:embed="rId29"/>
                    <a:stretch>
                      <a:fillRect/>
                    </a:stretch>
                  </pic:blipFill>
                  <pic:spPr>
                    <a:xfrm>
                      <a:off x="0" y="0"/>
                      <a:ext cx="5579745" cy="4542155"/>
                    </a:xfrm>
                    <a:prstGeom prst="rect">
                      <a:avLst/>
                    </a:prstGeom>
                  </pic:spPr>
                </pic:pic>
              </a:graphicData>
            </a:graphic>
          </wp:inline>
        </w:drawing>
      </w:r>
    </w:p>
    <w:p w14:paraId="31E63E00" w14:textId="77777777" w:rsidR="005D42DE" w:rsidRDefault="005D42DE" w:rsidP="006812E8"/>
    <w:p w14:paraId="73E2435B" w14:textId="77777777" w:rsidR="005D42DE" w:rsidRDefault="005D42DE" w:rsidP="006812E8"/>
    <w:p w14:paraId="5DC8FD67" w14:textId="1A1FA901" w:rsidR="00FC5E86" w:rsidRPr="00876F4F" w:rsidRDefault="00FC5E86" w:rsidP="006812E8">
      <w:r>
        <w:rPr>
          <w:noProof/>
        </w:rPr>
        <w:lastRenderedPageBreak/>
        <w:drawing>
          <wp:inline distT="0" distB="0" distL="0" distR="0" wp14:anchorId="6B31CBAB" wp14:editId="103C0C07">
            <wp:extent cx="5575300" cy="4095750"/>
            <wp:effectExtent l="0" t="0" r="6350" b="0"/>
            <wp:docPr id="835356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5300" cy="4095750"/>
                    </a:xfrm>
                    <a:prstGeom prst="rect">
                      <a:avLst/>
                    </a:prstGeom>
                    <a:noFill/>
                    <a:ln>
                      <a:noFill/>
                    </a:ln>
                  </pic:spPr>
                </pic:pic>
              </a:graphicData>
            </a:graphic>
          </wp:inline>
        </w:drawing>
      </w:r>
      <w:r>
        <w:rPr>
          <w:noProof/>
        </w:rPr>
        <w:drawing>
          <wp:inline distT="0" distB="0" distL="0" distR="0" wp14:anchorId="3DA0CC96" wp14:editId="4F21C857">
            <wp:extent cx="5562600" cy="1441450"/>
            <wp:effectExtent l="0" t="0" r="0" b="6350"/>
            <wp:docPr id="17527563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2600" cy="1441450"/>
                    </a:xfrm>
                    <a:prstGeom prst="rect">
                      <a:avLst/>
                    </a:prstGeom>
                    <a:noFill/>
                    <a:ln>
                      <a:noFill/>
                    </a:ln>
                  </pic:spPr>
                </pic:pic>
              </a:graphicData>
            </a:graphic>
          </wp:inline>
        </w:drawing>
      </w:r>
      <w:r>
        <w:rPr>
          <w:noProof/>
        </w:rPr>
        <w:lastRenderedPageBreak/>
        <w:drawing>
          <wp:inline distT="0" distB="0" distL="0" distR="0" wp14:anchorId="65842D81" wp14:editId="204ABA07">
            <wp:extent cx="4375150" cy="5238750"/>
            <wp:effectExtent l="0" t="0" r="6350" b="0"/>
            <wp:docPr id="5760891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75150" cy="5238750"/>
                    </a:xfrm>
                    <a:prstGeom prst="rect">
                      <a:avLst/>
                    </a:prstGeom>
                    <a:noFill/>
                    <a:ln>
                      <a:noFill/>
                    </a:ln>
                  </pic:spPr>
                </pic:pic>
              </a:graphicData>
            </a:graphic>
          </wp:inline>
        </w:drawing>
      </w:r>
    </w:p>
    <w:p w14:paraId="252DA520" w14:textId="77777777" w:rsidR="006812E8" w:rsidRPr="00876F4F" w:rsidRDefault="006812E8" w:rsidP="006812E8">
      <w:pPr>
        <w:pStyle w:val="Ttulo2"/>
        <w:rPr>
          <w:lang w:val="es-AR"/>
        </w:rPr>
      </w:pPr>
      <w:r w:rsidRPr="00876F4F">
        <w:rPr>
          <w:lang w:val="es-AR"/>
        </w:rPr>
        <w:t>Capítulo 6 – Implementación</w:t>
      </w:r>
    </w:p>
    <w:p w14:paraId="79CCA20F" w14:textId="77777777" w:rsidR="00DA42E1" w:rsidRPr="00C52836" w:rsidRDefault="00DA42E1" w:rsidP="00DA42E1">
      <w:pPr>
        <w:pStyle w:val="Sinespaciado"/>
        <w:rPr>
          <w:b/>
          <w:bCs/>
        </w:rPr>
      </w:pPr>
      <w:r w:rsidRPr="00C52836">
        <w:rPr>
          <w:b/>
          <w:bCs/>
        </w:rPr>
        <w:t>6.1 Introducción</w:t>
      </w:r>
    </w:p>
    <w:p w14:paraId="3A7217DB" w14:textId="77777777" w:rsidR="00DA42E1" w:rsidRPr="00C52836" w:rsidRDefault="00DA42E1" w:rsidP="00DA42E1">
      <w:pPr>
        <w:pStyle w:val="Sinespaciado"/>
      </w:pPr>
      <w:r w:rsidRPr="00C52836">
        <w:t xml:space="preserve">La implementación del sistema </w:t>
      </w:r>
      <w:r w:rsidRPr="00C52836">
        <w:rPr>
          <w:b/>
          <w:bCs/>
        </w:rPr>
        <w:t>PSICOLE</w:t>
      </w:r>
      <w:r w:rsidRPr="00C52836">
        <w:t xml:space="preserve"> se realizó siguiendo una arquitectura cliente–servidor moderna basada en tecnologías web. Se desarrolló un </w:t>
      </w:r>
      <w:r w:rsidRPr="00C52836">
        <w:rPr>
          <w:b/>
          <w:bCs/>
        </w:rPr>
        <w:t>frontend en Vue 3</w:t>
      </w:r>
      <w:r w:rsidRPr="00C52836">
        <w:t xml:space="preserve">, un </w:t>
      </w:r>
      <w:r w:rsidRPr="00C52836">
        <w:rPr>
          <w:b/>
          <w:bCs/>
        </w:rPr>
        <w:t>backend en Node.js con Express</w:t>
      </w:r>
      <w:r w:rsidRPr="00C52836">
        <w:t xml:space="preserve"> y una </w:t>
      </w:r>
      <w:r w:rsidRPr="00C52836">
        <w:rPr>
          <w:b/>
          <w:bCs/>
        </w:rPr>
        <w:t>base de datos MariaDB/MySQL</w:t>
      </w:r>
      <w:r w:rsidRPr="00C52836">
        <w:t>, bajo un modelo de desarrollo iterativo e incremental.</w:t>
      </w:r>
    </w:p>
    <w:p w14:paraId="4609F085" w14:textId="77777777" w:rsidR="00DA42E1" w:rsidRDefault="00DA42E1" w:rsidP="00DA42E1">
      <w:pPr>
        <w:pStyle w:val="Sinespaciado"/>
      </w:pPr>
      <w:r w:rsidRPr="00C52836">
        <w:t>El sistema fue construido para funcionar en entornos multiplataforma y ofrecer una experiencia ágil, segura y adaptable a distintos perfiles de usuario (psicopedagogo, docente, preceptor, directivo y administrador). Los módulos fueron validados constantemente por el equipo psicopedagógico del Colegio Sagrado Corazón.</w:t>
      </w:r>
    </w:p>
    <w:p w14:paraId="6C2401ED" w14:textId="77777777" w:rsidR="00DA42E1" w:rsidRDefault="00DA42E1" w:rsidP="00DA42E1">
      <w:pPr>
        <w:pStyle w:val="Sinespaciado"/>
      </w:pPr>
    </w:p>
    <w:p w14:paraId="3A7AE6A0" w14:textId="77777777" w:rsidR="00DA42E1" w:rsidRPr="00C52836" w:rsidRDefault="00DA42E1" w:rsidP="00DA42E1">
      <w:pPr>
        <w:pStyle w:val="Sinespaciado"/>
        <w:rPr>
          <w:b/>
          <w:bCs/>
        </w:rPr>
      </w:pPr>
      <w:r w:rsidRPr="00C52836">
        <w:rPr>
          <w:b/>
          <w:bCs/>
        </w:rPr>
        <w:t>6.2 Frontend: Implementación con Vue 3 + Vite</w:t>
      </w:r>
    </w:p>
    <w:p w14:paraId="17EE5EAC" w14:textId="77777777" w:rsidR="00DA42E1" w:rsidRPr="00C52836" w:rsidRDefault="00DA42E1" w:rsidP="00DA42E1">
      <w:pPr>
        <w:pStyle w:val="Sinespaciado"/>
        <w:rPr>
          <w:b/>
          <w:bCs/>
        </w:rPr>
      </w:pPr>
      <w:r w:rsidRPr="00C52836">
        <w:rPr>
          <w:b/>
          <w:bCs/>
        </w:rPr>
        <w:t>6.2.1 Estructura general del frontend</w:t>
      </w:r>
    </w:p>
    <w:p w14:paraId="2EB29818" w14:textId="77777777" w:rsidR="00DA42E1" w:rsidRPr="00C52836" w:rsidRDefault="00DA42E1" w:rsidP="00DA42E1">
      <w:pPr>
        <w:pStyle w:val="Sinespaciado"/>
      </w:pPr>
      <w:r w:rsidRPr="00C52836">
        <w:t xml:space="preserve">El frontend fue desarrollado en </w:t>
      </w:r>
      <w:r w:rsidRPr="00C52836">
        <w:rPr>
          <w:b/>
          <w:bCs/>
        </w:rPr>
        <w:t>Vue 3</w:t>
      </w:r>
      <w:r w:rsidRPr="00C52836">
        <w:t xml:space="preserve">, utilizando </w:t>
      </w:r>
      <w:r w:rsidRPr="00C52836">
        <w:rPr>
          <w:b/>
          <w:bCs/>
        </w:rPr>
        <w:t>Composition API</w:t>
      </w:r>
      <w:r w:rsidRPr="00C52836">
        <w:t xml:space="preserve"> y herramientas modernas que permiten una alta modularidad y un rendimiento optimizado.</w:t>
      </w:r>
    </w:p>
    <w:p w14:paraId="14819F9F" w14:textId="77777777" w:rsidR="00DA42E1" w:rsidRPr="00C52836" w:rsidRDefault="00DA42E1" w:rsidP="00DA42E1">
      <w:pPr>
        <w:pStyle w:val="Sinespaciado"/>
      </w:pPr>
      <w:r w:rsidRPr="00C52836">
        <w:rPr>
          <w:b/>
          <w:bCs/>
        </w:rPr>
        <w:t>Estructura base del proyecto:</w:t>
      </w:r>
    </w:p>
    <w:p w14:paraId="4BD55481" w14:textId="77777777" w:rsidR="00DA42E1" w:rsidRPr="00C52836" w:rsidRDefault="00DA42E1" w:rsidP="00DA42E1">
      <w:pPr>
        <w:pStyle w:val="Sinespaciado"/>
      </w:pPr>
      <w:r w:rsidRPr="00C52836">
        <w:lastRenderedPageBreak/>
        <w:t>/src</w:t>
      </w:r>
    </w:p>
    <w:p w14:paraId="5217A61D" w14:textId="77777777" w:rsidR="00DA42E1" w:rsidRPr="00C52836" w:rsidRDefault="00DA42E1" w:rsidP="00DA42E1">
      <w:pPr>
        <w:pStyle w:val="Sinespaciado"/>
      </w:pPr>
      <w:r w:rsidRPr="00C52836">
        <w:t xml:space="preserve">  /components</w:t>
      </w:r>
    </w:p>
    <w:p w14:paraId="704C8AC9" w14:textId="77777777" w:rsidR="00DA42E1" w:rsidRPr="00C52836" w:rsidRDefault="00DA42E1" w:rsidP="00DA42E1">
      <w:pPr>
        <w:pStyle w:val="Sinespaciado"/>
      </w:pPr>
      <w:r w:rsidRPr="00C52836">
        <w:t xml:space="preserve">  /views</w:t>
      </w:r>
    </w:p>
    <w:p w14:paraId="43754292" w14:textId="77777777" w:rsidR="00DA42E1" w:rsidRPr="00C52836" w:rsidRDefault="00DA42E1" w:rsidP="00DA42E1">
      <w:pPr>
        <w:pStyle w:val="Sinespaciado"/>
      </w:pPr>
      <w:r w:rsidRPr="00C52836">
        <w:t xml:space="preserve">  /router.js</w:t>
      </w:r>
    </w:p>
    <w:p w14:paraId="0487B721" w14:textId="77777777" w:rsidR="00DA42E1" w:rsidRPr="00C52836" w:rsidRDefault="00DA42E1" w:rsidP="00DA42E1">
      <w:pPr>
        <w:pStyle w:val="Sinespaciado"/>
      </w:pPr>
      <w:r w:rsidRPr="00C52836">
        <w:t xml:space="preserve">  /assets</w:t>
      </w:r>
    </w:p>
    <w:p w14:paraId="65892987" w14:textId="77777777" w:rsidR="00DA42E1" w:rsidRPr="00C52836" w:rsidRDefault="00DA42E1" w:rsidP="00DA42E1">
      <w:pPr>
        <w:pStyle w:val="Sinespaciado"/>
      </w:pPr>
      <w:r w:rsidRPr="00C52836">
        <w:t xml:space="preserve">  /services</w:t>
      </w:r>
    </w:p>
    <w:p w14:paraId="5A0B1741" w14:textId="77777777" w:rsidR="00DA42E1" w:rsidRPr="00C52836" w:rsidRDefault="00DA42E1" w:rsidP="00DA42E1">
      <w:pPr>
        <w:pStyle w:val="Sinespaciado"/>
      </w:pPr>
      <w:r w:rsidRPr="00C52836">
        <w:t xml:space="preserve">  /store</w:t>
      </w:r>
    </w:p>
    <w:p w14:paraId="7687F213" w14:textId="77777777" w:rsidR="00DA42E1" w:rsidRPr="00C52836" w:rsidRDefault="00DA42E1" w:rsidP="00DA42E1">
      <w:pPr>
        <w:pStyle w:val="Sinespaciado"/>
        <w:numPr>
          <w:ilvl w:val="0"/>
          <w:numId w:val="22"/>
        </w:numPr>
      </w:pPr>
      <w:r w:rsidRPr="00C52836">
        <w:rPr>
          <w:b/>
          <w:bCs/>
        </w:rPr>
        <w:t>views/</w:t>
      </w:r>
      <w:r w:rsidRPr="00C52836">
        <w:t xml:space="preserve"> contiene pantallas principales por nivel (Inicial, Primario, Secundario), módulos de gestión (Asignaturas, Alumnos, Notas, Planificaciones, Usuarios).</w:t>
      </w:r>
    </w:p>
    <w:p w14:paraId="585EBE75" w14:textId="77777777" w:rsidR="00DA42E1" w:rsidRPr="00C52836" w:rsidRDefault="00DA42E1" w:rsidP="00DA42E1">
      <w:pPr>
        <w:pStyle w:val="Sinespaciado"/>
        <w:numPr>
          <w:ilvl w:val="0"/>
          <w:numId w:val="22"/>
        </w:numPr>
      </w:pPr>
      <w:r w:rsidRPr="00C52836">
        <w:rPr>
          <w:b/>
          <w:bCs/>
        </w:rPr>
        <w:t>components/</w:t>
      </w:r>
      <w:r w:rsidRPr="00C52836">
        <w:t xml:space="preserve"> contiene modales, formularios reutilizables, tablas y elementos de UI.</w:t>
      </w:r>
    </w:p>
    <w:p w14:paraId="45BD7C93" w14:textId="77777777" w:rsidR="00DA42E1" w:rsidRPr="00C52836" w:rsidRDefault="00DA42E1" w:rsidP="00DA42E1">
      <w:pPr>
        <w:pStyle w:val="Sinespaciado"/>
        <w:numPr>
          <w:ilvl w:val="0"/>
          <w:numId w:val="22"/>
        </w:numPr>
      </w:pPr>
      <w:r w:rsidRPr="00C52836">
        <w:rPr>
          <w:b/>
          <w:bCs/>
        </w:rPr>
        <w:t>services/</w:t>
      </w:r>
      <w:r w:rsidRPr="00C52836">
        <w:t xml:space="preserve"> incluye métodos para consumir la API utilizando fetch y adjuntando encabezados JWT.</w:t>
      </w:r>
    </w:p>
    <w:p w14:paraId="1160E6BA" w14:textId="77777777" w:rsidR="00DA42E1" w:rsidRPr="00C52836" w:rsidRDefault="00DA42E1" w:rsidP="00DA42E1">
      <w:pPr>
        <w:pStyle w:val="Sinespaciado"/>
        <w:numPr>
          <w:ilvl w:val="0"/>
          <w:numId w:val="22"/>
        </w:numPr>
      </w:pPr>
      <w:r w:rsidRPr="00C52836">
        <w:rPr>
          <w:b/>
          <w:bCs/>
        </w:rPr>
        <w:t>router.js</w:t>
      </w:r>
      <w:r w:rsidRPr="00C52836">
        <w:t xml:space="preserve"> define las rutas principales dentro de /menu y sus guardias de autenticación.</w:t>
      </w:r>
    </w:p>
    <w:p w14:paraId="210856C8" w14:textId="77777777" w:rsidR="00DA42E1" w:rsidRDefault="00DA42E1" w:rsidP="00DA42E1">
      <w:pPr>
        <w:pStyle w:val="Sinespaciado"/>
        <w:rPr>
          <w:b/>
          <w:bCs/>
        </w:rPr>
      </w:pPr>
    </w:p>
    <w:p w14:paraId="3C2DCC1B" w14:textId="4D53C062" w:rsidR="00DA42E1" w:rsidRPr="00C52836" w:rsidRDefault="00DA42E1" w:rsidP="00DA42E1">
      <w:pPr>
        <w:pStyle w:val="Sinespaciado"/>
        <w:rPr>
          <w:b/>
          <w:bCs/>
        </w:rPr>
      </w:pPr>
      <w:r w:rsidRPr="00C52836">
        <w:rPr>
          <w:b/>
          <w:bCs/>
        </w:rPr>
        <w:t>6.2.2 Sistema de Ruteo</w:t>
      </w:r>
    </w:p>
    <w:p w14:paraId="43FC089E" w14:textId="77777777" w:rsidR="00DA42E1" w:rsidRPr="00C52836" w:rsidRDefault="00DA42E1" w:rsidP="00DA42E1">
      <w:pPr>
        <w:pStyle w:val="Sinespaciado"/>
      </w:pPr>
      <w:r w:rsidRPr="00C52836">
        <w:t xml:space="preserve">Se emplea </w:t>
      </w:r>
      <w:r w:rsidRPr="00C52836">
        <w:rPr>
          <w:b/>
          <w:bCs/>
        </w:rPr>
        <w:t>Vue Router</w:t>
      </w:r>
      <w:r w:rsidRPr="00C52836">
        <w:t xml:space="preserve">, donde todas las vistas están agrupadas bajo /menu, y se utiliza un </w:t>
      </w:r>
      <w:r w:rsidRPr="00C52836">
        <w:rPr>
          <w:b/>
          <w:bCs/>
        </w:rPr>
        <w:t>guard</w:t>
      </w:r>
      <w:r w:rsidRPr="00C52836">
        <w:t xml:space="preserve"> que verifica la presencia de un token JWT en localStorage.</w:t>
      </w:r>
    </w:p>
    <w:p w14:paraId="36E362F3" w14:textId="77777777" w:rsidR="00DA42E1" w:rsidRPr="00C52836" w:rsidRDefault="00DA42E1" w:rsidP="00DA42E1">
      <w:pPr>
        <w:pStyle w:val="Sinespaciado"/>
      </w:pPr>
      <w:r w:rsidRPr="00C52836">
        <w:t>Ejemplos reales del sistema:</w:t>
      </w:r>
    </w:p>
    <w:p w14:paraId="4C57DE0A" w14:textId="77777777" w:rsidR="00DA42E1" w:rsidRPr="00C52836" w:rsidRDefault="00DA42E1" w:rsidP="00DA42E1">
      <w:pPr>
        <w:pStyle w:val="Sinespaciado"/>
        <w:numPr>
          <w:ilvl w:val="0"/>
          <w:numId w:val="23"/>
        </w:numPr>
      </w:pPr>
      <w:r w:rsidRPr="00C52836">
        <w:t>/menu/inicial → Inicial.vue</w:t>
      </w:r>
    </w:p>
    <w:p w14:paraId="61EE16B3" w14:textId="77777777" w:rsidR="00DA42E1" w:rsidRPr="00C52836" w:rsidRDefault="00DA42E1" w:rsidP="00DA42E1">
      <w:pPr>
        <w:pStyle w:val="Sinespaciado"/>
        <w:numPr>
          <w:ilvl w:val="0"/>
          <w:numId w:val="23"/>
        </w:numPr>
      </w:pPr>
      <w:r w:rsidRPr="00C52836">
        <w:t>/menu/primario → Primario.vue</w:t>
      </w:r>
    </w:p>
    <w:p w14:paraId="05E9AE8B" w14:textId="77777777" w:rsidR="00DA42E1" w:rsidRPr="00C52836" w:rsidRDefault="00DA42E1" w:rsidP="00DA42E1">
      <w:pPr>
        <w:pStyle w:val="Sinespaciado"/>
        <w:numPr>
          <w:ilvl w:val="0"/>
          <w:numId w:val="23"/>
        </w:numPr>
      </w:pPr>
      <w:r w:rsidRPr="00C52836">
        <w:t>/menu/secundario → Secundario.vue</w:t>
      </w:r>
    </w:p>
    <w:p w14:paraId="70D9B1FB" w14:textId="77777777" w:rsidR="00DA42E1" w:rsidRPr="00C52836" w:rsidRDefault="00DA42E1" w:rsidP="00DA42E1">
      <w:pPr>
        <w:pStyle w:val="Sinespaciado"/>
        <w:numPr>
          <w:ilvl w:val="0"/>
          <w:numId w:val="23"/>
        </w:numPr>
      </w:pPr>
      <w:r w:rsidRPr="00C52836">
        <w:t>/menu/alumno/:id → Alumno.vue</w:t>
      </w:r>
    </w:p>
    <w:p w14:paraId="6A8DDFD2" w14:textId="77777777" w:rsidR="00DA42E1" w:rsidRPr="00C52836" w:rsidRDefault="00DA42E1" w:rsidP="00DA42E1">
      <w:pPr>
        <w:pStyle w:val="Sinespaciado"/>
        <w:numPr>
          <w:ilvl w:val="0"/>
          <w:numId w:val="23"/>
        </w:numPr>
      </w:pPr>
      <w:r w:rsidRPr="00C52836">
        <w:t>/menu/calificaciones → Calificaciones.vue</w:t>
      </w:r>
    </w:p>
    <w:p w14:paraId="5FD05C05" w14:textId="77777777" w:rsidR="00DA42E1" w:rsidRPr="00C52836" w:rsidRDefault="00DA42E1" w:rsidP="00DA42E1">
      <w:pPr>
        <w:pStyle w:val="Sinespaciado"/>
        <w:numPr>
          <w:ilvl w:val="0"/>
          <w:numId w:val="23"/>
        </w:numPr>
      </w:pPr>
      <w:r w:rsidRPr="00C52836">
        <w:t>/menu/simple-notas → SimpleNotasPlanificaciones.vue</w:t>
      </w:r>
    </w:p>
    <w:p w14:paraId="576718C3" w14:textId="77777777" w:rsidR="00DA42E1" w:rsidRPr="00C52836" w:rsidRDefault="00DA42E1" w:rsidP="00DA42E1">
      <w:pPr>
        <w:pStyle w:val="Sinespaciado"/>
        <w:numPr>
          <w:ilvl w:val="0"/>
          <w:numId w:val="23"/>
        </w:numPr>
      </w:pPr>
      <w:r w:rsidRPr="00C52836">
        <w:t>/menu/gestion-usuarios → GestionUsuarios.vue</w:t>
      </w:r>
    </w:p>
    <w:p w14:paraId="292DCEBA" w14:textId="77777777" w:rsidR="00DA42E1" w:rsidRPr="00C52836" w:rsidRDefault="00DA42E1" w:rsidP="00DA42E1">
      <w:pPr>
        <w:pStyle w:val="Sinespaciado"/>
      </w:pPr>
      <w:r w:rsidRPr="00C52836">
        <w:t>Cada ruta carga datos desde la API mediante encabezados seguros generados con getAuthHeaders().</w:t>
      </w:r>
    </w:p>
    <w:p w14:paraId="73344873" w14:textId="77777777" w:rsidR="00DA42E1" w:rsidRDefault="00DA42E1" w:rsidP="00DA42E1">
      <w:pPr>
        <w:pStyle w:val="Sinespaciado"/>
      </w:pPr>
    </w:p>
    <w:p w14:paraId="240D3853" w14:textId="77777777" w:rsidR="00DA42E1" w:rsidRPr="00C52836" w:rsidRDefault="00DA42E1" w:rsidP="00DA42E1">
      <w:pPr>
        <w:pStyle w:val="Sinespaciado"/>
        <w:rPr>
          <w:b/>
          <w:bCs/>
        </w:rPr>
      </w:pPr>
      <w:r w:rsidRPr="00C52836">
        <w:rPr>
          <w:b/>
          <w:bCs/>
        </w:rPr>
        <w:t>6.2.3 Vistas principales</w:t>
      </w:r>
    </w:p>
    <w:p w14:paraId="2A36A0DE" w14:textId="77777777" w:rsidR="00DA42E1" w:rsidRPr="00C52836" w:rsidRDefault="00DA42E1" w:rsidP="00DA42E1">
      <w:pPr>
        <w:pStyle w:val="Sinespaciado"/>
      </w:pPr>
      <w:r w:rsidRPr="00C52836">
        <w:t>El sistema cuenta con vistas diseñadas específicamente para cada nivel educativo.</w:t>
      </w:r>
    </w:p>
    <w:p w14:paraId="0CC640E3" w14:textId="77777777" w:rsidR="00DA42E1" w:rsidRPr="00C52836" w:rsidRDefault="00DA42E1" w:rsidP="00DA42E1">
      <w:pPr>
        <w:pStyle w:val="Sinespaciado"/>
        <w:rPr>
          <w:b/>
          <w:bCs/>
        </w:rPr>
      </w:pPr>
      <w:r w:rsidRPr="00C52836">
        <w:rPr>
          <w:b/>
          <w:bCs/>
        </w:rPr>
        <w:t>a) Vista Inicial (Inicial.vue)</w:t>
      </w:r>
    </w:p>
    <w:p w14:paraId="2CB40EF2" w14:textId="77777777" w:rsidR="00DA42E1" w:rsidRPr="00C52836" w:rsidRDefault="00DA42E1" w:rsidP="00DA42E1">
      <w:pPr>
        <w:pStyle w:val="Sinespaciado"/>
      </w:pPr>
      <w:r w:rsidRPr="00C52836">
        <w:t>Incluye:</w:t>
      </w:r>
    </w:p>
    <w:p w14:paraId="12AE2286" w14:textId="77777777" w:rsidR="00DA42E1" w:rsidRPr="00C52836" w:rsidRDefault="00DA42E1" w:rsidP="00DA42E1">
      <w:pPr>
        <w:pStyle w:val="Sinespaciado"/>
        <w:numPr>
          <w:ilvl w:val="0"/>
          <w:numId w:val="24"/>
        </w:numPr>
      </w:pPr>
      <w:r w:rsidRPr="00C52836">
        <w:t>Gestión de cursos</w:t>
      </w:r>
    </w:p>
    <w:p w14:paraId="3D6F2288" w14:textId="77777777" w:rsidR="00DA42E1" w:rsidRPr="00C52836" w:rsidRDefault="00DA42E1" w:rsidP="00DA42E1">
      <w:pPr>
        <w:pStyle w:val="Sinespaciado"/>
        <w:numPr>
          <w:ilvl w:val="0"/>
          <w:numId w:val="24"/>
        </w:numPr>
      </w:pPr>
      <w:r w:rsidRPr="00C52836">
        <w:t>Gestión de materias</w:t>
      </w:r>
    </w:p>
    <w:p w14:paraId="6B8C898E" w14:textId="77777777" w:rsidR="00DA42E1" w:rsidRPr="00C52836" w:rsidRDefault="00DA42E1" w:rsidP="00DA42E1">
      <w:pPr>
        <w:pStyle w:val="Sinespaciado"/>
        <w:numPr>
          <w:ilvl w:val="0"/>
          <w:numId w:val="24"/>
        </w:numPr>
      </w:pPr>
      <w:r w:rsidRPr="00C52836">
        <w:t>Alta y eliminación de alumnos</w:t>
      </w:r>
    </w:p>
    <w:p w14:paraId="0985F7BD" w14:textId="77777777" w:rsidR="00DA42E1" w:rsidRPr="00C52836" w:rsidRDefault="00DA42E1" w:rsidP="00DA42E1">
      <w:pPr>
        <w:pStyle w:val="Sinespaciado"/>
        <w:numPr>
          <w:ilvl w:val="0"/>
          <w:numId w:val="24"/>
        </w:numPr>
      </w:pPr>
      <w:r w:rsidRPr="00C52836">
        <w:t>Diagnósticos por alumno</w:t>
      </w:r>
    </w:p>
    <w:p w14:paraId="737DB78B" w14:textId="77777777" w:rsidR="00DA42E1" w:rsidRPr="00C52836" w:rsidRDefault="00DA42E1" w:rsidP="00DA42E1">
      <w:pPr>
        <w:pStyle w:val="Sinespaciado"/>
        <w:numPr>
          <w:ilvl w:val="0"/>
          <w:numId w:val="24"/>
        </w:numPr>
      </w:pPr>
      <w:r w:rsidRPr="00C52836">
        <w:t>Subida de planificaciones PDF</w:t>
      </w:r>
    </w:p>
    <w:p w14:paraId="38F73DF1" w14:textId="77777777" w:rsidR="00DA42E1" w:rsidRPr="00C52836" w:rsidRDefault="00DA42E1" w:rsidP="00DA42E1">
      <w:pPr>
        <w:pStyle w:val="Sinespaciado"/>
      </w:pPr>
      <w:r w:rsidRPr="00C52836">
        <w:t>Consume endpoints como:</w:t>
      </w:r>
    </w:p>
    <w:p w14:paraId="00101681" w14:textId="77777777" w:rsidR="00DA42E1" w:rsidRPr="00C52836" w:rsidRDefault="00DA42E1" w:rsidP="00DA42E1">
      <w:pPr>
        <w:pStyle w:val="Sinespaciado"/>
        <w:numPr>
          <w:ilvl w:val="0"/>
          <w:numId w:val="25"/>
        </w:numPr>
      </w:pPr>
      <w:r w:rsidRPr="00C52836">
        <w:t>GET /api/cursos</w:t>
      </w:r>
    </w:p>
    <w:p w14:paraId="043BFF13" w14:textId="77777777" w:rsidR="00DA42E1" w:rsidRPr="00C52836" w:rsidRDefault="00DA42E1" w:rsidP="00DA42E1">
      <w:pPr>
        <w:pStyle w:val="Sinespaciado"/>
        <w:numPr>
          <w:ilvl w:val="0"/>
          <w:numId w:val="25"/>
        </w:numPr>
      </w:pPr>
      <w:r w:rsidRPr="00C52836">
        <w:t>POST /api/alumnos</w:t>
      </w:r>
    </w:p>
    <w:p w14:paraId="0CB535D4" w14:textId="77777777" w:rsidR="00DA42E1" w:rsidRPr="00C52836" w:rsidRDefault="00DA42E1" w:rsidP="00DA42E1">
      <w:pPr>
        <w:pStyle w:val="Sinespaciado"/>
        <w:numPr>
          <w:ilvl w:val="0"/>
          <w:numId w:val="25"/>
        </w:numPr>
      </w:pPr>
      <w:r w:rsidRPr="00C52836">
        <w:t>POST /api/alumnos/:id/materias</w:t>
      </w:r>
    </w:p>
    <w:p w14:paraId="1EDEB072" w14:textId="77777777" w:rsidR="00DA42E1" w:rsidRPr="00C52836" w:rsidRDefault="00DA42E1" w:rsidP="00DA42E1">
      <w:pPr>
        <w:pStyle w:val="Sinespaciado"/>
        <w:numPr>
          <w:ilvl w:val="0"/>
          <w:numId w:val="25"/>
        </w:numPr>
      </w:pPr>
      <w:r w:rsidRPr="00C52836">
        <w:t>POST /api/alumnos/:id/diagnosticos</w:t>
      </w:r>
    </w:p>
    <w:p w14:paraId="6023D00F" w14:textId="77777777" w:rsidR="00DA42E1" w:rsidRPr="00C52836" w:rsidRDefault="00DA42E1" w:rsidP="00DA42E1">
      <w:pPr>
        <w:pStyle w:val="Sinespaciado"/>
        <w:numPr>
          <w:ilvl w:val="0"/>
          <w:numId w:val="25"/>
        </w:numPr>
      </w:pPr>
      <w:r w:rsidRPr="00C52836">
        <w:t>POST /api/alumnos/:id/materias/:materiaId/planificaciones</w:t>
      </w:r>
    </w:p>
    <w:p w14:paraId="58F1C47C" w14:textId="77777777" w:rsidR="00DA42E1" w:rsidRPr="00C52836" w:rsidRDefault="00DA42E1" w:rsidP="00DA42E1">
      <w:pPr>
        <w:pStyle w:val="Sinespaciado"/>
        <w:rPr>
          <w:b/>
          <w:bCs/>
        </w:rPr>
      </w:pPr>
      <w:r w:rsidRPr="00C52836">
        <w:rPr>
          <w:b/>
          <w:bCs/>
        </w:rPr>
        <w:lastRenderedPageBreak/>
        <w:t>b) Vista Alumno (Alumno.vue)</w:t>
      </w:r>
    </w:p>
    <w:p w14:paraId="4E0BBE9C" w14:textId="77777777" w:rsidR="00DA42E1" w:rsidRPr="00C52836" w:rsidRDefault="00DA42E1" w:rsidP="00DA42E1">
      <w:pPr>
        <w:pStyle w:val="Sinespaciado"/>
      </w:pPr>
      <w:r w:rsidRPr="00C52836">
        <w:t>Permite:</w:t>
      </w:r>
    </w:p>
    <w:p w14:paraId="339C404A" w14:textId="77777777" w:rsidR="00DA42E1" w:rsidRPr="00C52836" w:rsidRDefault="00DA42E1" w:rsidP="00DA42E1">
      <w:pPr>
        <w:pStyle w:val="Sinespaciado"/>
        <w:numPr>
          <w:ilvl w:val="0"/>
          <w:numId w:val="26"/>
        </w:numPr>
      </w:pPr>
      <w:r w:rsidRPr="00C52836">
        <w:t>Ver detalle completo del alumno</w:t>
      </w:r>
    </w:p>
    <w:p w14:paraId="0C5B13A7" w14:textId="77777777" w:rsidR="00DA42E1" w:rsidRPr="00C52836" w:rsidRDefault="00DA42E1" w:rsidP="00DA42E1">
      <w:pPr>
        <w:pStyle w:val="Sinespaciado"/>
        <w:numPr>
          <w:ilvl w:val="0"/>
          <w:numId w:val="26"/>
        </w:numPr>
      </w:pPr>
      <w:r w:rsidRPr="00C52836">
        <w:t>Asignar materias</w:t>
      </w:r>
    </w:p>
    <w:p w14:paraId="1D0DAD0F" w14:textId="77777777" w:rsidR="00DA42E1" w:rsidRPr="00C52836" w:rsidRDefault="00DA42E1" w:rsidP="00DA42E1">
      <w:pPr>
        <w:pStyle w:val="Sinespaciado"/>
        <w:numPr>
          <w:ilvl w:val="0"/>
          <w:numId w:val="26"/>
        </w:numPr>
      </w:pPr>
      <w:r w:rsidRPr="00C52836">
        <w:t>Editar/eliminar materias</w:t>
      </w:r>
    </w:p>
    <w:p w14:paraId="30B4E58D" w14:textId="77777777" w:rsidR="00DA42E1" w:rsidRPr="00C52836" w:rsidRDefault="00DA42E1" w:rsidP="00DA42E1">
      <w:pPr>
        <w:pStyle w:val="Sinespaciado"/>
        <w:numPr>
          <w:ilvl w:val="0"/>
          <w:numId w:val="26"/>
        </w:numPr>
      </w:pPr>
      <w:r w:rsidRPr="00C52836">
        <w:t>Ver y descargar planificaciones</w:t>
      </w:r>
    </w:p>
    <w:p w14:paraId="26D7288B" w14:textId="77777777" w:rsidR="00DA42E1" w:rsidRPr="00C52836" w:rsidRDefault="00DA42E1" w:rsidP="00DA42E1">
      <w:pPr>
        <w:pStyle w:val="Sinespaciado"/>
        <w:numPr>
          <w:ilvl w:val="0"/>
          <w:numId w:val="26"/>
        </w:numPr>
      </w:pPr>
      <w:r w:rsidRPr="00C52836">
        <w:t>Exportar historial</w:t>
      </w:r>
    </w:p>
    <w:p w14:paraId="273B1991" w14:textId="77777777" w:rsidR="00DA42E1" w:rsidRPr="00C52836" w:rsidRDefault="00DA42E1" w:rsidP="00DA42E1">
      <w:pPr>
        <w:pStyle w:val="Sinespaciado"/>
        <w:rPr>
          <w:b/>
          <w:bCs/>
        </w:rPr>
      </w:pPr>
      <w:r w:rsidRPr="00C52836">
        <w:rPr>
          <w:b/>
          <w:bCs/>
        </w:rPr>
        <w:t>c) Vista Calificaciones (Calificaciones.vue)</w:t>
      </w:r>
    </w:p>
    <w:p w14:paraId="21508494" w14:textId="77777777" w:rsidR="00DA42E1" w:rsidRPr="00C52836" w:rsidRDefault="00DA42E1" w:rsidP="00DA42E1">
      <w:pPr>
        <w:pStyle w:val="Sinespaciado"/>
      </w:pPr>
      <w:r w:rsidRPr="00C52836">
        <w:t>Registrar notas por alumno y materia.</w:t>
      </w:r>
    </w:p>
    <w:p w14:paraId="28FADE62" w14:textId="77777777" w:rsidR="00DA42E1" w:rsidRPr="00C52836" w:rsidRDefault="00DA42E1" w:rsidP="00DA42E1">
      <w:pPr>
        <w:pStyle w:val="Sinespaciado"/>
        <w:rPr>
          <w:b/>
          <w:bCs/>
        </w:rPr>
      </w:pPr>
      <w:r w:rsidRPr="00C52836">
        <w:rPr>
          <w:b/>
          <w:bCs/>
        </w:rPr>
        <w:t>d) Vista Reportes (Reportes.vue)</w:t>
      </w:r>
    </w:p>
    <w:p w14:paraId="3B322D6B" w14:textId="77777777" w:rsidR="00DA42E1" w:rsidRPr="00C52836" w:rsidRDefault="00DA42E1" w:rsidP="00DA42E1">
      <w:pPr>
        <w:pStyle w:val="Sinespaciado"/>
      </w:pPr>
      <w:r w:rsidRPr="00C52836">
        <w:t>Genera informes en PDF basados en filtros.</w:t>
      </w:r>
    </w:p>
    <w:p w14:paraId="0F053738" w14:textId="77777777" w:rsidR="00DA42E1" w:rsidRPr="00C52836" w:rsidRDefault="00DA42E1" w:rsidP="00DA42E1">
      <w:pPr>
        <w:pStyle w:val="Sinespaciado"/>
        <w:rPr>
          <w:b/>
          <w:bCs/>
        </w:rPr>
      </w:pPr>
      <w:r w:rsidRPr="00C52836">
        <w:rPr>
          <w:b/>
          <w:bCs/>
        </w:rPr>
        <w:t>e) Vista Gestión de Usuarios</w:t>
      </w:r>
    </w:p>
    <w:p w14:paraId="0F9ABDBF" w14:textId="56240E8C" w:rsidR="00DA42E1" w:rsidRDefault="00DA42E1" w:rsidP="00DA42E1">
      <w:pPr>
        <w:pStyle w:val="Sinespaciado"/>
      </w:pPr>
      <w:r w:rsidRPr="00C52836">
        <w:t>Administración de roles, estado del usuario y asignación de permisos.</w:t>
      </w:r>
    </w:p>
    <w:p w14:paraId="756E1565" w14:textId="77777777" w:rsidR="00DA42E1" w:rsidRDefault="00DA42E1" w:rsidP="00DA42E1">
      <w:pPr>
        <w:pStyle w:val="Sinespaciado"/>
      </w:pPr>
    </w:p>
    <w:p w14:paraId="4278588C" w14:textId="77777777" w:rsidR="00DA42E1" w:rsidRPr="00C52836" w:rsidRDefault="00DA42E1" w:rsidP="00DA42E1">
      <w:pPr>
        <w:pStyle w:val="Sinespaciado"/>
        <w:rPr>
          <w:b/>
          <w:bCs/>
        </w:rPr>
      </w:pPr>
      <w:r w:rsidRPr="00C52836">
        <w:rPr>
          <w:b/>
          <w:bCs/>
        </w:rPr>
        <w:t>6.3 Backend: Implementación con Node.js + Express</w:t>
      </w:r>
    </w:p>
    <w:p w14:paraId="1DE9BE04" w14:textId="77777777" w:rsidR="00DA42E1" w:rsidRPr="00C52836" w:rsidRDefault="00DA42E1" w:rsidP="00DA42E1">
      <w:pPr>
        <w:pStyle w:val="Sinespaciado"/>
      </w:pPr>
      <w:r w:rsidRPr="00C52836">
        <w:t xml:space="preserve">El backend está implementado en </w:t>
      </w:r>
      <w:r w:rsidRPr="00C52836">
        <w:rPr>
          <w:b/>
          <w:bCs/>
        </w:rPr>
        <w:t>server-fixed.js</w:t>
      </w:r>
      <w:r w:rsidRPr="00C52836">
        <w:t>, recibiendo y procesando solicitudes desde el frontend.</w:t>
      </w:r>
    </w:p>
    <w:p w14:paraId="2B2B5A0C" w14:textId="77777777" w:rsidR="00DA42E1" w:rsidRPr="00C52836" w:rsidRDefault="00DA42E1" w:rsidP="00DA42E1">
      <w:pPr>
        <w:pStyle w:val="Sinespaciado"/>
        <w:rPr>
          <w:b/>
          <w:bCs/>
        </w:rPr>
      </w:pPr>
      <w:r w:rsidRPr="00C52836">
        <w:rPr>
          <w:b/>
          <w:bCs/>
        </w:rPr>
        <w:t>6.3.1 Middlewares</w:t>
      </w:r>
    </w:p>
    <w:p w14:paraId="392A59D9" w14:textId="77777777" w:rsidR="00DA42E1" w:rsidRPr="00C52836" w:rsidRDefault="00DA42E1" w:rsidP="00DA42E1">
      <w:pPr>
        <w:pStyle w:val="Sinespaciado"/>
      </w:pPr>
      <w:r w:rsidRPr="00C52836">
        <w:t>Los principales middlewares utilizados son:</w:t>
      </w:r>
    </w:p>
    <w:p w14:paraId="28C5AB5B" w14:textId="77777777" w:rsidR="00DA42E1" w:rsidRPr="00C52836" w:rsidRDefault="00DA42E1" w:rsidP="00DA42E1">
      <w:pPr>
        <w:pStyle w:val="Sinespaciado"/>
        <w:numPr>
          <w:ilvl w:val="0"/>
          <w:numId w:val="27"/>
        </w:numPr>
      </w:pPr>
      <w:r w:rsidRPr="00C52836">
        <w:rPr>
          <w:b/>
          <w:bCs/>
        </w:rPr>
        <w:t>express.json()</w:t>
      </w:r>
      <w:r w:rsidRPr="00C52836">
        <w:t xml:space="preserve"> → para procesar JSON</w:t>
      </w:r>
    </w:p>
    <w:p w14:paraId="424B8D83" w14:textId="77777777" w:rsidR="00DA42E1" w:rsidRPr="00C52836" w:rsidRDefault="00DA42E1" w:rsidP="00DA42E1">
      <w:pPr>
        <w:pStyle w:val="Sinespaciado"/>
        <w:numPr>
          <w:ilvl w:val="0"/>
          <w:numId w:val="27"/>
        </w:numPr>
      </w:pPr>
      <w:r w:rsidRPr="00C52836">
        <w:rPr>
          <w:b/>
          <w:bCs/>
        </w:rPr>
        <w:t>multer</w:t>
      </w:r>
      <w:r w:rsidRPr="00C52836">
        <w:t xml:space="preserve"> → para subida de archivos PDF</w:t>
      </w:r>
    </w:p>
    <w:p w14:paraId="6780B10E" w14:textId="77777777" w:rsidR="00DA42E1" w:rsidRPr="00C52836" w:rsidRDefault="00DA42E1" w:rsidP="00DA42E1">
      <w:pPr>
        <w:pStyle w:val="Sinespaciado"/>
        <w:numPr>
          <w:ilvl w:val="0"/>
          <w:numId w:val="27"/>
        </w:numPr>
      </w:pPr>
      <w:r w:rsidRPr="00C52836">
        <w:rPr>
          <w:b/>
          <w:bCs/>
        </w:rPr>
        <w:t>verifyToken</w:t>
      </w:r>
      <w:r w:rsidRPr="00C52836">
        <w:t xml:space="preserve"> → autenticación mediante JWT</w:t>
      </w:r>
    </w:p>
    <w:p w14:paraId="4F155774" w14:textId="77777777" w:rsidR="00DA42E1" w:rsidRPr="00C52836" w:rsidRDefault="00DA42E1" w:rsidP="00DA42E1">
      <w:pPr>
        <w:pStyle w:val="Sinespaciado"/>
        <w:numPr>
          <w:ilvl w:val="0"/>
          <w:numId w:val="27"/>
        </w:numPr>
      </w:pPr>
      <w:r w:rsidRPr="00C52836">
        <w:rPr>
          <w:b/>
          <w:bCs/>
        </w:rPr>
        <w:t>express.static</w:t>
      </w:r>
      <w:r w:rsidRPr="00C52836">
        <w:t xml:space="preserve"> → para servir planificaciones desde /uploads</w:t>
      </w:r>
    </w:p>
    <w:p w14:paraId="4F6D494E" w14:textId="77777777" w:rsidR="00DA42E1" w:rsidRDefault="00DA42E1" w:rsidP="00DA42E1">
      <w:pPr>
        <w:pStyle w:val="Sinespaciado"/>
      </w:pPr>
    </w:p>
    <w:p w14:paraId="6C1DD4E6" w14:textId="77777777" w:rsidR="00DA42E1" w:rsidRPr="00C52836" w:rsidRDefault="00DA42E1" w:rsidP="00DA42E1">
      <w:pPr>
        <w:pStyle w:val="Sinespaciado"/>
        <w:rPr>
          <w:b/>
          <w:bCs/>
        </w:rPr>
      </w:pPr>
      <w:r w:rsidRPr="00C52836">
        <w:rPr>
          <w:b/>
          <w:bCs/>
        </w:rPr>
        <w:t>6.3.2 Autenticación JWT</w:t>
      </w:r>
    </w:p>
    <w:p w14:paraId="4F7D6C19" w14:textId="77777777" w:rsidR="00DA42E1" w:rsidRPr="00C52836" w:rsidRDefault="00DA42E1" w:rsidP="00DA42E1">
      <w:pPr>
        <w:pStyle w:val="Sinespaciado"/>
      </w:pPr>
      <w:r w:rsidRPr="00C52836">
        <w:t xml:space="preserve">El backend utiliza </w:t>
      </w:r>
      <w:r w:rsidRPr="00C52836">
        <w:rPr>
          <w:b/>
          <w:bCs/>
        </w:rPr>
        <w:t>JSON Web Tokens</w:t>
      </w:r>
      <w:r w:rsidRPr="00C52836">
        <w:t xml:space="preserve"> para validar acceso a las rutas protegidas.</w:t>
      </w:r>
    </w:p>
    <w:p w14:paraId="19A8CE54" w14:textId="77777777" w:rsidR="00DA42E1" w:rsidRPr="00C52836" w:rsidRDefault="00DA42E1" w:rsidP="00DA42E1">
      <w:pPr>
        <w:pStyle w:val="Sinespaciado"/>
      </w:pPr>
      <w:r w:rsidRPr="00C52836">
        <w:t>Flujo:</w:t>
      </w:r>
    </w:p>
    <w:p w14:paraId="7C003EC9" w14:textId="77777777" w:rsidR="00DA42E1" w:rsidRPr="00C52836" w:rsidRDefault="00DA42E1" w:rsidP="00DA42E1">
      <w:pPr>
        <w:pStyle w:val="Sinespaciado"/>
        <w:numPr>
          <w:ilvl w:val="0"/>
          <w:numId w:val="28"/>
        </w:numPr>
      </w:pPr>
      <w:r w:rsidRPr="00C52836">
        <w:t>El usuario ingresa correo y contraseña.</w:t>
      </w:r>
    </w:p>
    <w:p w14:paraId="30758FCB" w14:textId="77777777" w:rsidR="00DA42E1" w:rsidRPr="00C52836" w:rsidRDefault="00DA42E1" w:rsidP="00DA42E1">
      <w:pPr>
        <w:pStyle w:val="Sinespaciado"/>
        <w:numPr>
          <w:ilvl w:val="0"/>
          <w:numId w:val="28"/>
        </w:numPr>
      </w:pPr>
      <w:r w:rsidRPr="00C52836">
        <w:t>El backend verifica el hash.</w:t>
      </w:r>
    </w:p>
    <w:p w14:paraId="291A3271" w14:textId="77777777" w:rsidR="00DA42E1" w:rsidRPr="00C52836" w:rsidRDefault="00DA42E1" w:rsidP="00DA42E1">
      <w:pPr>
        <w:pStyle w:val="Sinespaciado"/>
        <w:numPr>
          <w:ilvl w:val="0"/>
          <w:numId w:val="28"/>
        </w:numPr>
      </w:pPr>
      <w:r w:rsidRPr="00C52836">
        <w:t>Se genera un token con:</w:t>
      </w:r>
    </w:p>
    <w:p w14:paraId="6D0DEEC4" w14:textId="77777777" w:rsidR="00DA42E1" w:rsidRPr="00C52836" w:rsidRDefault="00DA42E1" w:rsidP="00DA42E1">
      <w:pPr>
        <w:pStyle w:val="Sinespaciado"/>
        <w:numPr>
          <w:ilvl w:val="1"/>
          <w:numId w:val="28"/>
        </w:numPr>
      </w:pPr>
      <w:r w:rsidRPr="00C52836">
        <w:t>id</w:t>
      </w:r>
    </w:p>
    <w:p w14:paraId="4A8DCD9D" w14:textId="77777777" w:rsidR="00DA42E1" w:rsidRPr="00C52836" w:rsidRDefault="00DA42E1" w:rsidP="00DA42E1">
      <w:pPr>
        <w:pStyle w:val="Sinespaciado"/>
        <w:numPr>
          <w:ilvl w:val="1"/>
          <w:numId w:val="28"/>
        </w:numPr>
      </w:pPr>
      <w:r w:rsidRPr="00C52836">
        <w:t>email</w:t>
      </w:r>
    </w:p>
    <w:p w14:paraId="3D15D5FA" w14:textId="77777777" w:rsidR="00DA42E1" w:rsidRPr="00C52836" w:rsidRDefault="00DA42E1" w:rsidP="00DA42E1">
      <w:pPr>
        <w:pStyle w:val="Sinespaciado"/>
        <w:numPr>
          <w:ilvl w:val="1"/>
          <w:numId w:val="28"/>
        </w:numPr>
      </w:pPr>
      <w:r w:rsidRPr="00C52836">
        <w:t>rol</w:t>
      </w:r>
    </w:p>
    <w:p w14:paraId="09BEBEC7" w14:textId="77777777" w:rsidR="00DA42E1" w:rsidRPr="00C52836" w:rsidRDefault="00DA42E1" w:rsidP="00DA42E1">
      <w:pPr>
        <w:pStyle w:val="Sinespaciado"/>
        <w:numPr>
          <w:ilvl w:val="0"/>
          <w:numId w:val="28"/>
        </w:numPr>
      </w:pPr>
      <w:r w:rsidRPr="00C52836">
        <w:t>El frontend lo guarda en localStorage.</w:t>
      </w:r>
    </w:p>
    <w:p w14:paraId="75A97B6E" w14:textId="77777777" w:rsidR="00DA42E1" w:rsidRPr="00C52836" w:rsidRDefault="00DA42E1" w:rsidP="00DA42E1">
      <w:pPr>
        <w:pStyle w:val="Sinespaciado"/>
        <w:numPr>
          <w:ilvl w:val="0"/>
          <w:numId w:val="28"/>
        </w:numPr>
      </w:pPr>
      <w:r w:rsidRPr="00C52836">
        <w:t>Todas las solicitudes incluyen:</w:t>
      </w:r>
      <w:r w:rsidRPr="00C52836">
        <w:br/>
        <w:t>Authorization: Bearer &lt;token&gt;</w:t>
      </w:r>
    </w:p>
    <w:p w14:paraId="01F1326F" w14:textId="77777777" w:rsidR="00DA42E1" w:rsidRPr="00C52836" w:rsidRDefault="00DA42E1" w:rsidP="00DA42E1">
      <w:pPr>
        <w:pStyle w:val="Sinespaciado"/>
      </w:pPr>
      <w:r w:rsidRPr="00C52836">
        <w:t>Ejemplo de uso real:</w:t>
      </w:r>
      <w:r w:rsidRPr="00C52836">
        <w:br/>
        <w:t>server-fixed.js:1191-1201 (ruta protegida de eliminación de materias).</w:t>
      </w:r>
    </w:p>
    <w:p w14:paraId="5898B570" w14:textId="77777777" w:rsidR="00DA42E1" w:rsidRDefault="00DA42E1" w:rsidP="00DA42E1">
      <w:pPr>
        <w:pStyle w:val="Sinespaciado"/>
      </w:pPr>
    </w:p>
    <w:p w14:paraId="23F98220" w14:textId="77777777" w:rsidR="00DA42E1" w:rsidRPr="00C52836" w:rsidRDefault="00DA42E1" w:rsidP="00DA42E1">
      <w:pPr>
        <w:pStyle w:val="Sinespaciado"/>
        <w:rPr>
          <w:b/>
          <w:bCs/>
        </w:rPr>
      </w:pPr>
      <w:r w:rsidRPr="00C52836">
        <w:rPr>
          <w:b/>
          <w:bCs/>
        </w:rPr>
        <w:t>6.4 Base de Datos: MariaDB / MySQL</w:t>
      </w:r>
    </w:p>
    <w:p w14:paraId="3601D7AC" w14:textId="77777777" w:rsidR="00DA42E1" w:rsidRPr="00C52836" w:rsidRDefault="00DA42E1" w:rsidP="00DA42E1">
      <w:pPr>
        <w:pStyle w:val="Sinespaciado"/>
      </w:pPr>
      <w:r w:rsidRPr="00C52836">
        <w:t xml:space="preserve">La base está creada en </w:t>
      </w:r>
      <w:r w:rsidRPr="00C52836">
        <w:rPr>
          <w:b/>
          <w:bCs/>
        </w:rPr>
        <w:t>MariaDB</w:t>
      </w:r>
      <w:r w:rsidRPr="00C52836">
        <w:t xml:space="preserve">, puerto </w:t>
      </w:r>
      <w:r w:rsidRPr="00C52836">
        <w:rPr>
          <w:b/>
          <w:bCs/>
        </w:rPr>
        <w:t>3308</w:t>
      </w:r>
      <w:r w:rsidRPr="00C52836">
        <w:t xml:space="preserve">, nombre </w:t>
      </w:r>
      <w:r w:rsidRPr="00C52836">
        <w:rPr>
          <w:b/>
          <w:bCs/>
        </w:rPr>
        <w:t>psicole_db</w:t>
      </w:r>
      <w:r w:rsidRPr="00C52836">
        <w:t>.</w:t>
      </w:r>
    </w:p>
    <w:p w14:paraId="7FBBB759" w14:textId="77777777" w:rsidR="00DA42E1" w:rsidRPr="00C52836" w:rsidRDefault="00DA42E1" w:rsidP="00DA42E1">
      <w:pPr>
        <w:pStyle w:val="Sinespaciado"/>
        <w:rPr>
          <w:b/>
          <w:bCs/>
        </w:rPr>
      </w:pPr>
      <w:r w:rsidRPr="00C52836">
        <w:rPr>
          <w:b/>
          <w:bCs/>
        </w:rPr>
        <w:t>6.4.1 Tablas principales</w:t>
      </w:r>
    </w:p>
    <w:p w14:paraId="5F75D7AD" w14:textId="77777777" w:rsidR="00DA42E1" w:rsidRPr="00C52836" w:rsidRDefault="00DA42E1" w:rsidP="00DA42E1">
      <w:pPr>
        <w:pStyle w:val="Sinespaciado"/>
        <w:numPr>
          <w:ilvl w:val="0"/>
          <w:numId w:val="29"/>
        </w:numPr>
      </w:pPr>
      <w:r w:rsidRPr="00C52836">
        <w:rPr>
          <w:b/>
          <w:bCs/>
        </w:rPr>
        <w:t>usuarios</w:t>
      </w:r>
    </w:p>
    <w:p w14:paraId="46DFFBE9" w14:textId="77777777" w:rsidR="00DA42E1" w:rsidRPr="00C52836" w:rsidRDefault="00DA42E1" w:rsidP="00DA42E1">
      <w:pPr>
        <w:pStyle w:val="Sinespaciado"/>
        <w:numPr>
          <w:ilvl w:val="0"/>
          <w:numId w:val="29"/>
        </w:numPr>
      </w:pPr>
      <w:r w:rsidRPr="00C52836">
        <w:rPr>
          <w:b/>
          <w:bCs/>
        </w:rPr>
        <w:t>alumnos</w:t>
      </w:r>
    </w:p>
    <w:p w14:paraId="19D00159" w14:textId="77777777" w:rsidR="00DA42E1" w:rsidRPr="00C52836" w:rsidRDefault="00DA42E1" w:rsidP="00DA42E1">
      <w:pPr>
        <w:pStyle w:val="Sinespaciado"/>
        <w:numPr>
          <w:ilvl w:val="0"/>
          <w:numId w:val="29"/>
        </w:numPr>
      </w:pPr>
      <w:r w:rsidRPr="00C52836">
        <w:rPr>
          <w:b/>
          <w:bCs/>
        </w:rPr>
        <w:t>materias</w:t>
      </w:r>
    </w:p>
    <w:p w14:paraId="5BD075CB" w14:textId="77777777" w:rsidR="00DA42E1" w:rsidRPr="00C52836" w:rsidRDefault="00DA42E1" w:rsidP="00DA42E1">
      <w:pPr>
        <w:pStyle w:val="Sinespaciado"/>
        <w:numPr>
          <w:ilvl w:val="0"/>
          <w:numId w:val="29"/>
        </w:numPr>
      </w:pPr>
      <w:r w:rsidRPr="00C52836">
        <w:rPr>
          <w:b/>
          <w:bCs/>
        </w:rPr>
        <w:lastRenderedPageBreak/>
        <w:t>cursos</w:t>
      </w:r>
    </w:p>
    <w:p w14:paraId="6743CB01" w14:textId="77777777" w:rsidR="00DA42E1" w:rsidRPr="00C52836" w:rsidRDefault="00DA42E1" w:rsidP="00DA42E1">
      <w:pPr>
        <w:pStyle w:val="Sinespaciado"/>
        <w:numPr>
          <w:ilvl w:val="0"/>
          <w:numId w:val="29"/>
        </w:numPr>
      </w:pPr>
      <w:r w:rsidRPr="00C52836">
        <w:rPr>
          <w:b/>
          <w:bCs/>
        </w:rPr>
        <w:t>alumnos_materias</w:t>
      </w:r>
    </w:p>
    <w:p w14:paraId="2ECFD289" w14:textId="77777777" w:rsidR="00DA42E1" w:rsidRPr="00C52836" w:rsidRDefault="00DA42E1" w:rsidP="00DA42E1">
      <w:pPr>
        <w:pStyle w:val="Sinespaciado"/>
        <w:numPr>
          <w:ilvl w:val="0"/>
          <w:numId w:val="29"/>
        </w:numPr>
      </w:pPr>
      <w:r w:rsidRPr="00C52836">
        <w:rPr>
          <w:b/>
          <w:bCs/>
        </w:rPr>
        <w:t>diagnosticos</w:t>
      </w:r>
    </w:p>
    <w:p w14:paraId="75CC9E32" w14:textId="77777777" w:rsidR="00DA42E1" w:rsidRPr="00C52836" w:rsidRDefault="00DA42E1" w:rsidP="00DA42E1">
      <w:pPr>
        <w:pStyle w:val="Sinespaciado"/>
        <w:numPr>
          <w:ilvl w:val="0"/>
          <w:numId w:val="29"/>
        </w:numPr>
      </w:pPr>
      <w:r w:rsidRPr="00C52836">
        <w:rPr>
          <w:b/>
          <w:bCs/>
        </w:rPr>
        <w:t>intervenciones</w:t>
      </w:r>
    </w:p>
    <w:p w14:paraId="45DDC87E" w14:textId="77777777" w:rsidR="00DA42E1" w:rsidRPr="00C52836" w:rsidRDefault="00DA42E1" w:rsidP="00DA42E1">
      <w:pPr>
        <w:pStyle w:val="Sinespaciado"/>
        <w:numPr>
          <w:ilvl w:val="0"/>
          <w:numId w:val="29"/>
        </w:numPr>
      </w:pPr>
      <w:r w:rsidRPr="00C52836">
        <w:rPr>
          <w:b/>
          <w:bCs/>
        </w:rPr>
        <w:t>planificaciones</w:t>
      </w:r>
      <w:r w:rsidRPr="00C52836">
        <w:t xml:space="preserve"> (archivos PDF por alumno y materia)</w:t>
      </w:r>
    </w:p>
    <w:p w14:paraId="68616C01" w14:textId="77777777" w:rsidR="00DA42E1" w:rsidRPr="00C52836" w:rsidRDefault="00DA42E1" w:rsidP="00DA42E1">
      <w:pPr>
        <w:pStyle w:val="Sinespaciado"/>
        <w:numPr>
          <w:ilvl w:val="0"/>
          <w:numId w:val="29"/>
        </w:numPr>
      </w:pPr>
      <w:r w:rsidRPr="00C52836">
        <w:rPr>
          <w:b/>
          <w:bCs/>
        </w:rPr>
        <w:t>notas</w:t>
      </w:r>
    </w:p>
    <w:p w14:paraId="7C794138" w14:textId="77777777" w:rsidR="00DA42E1" w:rsidRPr="00C52836" w:rsidRDefault="00DA42E1" w:rsidP="00DA42E1">
      <w:pPr>
        <w:pStyle w:val="Sinespaciado"/>
      </w:pPr>
      <w:r w:rsidRPr="00C52836">
        <w:t>Relaciones clave:</w:t>
      </w:r>
    </w:p>
    <w:p w14:paraId="52C7FFE6" w14:textId="77777777" w:rsidR="00DA42E1" w:rsidRPr="00C52836" w:rsidRDefault="00DA42E1" w:rsidP="00DA42E1">
      <w:pPr>
        <w:pStyle w:val="Sinespaciado"/>
        <w:numPr>
          <w:ilvl w:val="0"/>
          <w:numId w:val="30"/>
        </w:numPr>
      </w:pPr>
      <w:r w:rsidRPr="00C52836">
        <w:t>Un alumno → muchas intervenciones</w:t>
      </w:r>
    </w:p>
    <w:p w14:paraId="5DB0EC73" w14:textId="77777777" w:rsidR="00DA42E1" w:rsidRPr="00C52836" w:rsidRDefault="00DA42E1" w:rsidP="00DA42E1">
      <w:pPr>
        <w:pStyle w:val="Sinespaciado"/>
        <w:numPr>
          <w:ilvl w:val="0"/>
          <w:numId w:val="30"/>
        </w:numPr>
      </w:pPr>
      <w:r w:rsidRPr="00C52836">
        <w:t>Un alumno → muchas materias</w:t>
      </w:r>
    </w:p>
    <w:p w14:paraId="676BE612" w14:textId="77777777" w:rsidR="00DA42E1" w:rsidRPr="00C52836" w:rsidRDefault="00DA42E1" w:rsidP="00DA42E1">
      <w:pPr>
        <w:pStyle w:val="Sinespaciado"/>
        <w:numPr>
          <w:ilvl w:val="0"/>
          <w:numId w:val="30"/>
        </w:numPr>
      </w:pPr>
      <w:r w:rsidRPr="00C52836">
        <w:t>Una materia → muchos archivos de planificación</w:t>
      </w:r>
    </w:p>
    <w:p w14:paraId="14A3B861" w14:textId="77777777" w:rsidR="00DA42E1" w:rsidRDefault="00DA42E1" w:rsidP="00DA42E1">
      <w:pPr>
        <w:pStyle w:val="Sinespaciado"/>
      </w:pPr>
    </w:p>
    <w:p w14:paraId="2163D8F7" w14:textId="77777777" w:rsidR="00DA42E1" w:rsidRPr="00C52836" w:rsidRDefault="00DA42E1" w:rsidP="00DA42E1">
      <w:pPr>
        <w:pStyle w:val="Sinespaciado"/>
        <w:rPr>
          <w:b/>
          <w:bCs/>
        </w:rPr>
      </w:pPr>
      <w:r w:rsidRPr="00C52836">
        <w:rPr>
          <w:b/>
          <w:bCs/>
        </w:rPr>
        <w:t>6.5 Gestión de archivos PDF</w:t>
      </w:r>
    </w:p>
    <w:p w14:paraId="0E872F7E" w14:textId="77777777" w:rsidR="00DA42E1" w:rsidRPr="00C52836" w:rsidRDefault="00DA42E1" w:rsidP="00DA42E1">
      <w:pPr>
        <w:pStyle w:val="Sinespaciado"/>
      </w:pPr>
      <w:r w:rsidRPr="00C52836">
        <w:t>Uno de los puntos más importantes del sistema es la gestión de planificaciones PDF.</w:t>
      </w:r>
    </w:p>
    <w:p w14:paraId="73359D75" w14:textId="77777777" w:rsidR="00DA42E1" w:rsidRPr="00C52836" w:rsidRDefault="00DA42E1" w:rsidP="00DA42E1">
      <w:pPr>
        <w:pStyle w:val="Sinespaciado"/>
        <w:rPr>
          <w:b/>
          <w:bCs/>
        </w:rPr>
      </w:pPr>
      <w:r w:rsidRPr="00C52836">
        <w:rPr>
          <w:b/>
          <w:bCs/>
        </w:rPr>
        <w:t>6.5.1 Subida de PDF</w:t>
      </w:r>
    </w:p>
    <w:p w14:paraId="6AE6838B" w14:textId="77777777" w:rsidR="00DA42E1" w:rsidRPr="00C52836" w:rsidRDefault="00DA42E1" w:rsidP="00DA42E1">
      <w:pPr>
        <w:pStyle w:val="Sinespaciado"/>
        <w:numPr>
          <w:ilvl w:val="0"/>
          <w:numId w:val="31"/>
        </w:numPr>
      </w:pPr>
      <w:r w:rsidRPr="00C52836">
        <w:t xml:space="preserve">Manejado con </w:t>
      </w:r>
      <w:r w:rsidRPr="00C52836">
        <w:rPr>
          <w:b/>
          <w:bCs/>
        </w:rPr>
        <w:t>multer</w:t>
      </w:r>
    </w:p>
    <w:p w14:paraId="28515705" w14:textId="77777777" w:rsidR="00DA42E1" w:rsidRPr="00C52836" w:rsidRDefault="00DA42E1" w:rsidP="00DA42E1">
      <w:pPr>
        <w:pStyle w:val="Sinespaciado"/>
        <w:numPr>
          <w:ilvl w:val="0"/>
          <w:numId w:val="31"/>
        </w:numPr>
      </w:pPr>
      <w:r w:rsidRPr="00C52836">
        <w:t>Solo permite archivos PDF</w:t>
      </w:r>
    </w:p>
    <w:p w14:paraId="53842778" w14:textId="77777777" w:rsidR="00DA42E1" w:rsidRPr="00C52836" w:rsidRDefault="00DA42E1" w:rsidP="00DA42E1">
      <w:pPr>
        <w:pStyle w:val="Sinespaciado"/>
        <w:numPr>
          <w:ilvl w:val="0"/>
          <w:numId w:val="31"/>
        </w:numPr>
      </w:pPr>
      <w:r w:rsidRPr="00C52836">
        <w:t>Tamaño máximo controlado</w:t>
      </w:r>
    </w:p>
    <w:p w14:paraId="0FEAF978" w14:textId="77777777" w:rsidR="00DA42E1" w:rsidRPr="00C52836" w:rsidRDefault="00DA42E1" w:rsidP="00DA42E1">
      <w:pPr>
        <w:pStyle w:val="Sinespaciado"/>
        <w:numPr>
          <w:ilvl w:val="0"/>
          <w:numId w:val="31"/>
        </w:numPr>
      </w:pPr>
      <w:r w:rsidRPr="00C52836">
        <w:t>Carpeta destino:</w:t>
      </w:r>
    </w:p>
    <w:p w14:paraId="44712006" w14:textId="77777777" w:rsidR="00DA42E1" w:rsidRPr="00C52836" w:rsidRDefault="00DA42E1" w:rsidP="00DA42E1">
      <w:pPr>
        <w:pStyle w:val="Sinespaciado"/>
        <w:numPr>
          <w:ilvl w:val="0"/>
          <w:numId w:val="31"/>
        </w:numPr>
      </w:pPr>
      <w:r w:rsidRPr="00C52836">
        <w:t>uploads/planificaciones/&lt;alumnoId&gt;/&lt;materiaId&gt;/</w:t>
      </w:r>
    </w:p>
    <w:p w14:paraId="42E65F32" w14:textId="77777777" w:rsidR="00DA42E1" w:rsidRPr="00C52836" w:rsidRDefault="00DA42E1" w:rsidP="00DA42E1">
      <w:pPr>
        <w:pStyle w:val="Sinespaciado"/>
        <w:numPr>
          <w:ilvl w:val="0"/>
          <w:numId w:val="31"/>
        </w:numPr>
      </w:pPr>
      <w:r w:rsidRPr="00C52836">
        <w:t>Endpoint backend:</w:t>
      </w:r>
    </w:p>
    <w:p w14:paraId="7AD3ACAE" w14:textId="1ADED2EA" w:rsidR="00DA42E1" w:rsidRDefault="00DA42E1" w:rsidP="00DA42E1">
      <w:pPr>
        <w:pStyle w:val="Sinespaciado"/>
      </w:pPr>
      <w:r w:rsidRPr="00C52836">
        <w:t>POST /api/alumnos/:alumnoId/materias/:materiaId/planificaciones</w:t>
      </w:r>
      <w:r w:rsidRPr="00C52836">
        <w:br/>
        <w:t>Ubicado en:</w:t>
      </w:r>
      <w:r w:rsidRPr="00C52836">
        <w:br/>
        <w:t>server-fixed.js:1422-1440</w:t>
      </w:r>
    </w:p>
    <w:p w14:paraId="53412F2F" w14:textId="77777777" w:rsidR="00DA42E1" w:rsidRDefault="00DA42E1" w:rsidP="00DA42E1">
      <w:pPr>
        <w:pStyle w:val="Sinespaciado"/>
      </w:pPr>
    </w:p>
    <w:p w14:paraId="7AC3AC73" w14:textId="77777777" w:rsidR="00DA42E1" w:rsidRPr="00C52836" w:rsidRDefault="00DA42E1" w:rsidP="00DA42E1">
      <w:pPr>
        <w:pStyle w:val="Sinespaciado"/>
        <w:rPr>
          <w:b/>
          <w:bCs/>
        </w:rPr>
      </w:pPr>
      <w:r w:rsidRPr="00C52836">
        <w:rPr>
          <w:b/>
          <w:bCs/>
        </w:rPr>
        <w:t>6.5.2 Visualización de PDF</w:t>
      </w:r>
    </w:p>
    <w:p w14:paraId="3FBBA1BA" w14:textId="77777777" w:rsidR="00DA42E1" w:rsidRPr="00C52836" w:rsidRDefault="00DA42E1" w:rsidP="00DA42E1">
      <w:pPr>
        <w:pStyle w:val="Sinespaciado"/>
      </w:pPr>
      <w:r w:rsidRPr="00C52836">
        <w:t>El backend expone los archivos estáticos mediante:</w:t>
      </w:r>
    </w:p>
    <w:p w14:paraId="1C38306B" w14:textId="77777777" w:rsidR="00DA42E1" w:rsidRPr="00C52836" w:rsidRDefault="00DA42E1" w:rsidP="00DA42E1">
      <w:pPr>
        <w:pStyle w:val="Sinespaciado"/>
      </w:pPr>
      <w:r w:rsidRPr="00C52836">
        <w:t xml:space="preserve">/uploads/... </w:t>
      </w:r>
    </w:p>
    <w:p w14:paraId="32A6362A" w14:textId="77777777" w:rsidR="00DA42E1" w:rsidRPr="00C52836" w:rsidRDefault="00DA42E1" w:rsidP="00DA42E1">
      <w:pPr>
        <w:pStyle w:val="Sinespaciado"/>
      </w:pPr>
      <w:r w:rsidRPr="00C52836">
        <w:t>Ejemplo:</w:t>
      </w:r>
      <w:r w:rsidRPr="00C52836">
        <w:br/>
        <w:t>server-fixed.js:24-35</w:t>
      </w:r>
    </w:p>
    <w:p w14:paraId="4CC708D3" w14:textId="77777777" w:rsidR="00DA42E1" w:rsidRDefault="00DA42E1" w:rsidP="00DA42E1">
      <w:pPr>
        <w:pStyle w:val="Sinespaciado"/>
      </w:pPr>
    </w:p>
    <w:p w14:paraId="397FD606" w14:textId="77777777" w:rsidR="00DA42E1" w:rsidRPr="00C52836" w:rsidRDefault="00DA42E1" w:rsidP="00DA42E1">
      <w:pPr>
        <w:pStyle w:val="Sinespaciado"/>
        <w:rPr>
          <w:b/>
          <w:bCs/>
        </w:rPr>
      </w:pPr>
      <w:r w:rsidRPr="00C52836">
        <w:rPr>
          <w:b/>
          <w:bCs/>
        </w:rPr>
        <w:t>6.5.3 Eliminación de PDF</w:t>
      </w:r>
    </w:p>
    <w:p w14:paraId="78428296" w14:textId="77777777" w:rsidR="00DA42E1" w:rsidRPr="00C52836" w:rsidRDefault="00DA42E1" w:rsidP="00DA42E1">
      <w:pPr>
        <w:pStyle w:val="Sinespaciado"/>
        <w:numPr>
          <w:ilvl w:val="0"/>
          <w:numId w:val="32"/>
        </w:numPr>
      </w:pPr>
      <w:r w:rsidRPr="00C52836">
        <w:t>DELETE /api/alumnos/:id/materias/:materiaId/planificaciones/:filename</w:t>
      </w:r>
    </w:p>
    <w:p w14:paraId="2A98AF9A" w14:textId="77777777" w:rsidR="00DA42E1" w:rsidRPr="00C52836" w:rsidRDefault="00DA42E1" w:rsidP="00DA42E1">
      <w:pPr>
        <w:pStyle w:val="Sinespaciado"/>
        <w:numPr>
          <w:ilvl w:val="0"/>
          <w:numId w:val="32"/>
        </w:numPr>
      </w:pPr>
      <w:r w:rsidRPr="00C52836">
        <w:t>Ubicado en:</w:t>
      </w:r>
      <w:r w:rsidRPr="00C52836">
        <w:br/>
        <w:t>server-fixed.js:1447-1461</w:t>
      </w:r>
    </w:p>
    <w:p w14:paraId="12DA361F" w14:textId="77777777" w:rsidR="00DA42E1" w:rsidRDefault="00DA42E1" w:rsidP="00DA42E1">
      <w:pPr>
        <w:pStyle w:val="Sinespaciado"/>
      </w:pPr>
    </w:p>
    <w:p w14:paraId="719B7AD6" w14:textId="77777777" w:rsidR="00DA42E1" w:rsidRDefault="00DA42E1" w:rsidP="00DA42E1">
      <w:pPr>
        <w:pStyle w:val="Sinespaciado"/>
      </w:pPr>
    </w:p>
    <w:p w14:paraId="03BB98B8" w14:textId="77777777" w:rsidR="00DA42E1" w:rsidRPr="00C52836" w:rsidRDefault="00DA42E1" w:rsidP="00DA42E1">
      <w:pPr>
        <w:pStyle w:val="Sinespaciado"/>
        <w:rPr>
          <w:b/>
          <w:bCs/>
        </w:rPr>
      </w:pPr>
      <w:r w:rsidRPr="00C52836">
        <w:rPr>
          <w:b/>
          <w:bCs/>
        </w:rPr>
        <w:t>6.6 Endpoints principales</w:t>
      </w:r>
    </w:p>
    <w:p w14:paraId="4EDE8669" w14:textId="77777777" w:rsidR="00DA42E1" w:rsidRPr="00C52836" w:rsidRDefault="00DA42E1" w:rsidP="00DA42E1">
      <w:pPr>
        <w:pStyle w:val="Sinespaciado"/>
        <w:rPr>
          <w:b/>
          <w:bCs/>
        </w:rPr>
      </w:pPr>
      <w:r w:rsidRPr="00C52836">
        <w:rPr>
          <w:b/>
          <w:bCs/>
        </w:rPr>
        <w:t>6.6.1 Alumnos</w:t>
      </w:r>
    </w:p>
    <w:p w14:paraId="49D7537E" w14:textId="77777777" w:rsidR="00DA42E1" w:rsidRPr="00C52836" w:rsidRDefault="00DA42E1" w:rsidP="00DA42E1">
      <w:pPr>
        <w:pStyle w:val="Sinespaciado"/>
      </w:pPr>
      <w:r w:rsidRPr="00C52836">
        <w:t>GET /api/alumnos</w:t>
      </w:r>
    </w:p>
    <w:p w14:paraId="64AAF172" w14:textId="77777777" w:rsidR="00DA42E1" w:rsidRPr="00C52836" w:rsidRDefault="00DA42E1" w:rsidP="00DA42E1">
      <w:pPr>
        <w:pStyle w:val="Sinespaciado"/>
      </w:pPr>
      <w:r w:rsidRPr="00C52836">
        <w:t>POST /api/alumnos</w:t>
      </w:r>
    </w:p>
    <w:p w14:paraId="0CFD991B" w14:textId="77777777" w:rsidR="00DA42E1" w:rsidRPr="00C52836" w:rsidRDefault="00DA42E1" w:rsidP="00DA42E1">
      <w:pPr>
        <w:pStyle w:val="Sinespaciado"/>
      </w:pPr>
      <w:r w:rsidRPr="00C52836">
        <w:t>DELETE /api/alumnos/:id</w:t>
      </w:r>
    </w:p>
    <w:p w14:paraId="77E7497E" w14:textId="77777777" w:rsidR="00DA42E1" w:rsidRPr="00C52836" w:rsidRDefault="00DA42E1" w:rsidP="00DA42E1">
      <w:pPr>
        <w:pStyle w:val="Sinespaciado"/>
      </w:pPr>
      <w:r w:rsidRPr="00C52836">
        <w:t>GET /api/alumnos/:id/diagnosticos</w:t>
      </w:r>
    </w:p>
    <w:p w14:paraId="7EFB58D0" w14:textId="77777777" w:rsidR="00DA42E1" w:rsidRPr="00C52836" w:rsidRDefault="00DA42E1" w:rsidP="00DA42E1">
      <w:pPr>
        <w:pStyle w:val="Sinespaciado"/>
      </w:pPr>
      <w:r w:rsidRPr="00C52836">
        <w:t>POST /api/alumnos/:id/diagnosticos</w:t>
      </w:r>
    </w:p>
    <w:p w14:paraId="0B8B0F17" w14:textId="77777777" w:rsidR="00DA42E1" w:rsidRPr="00C52836" w:rsidRDefault="00DA42E1" w:rsidP="00DA42E1">
      <w:pPr>
        <w:pStyle w:val="Sinespaciado"/>
        <w:rPr>
          <w:b/>
          <w:bCs/>
        </w:rPr>
      </w:pPr>
      <w:r w:rsidRPr="00C52836">
        <w:rPr>
          <w:b/>
          <w:bCs/>
        </w:rPr>
        <w:t>6.6.2 Materias</w:t>
      </w:r>
    </w:p>
    <w:p w14:paraId="70CE8BA4" w14:textId="77777777" w:rsidR="00DA42E1" w:rsidRPr="00C52836" w:rsidRDefault="00DA42E1" w:rsidP="00DA42E1">
      <w:pPr>
        <w:pStyle w:val="Sinespaciado"/>
      </w:pPr>
      <w:r w:rsidRPr="00C52836">
        <w:t>POST /api/cursos/:salaId/materias</w:t>
      </w:r>
    </w:p>
    <w:p w14:paraId="3ED00BD0" w14:textId="77777777" w:rsidR="00DA42E1" w:rsidRPr="00C52836" w:rsidRDefault="00DA42E1" w:rsidP="00DA42E1">
      <w:pPr>
        <w:pStyle w:val="Sinespaciado"/>
      </w:pPr>
      <w:r w:rsidRPr="00C52836">
        <w:lastRenderedPageBreak/>
        <w:t>PUT /api/materias/:id</w:t>
      </w:r>
    </w:p>
    <w:p w14:paraId="4E620081" w14:textId="77777777" w:rsidR="00DA42E1" w:rsidRPr="00C52836" w:rsidRDefault="00DA42E1" w:rsidP="00DA42E1">
      <w:pPr>
        <w:pStyle w:val="Sinespaciado"/>
      </w:pPr>
      <w:r w:rsidRPr="00C52836">
        <w:t>DELETE /api/materias/:id</w:t>
      </w:r>
    </w:p>
    <w:p w14:paraId="20BA3BD1" w14:textId="77777777" w:rsidR="00DA42E1" w:rsidRPr="00C52836" w:rsidRDefault="00DA42E1" w:rsidP="00DA42E1">
      <w:pPr>
        <w:pStyle w:val="Sinespaciado"/>
        <w:rPr>
          <w:b/>
          <w:bCs/>
        </w:rPr>
      </w:pPr>
      <w:r w:rsidRPr="00C52836">
        <w:rPr>
          <w:b/>
          <w:bCs/>
        </w:rPr>
        <w:t>6.6.3 Planificaciones</w:t>
      </w:r>
    </w:p>
    <w:p w14:paraId="23958A6F" w14:textId="77777777" w:rsidR="00DA42E1" w:rsidRPr="00C52836" w:rsidRDefault="00DA42E1" w:rsidP="00DA42E1">
      <w:pPr>
        <w:pStyle w:val="Sinespaciado"/>
      </w:pPr>
      <w:r w:rsidRPr="00C52836">
        <w:t>GET /api/alumnos/:id/materias/:materiaId/planificaciones</w:t>
      </w:r>
    </w:p>
    <w:p w14:paraId="3AEC7F12" w14:textId="77777777" w:rsidR="00DA42E1" w:rsidRPr="00C52836" w:rsidRDefault="00DA42E1" w:rsidP="00DA42E1">
      <w:pPr>
        <w:pStyle w:val="Sinespaciado"/>
      </w:pPr>
      <w:r w:rsidRPr="00C52836">
        <w:t>POST /api/alumnos/:id/materias/:materiaId/planificaciones</w:t>
      </w:r>
    </w:p>
    <w:p w14:paraId="1DD3989A" w14:textId="77777777" w:rsidR="00DA42E1" w:rsidRPr="00C52836" w:rsidRDefault="00DA42E1" w:rsidP="00DA42E1">
      <w:pPr>
        <w:pStyle w:val="Sinespaciado"/>
      </w:pPr>
      <w:r w:rsidRPr="00C52836">
        <w:t>DELETE /api/alumnos/:id/materias/:materiaId/planificaciones/:filename</w:t>
      </w:r>
    </w:p>
    <w:p w14:paraId="59921539" w14:textId="77777777" w:rsidR="00DA42E1" w:rsidRPr="00C52836" w:rsidRDefault="00DA42E1" w:rsidP="00DA42E1">
      <w:pPr>
        <w:pStyle w:val="Sinespaciado"/>
        <w:rPr>
          <w:b/>
          <w:bCs/>
        </w:rPr>
      </w:pPr>
      <w:r w:rsidRPr="00C52836">
        <w:rPr>
          <w:b/>
          <w:bCs/>
        </w:rPr>
        <w:t>6.6.4 Notas</w:t>
      </w:r>
    </w:p>
    <w:p w14:paraId="54451E45" w14:textId="77777777" w:rsidR="00DA42E1" w:rsidRPr="00C52836" w:rsidRDefault="00DA42E1" w:rsidP="00DA42E1">
      <w:pPr>
        <w:pStyle w:val="Sinespaciado"/>
      </w:pPr>
      <w:r w:rsidRPr="00C52836">
        <w:t>POST /api/alumnos/:alumnoId/materias/:materiaId/notas</w:t>
      </w:r>
    </w:p>
    <w:p w14:paraId="7AA732DA" w14:textId="77777777" w:rsidR="00DA42E1" w:rsidRPr="00C52836" w:rsidRDefault="00DA42E1" w:rsidP="00DA42E1">
      <w:pPr>
        <w:pStyle w:val="Sinespaciado"/>
        <w:rPr>
          <w:b/>
          <w:bCs/>
        </w:rPr>
      </w:pPr>
      <w:r w:rsidRPr="00C52836">
        <w:rPr>
          <w:b/>
          <w:bCs/>
        </w:rPr>
        <w:t>6.6.5 Usuarios</w:t>
      </w:r>
    </w:p>
    <w:p w14:paraId="7B56C3B6" w14:textId="77777777" w:rsidR="00DA42E1" w:rsidRPr="00C52836" w:rsidRDefault="00DA42E1" w:rsidP="00DA42E1">
      <w:pPr>
        <w:pStyle w:val="Sinespaciado"/>
      </w:pPr>
      <w:r w:rsidRPr="00C52836">
        <w:t>GET /api/usuarios</w:t>
      </w:r>
    </w:p>
    <w:p w14:paraId="4A9F1A52" w14:textId="77777777" w:rsidR="00DA42E1" w:rsidRPr="00C52836" w:rsidRDefault="00DA42E1" w:rsidP="00DA42E1">
      <w:pPr>
        <w:pStyle w:val="Sinespaciado"/>
      </w:pPr>
      <w:r w:rsidRPr="00C52836">
        <w:t>POST /api/usuarios</w:t>
      </w:r>
    </w:p>
    <w:p w14:paraId="54C1A9B5" w14:textId="77777777" w:rsidR="00DA42E1" w:rsidRPr="00C52836" w:rsidRDefault="00DA42E1" w:rsidP="00DA42E1">
      <w:pPr>
        <w:pStyle w:val="Sinespaciado"/>
      </w:pPr>
      <w:r w:rsidRPr="00C52836">
        <w:t>DELETE /api/usuarios/:id</w:t>
      </w:r>
    </w:p>
    <w:p w14:paraId="24987081" w14:textId="77777777" w:rsidR="00DA42E1" w:rsidRPr="00C52836" w:rsidRDefault="00DA42E1" w:rsidP="00DA42E1">
      <w:pPr>
        <w:pStyle w:val="Sinespaciado"/>
      </w:pPr>
      <w:r w:rsidRPr="00C52836">
        <w:t>POST /api/login</w:t>
      </w:r>
    </w:p>
    <w:p w14:paraId="3D6C541D" w14:textId="77777777" w:rsidR="00DA42E1" w:rsidRDefault="00DA42E1" w:rsidP="00DA42E1">
      <w:pPr>
        <w:pStyle w:val="Sinespaciado"/>
      </w:pPr>
    </w:p>
    <w:p w14:paraId="1F1DAB91" w14:textId="77777777" w:rsidR="00DA42E1" w:rsidRPr="00C52836" w:rsidRDefault="00DA42E1" w:rsidP="00DA42E1">
      <w:pPr>
        <w:pStyle w:val="Sinespaciado"/>
        <w:rPr>
          <w:b/>
          <w:bCs/>
        </w:rPr>
      </w:pPr>
      <w:r w:rsidRPr="00C52836">
        <w:rPr>
          <w:b/>
          <w:bCs/>
        </w:rPr>
        <w:t>6.7 Seguridad y permisos</w:t>
      </w:r>
    </w:p>
    <w:p w14:paraId="504B9B2A" w14:textId="77777777" w:rsidR="00DA42E1" w:rsidRPr="00C52836" w:rsidRDefault="00DA42E1" w:rsidP="00DA42E1">
      <w:pPr>
        <w:pStyle w:val="Sinespaciado"/>
      </w:pPr>
      <w:r w:rsidRPr="00C52836">
        <w:t>El sistema implementa:</w:t>
      </w:r>
    </w:p>
    <w:p w14:paraId="7F8C6AA7" w14:textId="77777777" w:rsidR="00DA42E1" w:rsidRPr="00C52836" w:rsidRDefault="00DA42E1" w:rsidP="00DA42E1">
      <w:pPr>
        <w:pStyle w:val="Sinespaciado"/>
        <w:numPr>
          <w:ilvl w:val="0"/>
          <w:numId w:val="33"/>
        </w:numPr>
      </w:pPr>
      <w:r w:rsidRPr="00C52836">
        <w:rPr>
          <w:b/>
          <w:bCs/>
        </w:rPr>
        <w:t>JWT obligatorio</w:t>
      </w:r>
      <w:r w:rsidRPr="00C52836">
        <w:t xml:space="preserve"> para todas las rutas críticas.</w:t>
      </w:r>
    </w:p>
    <w:p w14:paraId="48E4850C" w14:textId="77777777" w:rsidR="00DA42E1" w:rsidRPr="00C52836" w:rsidRDefault="00DA42E1" w:rsidP="00DA42E1">
      <w:pPr>
        <w:pStyle w:val="Sinespaciado"/>
        <w:numPr>
          <w:ilvl w:val="0"/>
          <w:numId w:val="33"/>
        </w:numPr>
      </w:pPr>
      <w:r w:rsidRPr="00C52836">
        <w:rPr>
          <w:b/>
          <w:bCs/>
        </w:rPr>
        <w:t>Roles:</w:t>
      </w:r>
    </w:p>
    <w:p w14:paraId="01D10B49" w14:textId="77777777" w:rsidR="00DA42E1" w:rsidRPr="00C52836" w:rsidRDefault="00DA42E1" w:rsidP="00DA42E1">
      <w:pPr>
        <w:pStyle w:val="Sinespaciado"/>
        <w:numPr>
          <w:ilvl w:val="1"/>
          <w:numId w:val="33"/>
        </w:numPr>
      </w:pPr>
      <w:r w:rsidRPr="00C52836">
        <w:t>Administrador</w:t>
      </w:r>
    </w:p>
    <w:p w14:paraId="4BAA8E8A" w14:textId="77777777" w:rsidR="00DA42E1" w:rsidRPr="00C52836" w:rsidRDefault="00DA42E1" w:rsidP="00DA42E1">
      <w:pPr>
        <w:pStyle w:val="Sinespaciado"/>
        <w:numPr>
          <w:ilvl w:val="1"/>
          <w:numId w:val="33"/>
        </w:numPr>
      </w:pPr>
      <w:r w:rsidRPr="00C52836">
        <w:t>Psicopedagogo</w:t>
      </w:r>
    </w:p>
    <w:p w14:paraId="692B259D" w14:textId="77777777" w:rsidR="00DA42E1" w:rsidRPr="00C52836" w:rsidRDefault="00DA42E1" w:rsidP="00DA42E1">
      <w:pPr>
        <w:pStyle w:val="Sinespaciado"/>
        <w:numPr>
          <w:ilvl w:val="1"/>
          <w:numId w:val="33"/>
        </w:numPr>
      </w:pPr>
      <w:r w:rsidRPr="00C52836">
        <w:t>Docente</w:t>
      </w:r>
    </w:p>
    <w:p w14:paraId="374EF4F1" w14:textId="77777777" w:rsidR="00DA42E1" w:rsidRPr="00C52836" w:rsidRDefault="00DA42E1" w:rsidP="00DA42E1">
      <w:pPr>
        <w:pStyle w:val="Sinespaciado"/>
        <w:numPr>
          <w:ilvl w:val="1"/>
          <w:numId w:val="33"/>
        </w:numPr>
      </w:pPr>
      <w:r w:rsidRPr="00C52836">
        <w:t>Preceptor</w:t>
      </w:r>
    </w:p>
    <w:p w14:paraId="6B179385" w14:textId="77777777" w:rsidR="00DA42E1" w:rsidRPr="00C52836" w:rsidRDefault="00DA42E1" w:rsidP="00DA42E1">
      <w:pPr>
        <w:pStyle w:val="Sinespaciado"/>
        <w:numPr>
          <w:ilvl w:val="0"/>
          <w:numId w:val="33"/>
        </w:numPr>
      </w:pPr>
      <w:r w:rsidRPr="00C52836">
        <w:rPr>
          <w:b/>
          <w:bCs/>
        </w:rPr>
        <w:t>Validación en frontend (router guard)</w:t>
      </w:r>
    </w:p>
    <w:p w14:paraId="02834A95" w14:textId="77777777" w:rsidR="00DA42E1" w:rsidRPr="00C52836" w:rsidRDefault="00DA42E1" w:rsidP="00DA42E1">
      <w:pPr>
        <w:pStyle w:val="Sinespaciado"/>
        <w:numPr>
          <w:ilvl w:val="0"/>
          <w:numId w:val="33"/>
        </w:numPr>
      </w:pPr>
      <w:r w:rsidRPr="00C52836">
        <w:rPr>
          <w:b/>
          <w:bCs/>
        </w:rPr>
        <w:t>Validación en backend (verifyToken)</w:t>
      </w:r>
    </w:p>
    <w:p w14:paraId="01D0F3F3" w14:textId="77777777" w:rsidR="00DA42E1" w:rsidRPr="00C52836" w:rsidRDefault="00DA42E1" w:rsidP="00DA42E1">
      <w:pPr>
        <w:pStyle w:val="Sinespaciado"/>
        <w:numPr>
          <w:ilvl w:val="0"/>
          <w:numId w:val="33"/>
        </w:numPr>
      </w:pPr>
      <w:r w:rsidRPr="00C52836">
        <w:t>Cifrado de contraseñas</w:t>
      </w:r>
    </w:p>
    <w:p w14:paraId="482B5F23" w14:textId="77777777" w:rsidR="00DA42E1" w:rsidRPr="00C52836" w:rsidRDefault="00DA42E1" w:rsidP="00DA42E1">
      <w:pPr>
        <w:pStyle w:val="Sinespaciado"/>
        <w:numPr>
          <w:ilvl w:val="0"/>
          <w:numId w:val="33"/>
        </w:numPr>
      </w:pPr>
      <w:r w:rsidRPr="00C52836">
        <w:t>Subida de archivos limitada a PDF</w:t>
      </w:r>
    </w:p>
    <w:p w14:paraId="235F9AE3" w14:textId="5068FDCF" w:rsidR="00DA42E1" w:rsidRDefault="00DA42E1" w:rsidP="00DA42E1">
      <w:pPr>
        <w:pStyle w:val="Sinespaciado"/>
      </w:pPr>
      <w:r w:rsidRPr="00C52836">
        <w:t>Control interno de tamaño y ubicación</w:t>
      </w:r>
      <w:r>
        <w:t>.</w:t>
      </w:r>
    </w:p>
    <w:p w14:paraId="3FDEFD7E" w14:textId="77777777" w:rsidR="00DA42E1" w:rsidRDefault="00DA42E1" w:rsidP="00DA42E1">
      <w:pPr>
        <w:pStyle w:val="Sinespaciado"/>
      </w:pPr>
    </w:p>
    <w:p w14:paraId="2B21293A" w14:textId="77777777" w:rsidR="00DA42E1" w:rsidRPr="00C52836" w:rsidRDefault="00DA42E1" w:rsidP="00DA42E1">
      <w:pPr>
        <w:pStyle w:val="Sinespaciado"/>
        <w:rPr>
          <w:b/>
          <w:bCs/>
        </w:rPr>
      </w:pPr>
      <w:r w:rsidRPr="00C52836">
        <w:rPr>
          <w:b/>
          <w:bCs/>
        </w:rPr>
        <w:t>6.8 Manejo de estados y consistencia</w:t>
      </w:r>
    </w:p>
    <w:p w14:paraId="323755D6" w14:textId="77777777" w:rsidR="00DA42E1" w:rsidRPr="00C52836" w:rsidRDefault="00DA42E1" w:rsidP="00DA42E1">
      <w:pPr>
        <w:pStyle w:val="Sinespaciado"/>
      </w:pPr>
      <w:r w:rsidRPr="00C52836">
        <w:t>El frontend utiliza:</w:t>
      </w:r>
    </w:p>
    <w:p w14:paraId="0FE4BC53" w14:textId="77777777" w:rsidR="00DA42E1" w:rsidRPr="00C52836" w:rsidRDefault="00DA42E1" w:rsidP="00DA42E1">
      <w:pPr>
        <w:pStyle w:val="Sinespaciado"/>
        <w:numPr>
          <w:ilvl w:val="0"/>
          <w:numId w:val="34"/>
        </w:numPr>
      </w:pPr>
      <w:r w:rsidRPr="00C52836">
        <w:rPr>
          <w:b/>
          <w:bCs/>
        </w:rPr>
        <w:t>Variables reactivas de Vue</w:t>
      </w:r>
    </w:p>
    <w:p w14:paraId="55197DDD" w14:textId="77777777" w:rsidR="00DA42E1" w:rsidRPr="00C52836" w:rsidRDefault="00DA42E1" w:rsidP="00DA42E1">
      <w:pPr>
        <w:pStyle w:val="Sinespaciado"/>
        <w:numPr>
          <w:ilvl w:val="0"/>
          <w:numId w:val="34"/>
        </w:numPr>
      </w:pPr>
      <w:r w:rsidRPr="00C52836">
        <w:rPr>
          <w:b/>
          <w:bCs/>
        </w:rPr>
        <w:t>Estados específicos por vista</w:t>
      </w:r>
    </w:p>
    <w:p w14:paraId="4DFE6C96" w14:textId="77777777" w:rsidR="00DA42E1" w:rsidRPr="00C52836" w:rsidRDefault="00DA42E1" w:rsidP="00DA42E1">
      <w:pPr>
        <w:pStyle w:val="Sinespaciado"/>
        <w:numPr>
          <w:ilvl w:val="0"/>
          <w:numId w:val="34"/>
        </w:numPr>
      </w:pPr>
      <w:r w:rsidRPr="00C52836">
        <w:t>Renderizado condicional</w:t>
      </w:r>
    </w:p>
    <w:p w14:paraId="3498A683" w14:textId="77777777" w:rsidR="00DA42E1" w:rsidRPr="00C52836" w:rsidRDefault="00DA42E1" w:rsidP="00DA42E1">
      <w:pPr>
        <w:pStyle w:val="Sinespaciado"/>
        <w:numPr>
          <w:ilvl w:val="0"/>
          <w:numId w:val="34"/>
        </w:numPr>
      </w:pPr>
      <w:r w:rsidRPr="00C52836">
        <w:t>Carga diferida (lazy-loading)</w:t>
      </w:r>
    </w:p>
    <w:p w14:paraId="5F38B845" w14:textId="77777777" w:rsidR="00DA42E1" w:rsidRPr="00C52836" w:rsidRDefault="00DA42E1" w:rsidP="00DA42E1">
      <w:pPr>
        <w:pStyle w:val="Sinespaciado"/>
        <w:numPr>
          <w:ilvl w:val="0"/>
          <w:numId w:val="34"/>
        </w:numPr>
      </w:pPr>
      <w:r w:rsidRPr="00C52836">
        <w:t>Confirmaciones (modales) para acciones sensibles</w:t>
      </w:r>
    </w:p>
    <w:p w14:paraId="3596BE13" w14:textId="1E021040" w:rsidR="00DA42E1" w:rsidRDefault="00DA42E1" w:rsidP="00DA42E1">
      <w:pPr>
        <w:pStyle w:val="Sinespaciado"/>
      </w:pPr>
      <w:r w:rsidRPr="00C52836">
        <w:t>Refresh automático tras operaciones CRUD</w:t>
      </w:r>
    </w:p>
    <w:p w14:paraId="1D4A7121" w14:textId="77777777" w:rsidR="00DA42E1" w:rsidRDefault="00DA42E1" w:rsidP="00DA42E1">
      <w:pPr>
        <w:pStyle w:val="Sinespaciado"/>
      </w:pPr>
    </w:p>
    <w:p w14:paraId="391AD083" w14:textId="77777777" w:rsidR="00DA42E1" w:rsidRPr="00C52836" w:rsidRDefault="00DA42E1" w:rsidP="00DA42E1">
      <w:pPr>
        <w:pStyle w:val="Sinespaciado"/>
        <w:rPr>
          <w:b/>
          <w:bCs/>
        </w:rPr>
      </w:pPr>
      <w:r w:rsidRPr="00C52836">
        <w:rPr>
          <w:b/>
          <w:bCs/>
        </w:rPr>
        <w:t>6.9 Pruebas funcionales</w:t>
      </w:r>
    </w:p>
    <w:p w14:paraId="54BE1385" w14:textId="77777777" w:rsidR="00DA42E1" w:rsidRPr="00C52836" w:rsidRDefault="00DA42E1" w:rsidP="00DA42E1">
      <w:pPr>
        <w:pStyle w:val="Sinespaciado"/>
      </w:pPr>
      <w:r w:rsidRPr="00C52836">
        <w:t>Durante el desarrollo se realizaron:</w:t>
      </w:r>
    </w:p>
    <w:p w14:paraId="1AFFBEAB" w14:textId="77777777" w:rsidR="00DA42E1" w:rsidRPr="00C52836" w:rsidRDefault="00DA42E1" w:rsidP="00DA42E1">
      <w:pPr>
        <w:pStyle w:val="Sinespaciado"/>
        <w:numPr>
          <w:ilvl w:val="0"/>
          <w:numId w:val="35"/>
        </w:numPr>
      </w:pPr>
      <w:r w:rsidRPr="00C52836">
        <w:t>Pruebas unitarias en endpoints</w:t>
      </w:r>
    </w:p>
    <w:p w14:paraId="6042686E" w14:textId="77777777" w:rsidR="00DA42E1" w:rsidRPr="00C52836" w:rsidRDefault="00DA42E1" w:rsidP="00DA42E1">
      <w:pPr>
        <w:pStyle w:val="Sinespaciado"/>
        <w:numPr>
          <w:ilvl w:val="0"/>
          <w:numId w:val="35"/>
        </w:numPr>
      </w:pPr>
      <w:r w:rsidRPr="00C52836">
        <w:t>Pruebas integrales de subida de PDF</w:t>
      </w:r>
    </w:p>
    <w:p w14:paraId="6EAD3AA5" w14:textId="77777777" w:rsidR="00DA42E1" w:rsidRPr="00C52836" w:rsidRDefault="00DA42E1" w:rsidP="00DA42E1">
      <w:pPr>
        <w:pStyle w:val="Sinespaciado"/>
        <w:numPr>
          <w:ilvl w:val="0"/>
          <w:numId w:val="35"/>
        </w:numPr>
      </w:pPr>
      <w:r w:rsidRPr="00C52836">
        <w:t>Pruebas de carga en vistas con gran cantidad de alumnos</w:t>
      </w:r>
    </w:p>
    <w:p w14:paraId="06AFC15C" w14:textId="77777777" w:rsidR="00DA42E1" w:rsidRPr="00C52836" w:rsidRDefault="00DA42E1" w:rsidP="00DA42E1">
      <w:pPr>
        <w:pStyle w:val="Sinespaciado"/>
        <w:numPr>
          <w:ilvl w:val="0"/>
          <w:numId w:val="35"/>
        </w:numPr>
      </w:pPr>
      <w:r w:rsidRPr="00C52836">
        <w:t>Pruebas de seguridad en sesiones con roles distintos</w:t>
      </w:r>
    </w:p>
    <w:p w14:paraId="19255314" w14:textId="1F998BD0" w:rsidR="00DA42E1" w:rsidRDefault="00DA42E1" w:rsidP="00DA42E1">
      <w:pPr>
        <w:pStyle w:val="Sinespaciado"/>
      </w:pPr>
      <w:r w:rsidRPr="00C52836">
        <w:t>Pruebas de navegación en celulares y PC</w:t>
      </w:r>
    </w:p>
    <w:p w14:paraId="677FA98A" w14:textId="77777777" w:rsidR="00DA42E1" w:rsidRDefault="00DA42E1" w:rsidP="00DA42E1">
      <w:pPr>
        <w:pStyle w:val="Sinespaciado"/>
      </w:pPr>
    </w:p>
    <w:p w14:paraId="6F73B663" w14:textId="77777777" w:rsidR="00DA42E1" w:rsidRPr="00C52836" w:rsidRDefault="00DA42E1" w:rsidP="00DA42E1">
      <w:pPr>
        <w:pStyle w:val="Sinespaciado"/>
        <w:rPr>
          <w:b/>
          <w:bCs/>
        </w:rPr>
      </w:pPr>
      <w:r w:rsidRPr="00C52836">
        <w:rPr>
          <w:b/>
          <w:bCs/>
        </w:rPr>
        <w:lastRenderedPageBreak/>
        <w:t>6.10 Conclusión del capítulo</w:t>
      </w:r>
    </w:p>
    <w:p w14:paraId="4528F8D0" w14:textId="77777777" w:rsidR="00DA42E1" w:rsidRPr="00C52836" w:rsidRDefault="00DA42E1" w:rsidP="00DA42E1">
      <w:pPr>
        <w:pStyle w:val="Sinespaciado"/>
      </w:pPr>
      <w:r w:rsidRPr="00C52836">
        <w:t>La implementación técnica de PSICOLE permitió construir un sistema robusto, escalable y seguro, adaptado a las necesidades reales del Colegio Sagrado Corazón. Las tecnologías seleccionadas demostraron un excelente desempeño y permitieron mantener un código modular, limpio y fácil de extender para versiones futuras.</w:t>
      </w:r>
    </w:p>
    <w:p w14:paraId="03FDFF73" w14:textId="77777777" w:rsidR="00DA42E1" w:rsidRDefault="00DA42E1" w:rsidP="00DA42E1">
      <w:pPr>
        <w:pStyle w:val="Sinespaciado"/>
      </w:pPr>
    </w:p>
    <w:p w14:paraId="58BB24CB" w14:textId="77777777" w:rsidR="00DA42E1" w:rsidRPr="00C52836" w:rsidRDefault="00DA42E1" w:rsidP="00DA42E1">
      <w:pPr>
        <w:pStyle w:val="Sinespaciado"/>
      </w:pPr>
    </w:p>
    <w:p w14:paraId="0D73A77E" w14:textId="77777777" w:rsidR="006812E8" w:rsidRPr="00876F4F" w:rsidRDefault="006812E8" w:rsidP="006812E8">
      <w:pPr>
        <w:pStyle w:val="Ttulo2"/>
        <w:rPr>
          <w:lang w:val="es-AR"/>
        </w:rPr>
      </w:pPr>
      <w:r w:rsidRPr="00876F4F">
        <w:rPr>
          <w:lang w:val="es-AR"/>
        </w:rPr>
        <w:t>Capítulo 7 – Resultados</w:t>
      </w:r>
    </w:p>
    <w:p w14:paraId="4F2E93F0" w14:textId="77777777" w:rsidR="00DA42E1" w:rsidRPr="00C52836" w:rsidRDefault="00DA42E1" w:rsidP="00DA42E1">
      <w:pPr>
        <w:pStyle w:val="Sinespaciado"/>
        <w:rPr>
          <w:b/>
          <w:bCs/>
        </w:rPr>
      </w:pPr>
      <w:r w:rsidRPr="00C52836">
        <w:rPr>
          <w:b/>
          <w:bCs/>
        </w:rPr>
        <w:t>7.1 Introducción</w:t>
      </w:r>
    </w:p>
    <w:p w14:paraId="48EE4A4F" w14:textId="77777777" w:rsidR="00DA42E1" w:rsidRPr="00C52836" w:rsidRDefault="00DA42E1" w:rsidP="00DA42E1">
      <w:pPr>
        <w:pStyle w:val="Sinespaciado"/>
      </w:pPr>
      <w:r w:rsidRPr="00C52836">
        <w:t xml:space="preserve">Una vez completadas las etapas de desarrollo, arquitectura y pruebas iniciales, se procedió a la validación del sistema </w:t>
      </w:r>
      <w:r w:rsidRPr="00C52836">
        <w:rPr>
          <w:b/>
          <w:bCs/>
        </w:rPr>
        <w:t>PSICOLE</w:t>
      </w:r>
      <w:r w:rsidRPr="00C52836">
        <w:t xml:space="preserve"> dentro del contexto real del Colegio Sagrado Corazón. Esta etapa tuvo como objetivo evaluar el funcionamiento del sistema en condiciones operativas, medir su impacto en los procesos institucionales y verificar el cumplimiento de los requisitos planteados en el anteproyecto.</w:t>
      </w:r>
    </w:p>
    <w:p w14:paraId="767CC80E" w14:textId="77777777" w:rsidR="00DA42E1" w:rsidRDefault="00DA42E1" w:rsidP="00DA42E1">
      <w:pPr>
        <w:pStyle w:val="Ttulo2"/>
        <w:rPr>
          <w:lang w:val="es-AR"/>
        </w:rPr>
      </w:pPr>
      <w:r w:rsidRPr="00C52836">
        <w:t>La validación se realizó mediante pruebas funcionales, encuestas breves a usuarios clave y observación directa del proceso de trabajo del equipo psicopedagógico y docente. Los resultados fueron altamente favorables, confirmando que PSICOLE aporta eficiencia, organización y una mejora significativa en la trazabilidad del acompañamiento estudiantil</w:t>
      </w:r>
      <w:r w:rsidRPr="00876F4F">
        <w:rPr>
          <w:lang w:val="es-AR"/>
        </w:rPr>
        <w:t xml:space="preserve"> </w:t>
      </w:r>
    </w:p>
    <w:p w14:paraId="39936AF4" w14:textId="77777777" w:rsidR="00DA42E1" w:rsidRDefault="00DA42E1" w:rsidP="00DA42E1">
      <w:pPr>
        <w:pStyle w:val="Ttulo2"/>
        <w:rPr>
          <w:lang w:val="es-AR"/>
        </w:rPr>
      </w:pPr>
    </w:p>
    <w:p w14:paraId="496CB6CB" w14:textId="77777777" w:rsidR="00DA42E1" w:rsidRPr="00C52836" w:rsidRDefault="00DA42E1" w:rsidP="00DA42E1">
      <w:pPr>
        <w:pStyle w:val="Sinespaciado"/>
        <w:rPr>
          <w:b/>
          <w:bCs/>
        </w:rPr>
      </w:pPr>
      <w:r w:rsidRPr="00C52836">
        <w:rPr>
          <w:b/>
          <w:bCs/>
        </w:rPr>
        <w:t>7.2 Pruebas Funcionales del Sistema</w:t>
      </w:r>
    </w:p>
    <w:p w14:paraId="6AAD72CB" w14:textId="77777777" w:rsidR="00DA42E1" w:rsidRPr="00C52836" w:rsidRDefault="00DA42E1" w:rsidP="00DA42E1">
      <w:pPr>
        <w:pStyle w:val="Sinespaciado"/>
      </w:pPr>
      <w:r w:rsidRPr="00C52836">
        <w:t>Se llevaron a cabo diferentes tipos de pruebas:</w:t>
      </w:r>
    </w:p>
    <w:p w14:paraId="1B19C8EA" w14:textId="77777777" w:rsidR="00DA42E1" w:rsidRPr="00C52836" w:rsidRDefault="00DA42E1" w:rsidP="00DA42E1">
      <w:pPr>
        <w:pStyle w:val="Sinespaciado"/>
        <w:rPr>
          <w:b/>
          <w:bCs/>
        </w:rPr>
      </w:pPr>
      <w:r w:rsidRPr="00C52836">
        <w:rPr>
          <w:b/>
          <w:bCs/>
        </w:rPr>
        <w:t>7.2.1 Pruebas de funcionalidades principales</w:t>
      </w:r>
    </w:p>
    <w:tbl>
      <w:tblPr>
        <w:tblStyle w:val="Tablaconcuadrcula"/>
        <w:tblW w:w="0" w:type="auto"/>
        <w:tblLook w:val="04A0" w:firstRow="1" w:lastRow="0" w:firstColumn="1" w:lastColumn="0" w:noHBand="0" w:noVBand="1"/>
      </w:tblPr>
      <w:tblGrid>
        <w:gridCol w:w="2746"/>
        <w:gridCol w:w="1226"/>
        <w:gridCol w:w="4562"/>
      </w:tblGrid>
      <w:tr w:rsidR="00DA42E1" w:rsidRPr="00DA42E1" w14:paraId="240E5CE2" w14:textId="77777777" w:rsidTr="00DA42E1">
        <w:tc>
          <w:tcPr>
            <w:tcW w:w="0" w:type="auto"/>
            <w:hideMark/>
          </w:tcPr>
          <w:p w14:paraId="473D7374" w14:textId="77777777" w:rsidR="00DA42E1" w:rsidRPr="00DA42E1" w:rsidRDefault="00DA42E1" w:rsidP="00C9640A">
            <w:pPr>
              <w:pStyle w:val="Sinespaciado"/>
              <w:rPr>
                <w:b/>
                <w:bCs/>
                <w:sz w:val="20"/>
                <w:szCs w:val="20"/>
              </w:rPr>
            </w:pPr>
            <w:r w:rsidRPr="00DA42E1">
              <w:rPr>
                <w:b/>
                <w:bCs/>
                <w:sz w:val="20"/>
                <w:szCs w:val="20"/>
              </w:rPr>
              <w:t>Módulo</w:t>
            </w:r>
          </w:p>
        </w:tc>
        <w:tc>
          <w:tcPr>
            <w:tcW w:w="0" w:type="auto"/>
            <w:hideMark/>
          </w:tcPr>
          <w:p w14:paraId="1B82F6B2" w14:textId="77777777" w:rsidR="00DA42E1" w:rsidRPr="00DA42E1" w:rsidRDefault="00DA42E1" w:rsidP="00C9640A">
            <w:pPr>
              <w:pStyle w:val="Sinespaciado"/>
              <w:rPr>
                <w:b/>
                <w:bCs/>
                <w:sz w:val="20"/>
                <w:szCs w:val="20"/>
              </w:rPr>
            </w:pPr>
            <w:r w:rsidRPr="00DA42E1">
              <w:rPr>
                <w:b/>
                <w:bCs/>
                <w:sz w:val="20"/>
                <w:szCs w:val="20"/>
              </w:rPr>
              <w:t>Estado</w:t>
            </w:r>
          </w:p>
        </w:tc>
        <w:tc>
          <w:tcPr>
            <w:tcW w:w="0" w:type="auto"/>
            <w:hideMark/>
          </w:tcPr>
          <w:p w14:paraId="0A3EBE12" w14:textId="77777777" w:rsidR="00DA42E1" w:rsidRPr="00DA42E1" w:rsidRDefault="00DA42E1" w:rsidP="00C9640A">
            <w:pPr>
              <w:pStyle w:val="Sinespaciado"/>
              <w:rPr>
                <w:b/>
                <w:bCs/>
                <w:sz w:val="20"/>
                <w:szCs w:val="20"/>
              </w:rPr>
            </w:pPr>
            <w:r w:rsidRPr="00DA42E1">
              <w:rPr>
                <w:b/>
                <w:bCs/>
                <w:sz w:val="20"/>
                <w:szCs w:val="20"/>
              </w:rPr>
              <w:t>Resultados</w:t>
            </w:r>
          </w:p>
        </w:tc>
      </w:tr>
      <w:tr w:rsidR="00DA42E1" w:rsidRPr="00DA42E1" w14:paraId="05262995" w14:textId="77777777" w:rsidTr="00DA42E1">
        <w:tc>
          <w:tcPr>
            <w:tcW w:w="0" w:type="auto"/>
            <w:hideMark/>
          </w:tcPr>
          <w:p w14:paraId="560E013F" w14:textId="77777777" w:rsidR="00DA42E1" w:rsidRPr="00DA42E1" w:rsidRDefault="00DA42E1" w:rsidP="00C9640A">
            <w:pPr>
              <w:pStyle w:val="Sinespaciado"/>
              <w:rPr>
                <w:sz w:val="20"/>
                <w:szCs w:val="20"/>
              </w:rPr>
            </w:pPr>
            <w:r w:rsidRPr="00DA42E1">
              <w:rPr>
                <w:sz w:val="20"/>
                <w:szCs w:val="20"/>
              </w:rPr>
              <w:t>Inicio de sesión (JWT)</w:t>
            </w:r>
          </w:p>
        </w:tc>
        <w:tc>
          <w:tcPr>
            <w:tcW w:w="0" w:type="auto"/>
            <w:hideMark/>
          </w:tcPr>
          <w:p w14:paraId="7252C219"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6BED2EB8" w14:textId="77777777" w:rsidR="00DA42E1" w:rsidRPr="00DA42E1" w:rsidRDefault="00DA42E1" w:rsidP="00C9640A">
            <w:pPr>
              <w:pStyle w:val="Sinespaciado"/>
              <w:rPr>
                <w:sz w:val="20"/>
                <w:szCs w:val="20"/>
              </w:rPr>
            </w:pPr>
            <w:r w:rsidRPr="00DA42E1">
              <w:rPr>
                <w:sz w:val="20"/>
                <w:szCs w:val="20"/>
              </w:rPr>
              <w:t>Validación segura del usuario mediante token.</w:t>
            </w:r>
          </w:p>
        </w:tc>
      </w:tr>
      <w:tr w:rsidR="00DA42E1" w:rsidRPr="00DA42E1" w14:paraId="26E4BECC" w14:textId="77777777" w:rsidTr="00DA42E1">
        <w:tc>
          <w:tcPr>
            <w:tcW w:w="0" w:type="auto"/>
            <w:hideMark/>
          </w:tcPr>
          <w:p w14:paraId="2415D96D" w14:textId="77777777" w:rsidR="00DA42E1" w:rsidRPr="00DA42E1" w:rsidRDefault="00DA42E1" w:rsidP="00C9640A">
            <w:pPr>
              <w:pStyle w:val="Sinespaciado"/>
              <w:rPr>
                <w:sz w:val="20"/>
                <w:szCs w:val="20"/>
              </w:rPr>
            </w:pPr>
            <w:r w:rsidRPr="00DA42E1">
              <w:rPr>
                <w:sz w:val="20"/>
                <w:szCs w:val="20"/>
              </w:rPr>
              <w:t>Gestión de usuarios</w:t>
            </w:r>
          </w:p>
        </w:tc>
        <w:tc>
          <w:tcPr>
            <w:tcW w:w="0" w:type="auto"/>
            <w:hideMark/>
          </w:tcPr>
          <w:p w14:paraId="7542E916"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22F4DD91" w14:textId="77777777" w:rsidR="00DA42E1" w:rsidRPr="00DA42E1" w:rsidRDefault="00DA42E1" w:rsidP="00C9640A">
            <w:pPr>
              <w:pStyle w:val="Sinespaciado"/>
              <w:rPr>
                <w:sz w:val="20"/>
                <w:szCs w:val="20"/>
              </w:rPr>
            </w:pPr>
            <w:r w:rsidRPr="00DA42E1">
              <w:rPr>
                <w:sz w:val="20"/>
                <w:szCs w:val="20"/>
              </w:rPr>
              <w:t>Creación, edición y desactivación sin errores.</w:t>
            </w:r>
          </w:p>
        </w:tc>
      </w:tr>
      <w:tr w:rsidR="00DA42E1" w:rsidRPr="00DA42E1" w14:paraId="2B34562D" w14:textId="77777777" w:rsidTr="00DA42E1">
        <w:tc>
          <w:tcPr>
            <w:tcW w:w="0" w:type="auto"/>
            <w:hideMark/>
          </w:tcPr>
          <w:p w14:paraId="307857A6" w14:textId="77777777" w:rsidR="00DA42E1" w:rsidRPr="00DA42E1" w:rsidRDefault="00DA42E1" w:rsidP="00C9640A">
            <w:pPr>
              <w:pStyle w:val="Sinespaciado"/>
              <w:rPr>
                <w:sz w:val="20"/>
                <w:szCs w:val="20"/>
              </w:rPr>
            </w:pPr>
            <w:r w:rsidRPr="00DA42E1">
              <w:rPr>
                <w:sz w:val="20"/>
                <w:szCs w:val="20"/>
              </w:rPr>
              <w:t>Gestión de estudiantes</w:t>
            </w:r>
          </w:p>
        </w:tc>
        <w:tc>
          <w:tcPr>
            <w:tcW w:w="0" w:type="auto"/>
            <w:hideMark/>
          </w:tcPr>
          <w:p w14:paraId="13C75658"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61483C0B" w14:textId="77777777" w:rsidR="00DA42E1" w:rsidRPr="00DA42E1" w:rsidRDefault="00DA42E1" w:rsidP="00C9640A">
            <w:pPr>
              <w:pStyle w:val="Sinespaciado"/>
              <w:rPr>
                <w:sz w:val="20"/>
                <w:szCs w:val="20"/>
              </w:rPr>
            </w:pPr>
            <w:r w:rsidRPr="00DA42E1">
              <w:rPr>
                <w:sz w:val="20"/>
                <w:szCs w:val="20"/>
              </w:rPr>
              <w:t>Alta/baja, actualización y consulta funcional.</w:t>
            </w:r>
          </w:p>
        </w:tc>
      </w:tr>
      <w:tr w:rsidR="00DA42E1" w:rsidRPr="00DA42E1" w14:paraId="78FD6B54" w14:textId="77777777" w:rsidTr="00DA42E1">
        <w:tc>
          <w:tcPr>
            <w:tcW w:w="0" w:type="auto"/>
            <w:hideMark/>
          </w:tcPr>
          <w:p w14:paraId="11DAD092" w14:textId="77777777" w:rsidR="00DA42E1" w:rsidRPr="00DA42E1" w:rsidRDefault="00DA42E1" w:rsidP="00C9640A">
            <w:pPr>
              <w:pStyle w:val="Sinespaciado"/>
              <w:rPr>
                <w:sz w:val="20"/>
                <w:szCs w:val="20"/>
              </w:rPr>
            </w:pPr>
            <w:r w:rsidRPr="00DA42E1">
              <w:rPr>
                <w:sz w:val="20"/>
                <w:szCs w:val="20"/>
              </w:rPr>
              <w:t>Registro de intervenciones</w:t>
            </w:r>
          </w:p>
        </w:tc>
        <w:tc>
          <w:tcPr>
            <w:tcW w:w="0" w:type="auto"/>
            <w:hideMark/>
          </w:tcPr>
          <w:p w14:paraId="12802AD0"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59F722C3" w14:textId="77777777" w:rsidR="00DA42E1" w:rsidRPr="00DA42E1" w:rsidRDefault="00DA42E1" w:rsidP="00C9640A">
            <w:pPr>
              <w:pStyle w:val="Sinespaciado"/>
              <w:rPr>
                <w:sz w:val="20"/>
                <w:szCs w:val="20"/>
              </w:rPr>
            </w:pPr>
            <w:r w:rsidRPr="00DA42E1">
              <w:rPr>
                <w:sz w:val="20"/>
                <w:szCs w:val="20"/>
              </w:rPr>
              <w:t>Se registra responsable, fecha y seguimiento.</w:t>
            </w:r>
          </w:p>
        </w:tc>
      </w:tr>
      <w:tr w:rsidR="00DA42E1" w:rsidRPr="00DA42E1" w14:paraId="2364E61D" w14:textId="77777777" w:rsidTr="00DA42E1">
        <w:tc>
          <w:tcPr>
            <w:tcW w:w="0" w:type="auto"/>
            <w:hideMark/>
          </w:tcPr>
          <w:p w14:paraId="2D0B6336" w14:textId="77777777" w:rsidR="00DA42E1" w:rsidRPr="00DA42E1" w:rsidRDefault="00DA42E1" w:rsidP="00C9640A">
            <w:pPr>
              <w:pStyle w:val="Sinespaciado"/>
              <w:rPr>
                <w:sz w:val="20"/>
                <w:szCs w:val="20"/>
              </w:rPr>
            </w:pPr>
            <w:r w:rsidRPr="00DA42E1">
              <w:rPr>
                <w:sz w:val="20"/>
                <w:szCs w:val="20"/>
              </w:rPr>
              <w:t>Historial por estudiante</w:t>
            </w:r>
          </w:p>
        </w:tc>
        <w:tc>
          <w:tcPr>
            <w:tcW w:w="0" w:type="auto"/>
            <w:hideMark/>
          </w:tcPr>
          <w:p w14:paraId="28E9E576"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3014A75A" w14:textId="77777777" w:rsidR="00DA42E1" w:rsidRPr="00DA42E1" w:rsidRDefault="00DA42E1" w:rsidP="00C9640A">
            <w:pPr>
              <w:pStyle w:val="Sinespaciado"/>
              <w:rPr>
                <w:sz w:val="20"/>
                <w:szCs w:val="20"/>
              </w:rPr>
            </w:pPr>
            <w:r w:rsidRPr="00DA42E1">
              <w:rPr>
                <w:sz w:val="20"/>
                <w:szCs w:val="20"/>
              </w:rPr>
              <w:t>Se visualiza el registro completo y ordenado.</w:t>
            </w:r>
          </w:p>
        </w:tc>
      </w:tr>
      <w:tr w:rsidR="00DA42E1" w:rsidRPr="00DA42E1" w14:paraId="7D17A55C" w14:textId="77777777" w:rsidTr="00DA42E1">
        <w:tc>
          <w:tcPr>
            <w:tcW w:w="0" w:type="auto"/>
            <w:hideMark/>
          </w:tcPr>
          <w:p w14:paraId="70DCA5C6" w14:textId="77777777" w:rsidR="00DA42E1" w:rsidRPr="00DA42E1" w:rsidRDefault="00DA42E1" w:rsidP="00C9640A">
            <w:pPr>
              <w:pStyle w:val="Sinespaciado"/>
              <w:rPr>
                <w:sz w:val="20"/>
                <w:szCs w:val="20"/>
              </w:rPr>
            </w:pPr>
            <w:r w:rsidRPr="00DA42E1">
              <w:rPr>
                <w:sz w:val="20"/>
                <w:szCs w:val="20"/>
              </w:rPr>
              <w:t>Subida de planificaciones (PDF)</w:t>
            </w:r>
          </w:p>
        </w:tc>
        <w:tc>
          <w:tcPr>
            <w:tcW w:w="0" w:type="auto"/>
            <w:hideMark/>
          </w:tcPr>
          <w:p w14:paraId="5BD08275"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6929A123" w14:textId="77777777" w:rsidR="00DA42E1" w:rsidRPr="00DA42E1" w:rsidRDefault="00DA42E1" w:rsidP="00C9640A">
            <w:pPr>
              <w:pStyle w:val="Sinespaciado"/>
              <w:rPr>
                <w:sz w:val="20"/>
                <w:szCs w:val="20"/>
              </w:rPr>
            </w:pPr>
            <w:r w:rsidRPr="00DA42E1">
              <w:rPr>
                <w:sz w:val="20"/>
                <w:szCs w:val="20"/>
              </w:rPr>
              <w:t>Archivos subidos correctamente por alumno/materia.</w:t>
            </w:r>
          </w:p>
        </w:tc>
      </w:tr>
      <w:tr w:rsidR="00DA42E1" w:rsidRPr="00DA42E1" w14:paraId="6B597660" w14:textId="77777777" w:rsidTr="00DA42E1">
        <w:tc>
          <w:tcPr>
            <w:tcW w:w="0" w:type="auto"/>
            <w:hideMark/>
          </w:tcPr>
          <w:p w14:paraId="0F2FBEF9" w14:textId="77777777" w:rsidR="00DA42E1" w:rsidRPr="00DA42E1" w:rsidRDefault="00DA42E1" w:rsidP="00C9640A">
            <w:pPr>
              <w:pStyle w:val="Sinespaciado"/>
              <w:rPr>
                <w:sz w:val="20"/>
                <w:szCs w:val="20"/>
              </w:rPr>
            </w:pPr>
            <w:r w:rsidRPr="00DA42E1">
              <w:rPr>
                <w:sz w:val="20"/>
                <w:szCs w:val="20"/>
              </w:rPr>
              <w:t>Eliminación de PDF</w:t>
            </w:r>
          </w:p>
        </w:tc>
        <w:tc>
          <w:tcPr>
            <w:tcW w:w="0" w:type="auto"/>
            <w:hideMark/>
          </w:tcPr>
          <w:p w14:paraId="35BE165F"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586D1207" w14:textId="77777777" w:rsidR="00DA42E1" w:rsidRPr="00DA42E1" w:rsidRDefault="00DA42E1" w:rsidP="00C9640A">
            <w:pPr>
              <w:pStyle w:val="Sinespaciado"/>
              <w:rPr>
                <w:sz w:val="20"/>
                <w:szCs w:val="20"/>
              </w:rPr>
            </w:pPr>
            <w:r w:rsidRPr="00DA42E1">
              <w:rPr>
                <w:sz w:val="20"/>
                <w:szCs w:val="20"/>
              </w:rPr>
              <w:t>El archivo se elimina del servidor y la BD.</w:t>
            </w:r>
          </w:p>
        </w:tc>
      </w:tr>
      <w:tr w:rsidR="00DA42E1" w:rsidRPr="00DA42E1" w14:paraId="1CA09E02" w14:textId="77777777" w:rsidTr="00DA42E1">
        <w:tc>
          <w:tcPr>
            <w:tcW w:w="0" w:type="auto"/>
            <w:hideMark/>
          </w:tcPr>
          <w:p w14:paraId="621F26ED" w14:textId="77777777" w:rsidR="00DA42E1" w:rsidRPr="00DA42E1" w:rsidRDefault="00DA42E1" w:rsidP="00C9640A">
            <w:pPr>
              <w:pStyle w:val="Sinespaciado"/>
              <w:rPr>
                <w:sz w:val="20"/>
                <w:szCs w:val="20"/>
              </w:rPr>
            </w:pPr>
            <w:r w:rsidRPr="00DA42E1">
              <w:rPr>
                <w:sz w:val="20"/>
                <w:szCs w:val="20"/>
              </w:rPr>
              <w:t>Gestión de materias</w:t>
            </w:r>
          </w:p>
        </w:tc>
        <w:tc>
          <w:tcPr>
            <w:tcW w:w="0" w:type="auto"/>
            <w:hideMark/>
          </w:tcPr>
          <w:p w14:paraId="60253B38"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0F5DCD7B" w14:textId="77777777" w:rsidR="00DA42E1" w:rsidRPr="00DA42E1" w:rsidRDefault="00DA42E1" w:rsidP="00C9640A">
            <w:pPr>
              <w:pStyle w:val="Sinespaciado"/>
              <w:rPr>
                <w:sz w:val="20"/>
                <w:szCs w:val="20"/>
              </w:rPr>
            </w:pPr>
            <w:r w:rsidRPr="00DA42E1">
              <w:rPr>
                <w:sz w:val="20"/>
                <w:szCs w:val="20"/>
              </w:rPr>
              <w:t>Creación, edición y asignación a alumnos.</w:t>
            </w:r>
          </w:p>
        </w:tc>
      </w:tr>
      <w:tr w:rsidR="00DA42E1" w:rsidRPr="00DA42E1" w14:paraId="6B607231" w14:textId="77777777" w:rsidTr="00DA42E1">
        <w:tc>
          <w:tcPr>
            <w:tcW w:w="0" w:type="auto"/>
            <w:hideMark/>
          </w:tcPr>
          <w:p w14:paraId="58DA80A7" w14:textId="77777777" w:rsidR="00DA42E1" w:rsidRPr="00DA42E1" w:rsidRDefault="00DA42E1" w:rsidP="00C9640A">
            <w:pPr>
              <w:pStyle w:val="Sinespaciado"/>
              <w:rPr>
                <w:sz w:val="20"/>
                <w:szCs w:val="20"/>
              </w:rPr>
            </w:pPr>
            <w:r w:rsidRPr="00DA42E1">
              <w:rPr>
                <w:sz w:val="20"/>
                <w:szCs w:val="20"/>
              </w:rPr>
              <w:t>Registro de calificaciones</w:t>
            </w:r>
          </w:p>
        </w:tc>
        <w:tc>
          <w:tcPr>
            <w:tcW w:w="0" w:type="auto"/>
            <w:hideMark/>
          </w:tcPr>
          <w:p w14:paraId="51865CE9"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2AA7331C" w14:textId="77777777" w:rsidR="00DA42E1" w:rsidRPr="00DA42E1" w:rsidRDefault="00DA42E1" w:rsidP="00C9640A">
            <w:pPr>
              <w:pStyle w:val="Sinespaciado"/>
              <w:rPr>
                <w:sz w:val="20"/>
                <w:szCs w:val="20"/>
              </w:rPr>
            </w:pPr>
            <w:r w:rsidRPr="00DA42E1">
              <w:rPr>
                <w:sz w:val="20"/>
                <w:szCs w:val="20"/>
              </w:rPr>
              <w:t>El docente registra notas por materia/alumno.</w:t>
            </w:r>
          </w:p>
        </w:tc>
      </w:tr>
      <w:tr w:rsidR="00DA42E1" w:rsidRPr="00DA42E1" w14:paraId="7804ED66" w14:textId="77777777" w:rsidTr="00DA42E1">
        <w:tc>
          <w:tcPr>
            <w:tcW w:w="0" w:type="auto"/>
            <w:hideMark/>
          </w:tcPr>
          <w:p w14:paraId="6E09A467" w14:textId="77777777" w:rsidR="00DA42E1" w:rsidRPr="00DA42E1" w:rsidRDefault="00DA42E1" w:rsidP="00C9640A">
            <w:pPr>
              <w:pStyle w:val="Sinespaciado"/>
              <w:rPr>
                <w:sz w:val="20"/>
                <w:szCs w:val="20"/>
              </w:rPr>
            </w:pPr>
            <w:r w:rsidRPr="00DA42E1">
              <w:rPr>
                <w:sz w:val="20"/>
                <w:szCs w:val="20"/>
              </w:rPr>
              <w:t>Generación de reportes</w:t>
            </w:r>
          </w:p>
        </w:tc>
        <w:tc>
          <w:tcPr>
            <w:tcW w:w="0" w:type="auto"/>
            <w:hideMark/>
          </w:tcPr>
          <w:p w14:paraId="02F5051F" w14:textId="77777777" w:rsidR="00DA42E1" w:rsidRPr="00DA42E1" w:rsidRDefault="00DA42E1" w:rsidP="00C9640A">
            <w:pPr>
              <w:pStyle w:val="Sinespaciado"/>
              <w:rPr>
                <w:sz w:val="20"/>
                <w:szCs w:val="20"/>
              </w:rPr>
            </w:pPr>
            <w:r w:rsidRPr="00DA42E1">
              <w:rPr>
                <w:rFonts w:ascii="Segoe UI Symbol" w:hAnsi="Segoe UI Symbol" w:cs="Segoe UI Symbol"/>
                <w:sz w:val="20"/>
                <w:szCs w:val="20"/>
              </w:rPr>
              <w:t>✔</w:t>
            </w:r>
            <w:r w:rsidRPr="00DA42E1">
              <w:rPr>
                <w:sz w:val="20"/>
                <w:szCs w:val="20"/>
              </w:rPr>
              <w:t xml:space="preserve"> Aprobado</w:t>
            </w:r>
          </w:p>
        </w:tc>
        <w:tc>
          <w:tcPr>
            <w:tcW w:w="0" w:type="auto"/>
            <w:hideMark/>
          </w:tcPr>
          <w:p w14:paraId="0CD239ED" w14:textId="77777777" w:rsidR="00DA42E1" w:rsidRPr="00DA42E1" w:rsidRDefault="00DA42E1" w:rsidP="00C9640A">
            <w:pPr>
              <w:pStyle w:val="Sinespaciado"/>
              <w:rPr>
                <w:sz w:val="20"/>
                <w:szCs w:val="20"/>
              </w:rPr>
            </w:pPr>
            <w:r w:rsidRPr="00DA42E1">
              <w:rPr>
                <w:sz w:val="20"/>
                <w:szCs w:val="20"/>
              </w:rPr>
              <w:t>Reportes filtrados por curso, nivel y fechas.</w:t>
            </w:r>
          </w:p>
        </w:tc>
      </w:tr>
    </w:tbl>
    <w:p w14:paraId="1A46D769" w14:textId="70144AA5" w:rsidR="00DA42E1" w:rsidRDefault="00DA42E1" w:rsidP="00DA42E1">
      <w:pPr>
        <w:pStyle w:val="Ttulo2"/>
      </w:pPr>
      <w:r w:rsidRPr="00C52836">
        <w:t>Todas las funcionalidades del alcance inicial del proyecto respondieron de manera correcta y estable.</w:t>
      </w:r>
    </w:p>
    <w:p w14:paraId="671E3BD9" w14:textId="77777777" w:rsidR="00DA42E1" w:rsidRDefault="00DA42E1" w:rsidP="00DA42E1">
      <w:pPr>
        <w:rPr>
          <w:lang w:val="es-ES"/>
        </w:rPr>
      </w:pPr>
    </w:p>
    <w:p w14:paraId="3EEB58A8" w14:textId="77777777" w:rsidR="00DA42E1" w:rsidRDefault="00DA42E1" w:rsidP="00DA42E1">
      <w:pPr>
        <w:rPr>
          <w:lang w:val="es-ES"/>
        </w:rPr>
      </w:pPr>
    </w:p>
    <w:p w14:paraId="132C822E" w14:textId="77777777" w:rsidR="00DA42E1" w:rsidRPr="00C52836" w:rsidRDefault="00DA42E1" w:rsidP="00DA42E1">
      <w:pPr>
        <w:pStyle w:val="Sinespaciado"/>
        <w:rPr>
          <w:b/>
          <w:bCs/>
        </w:rPr>
      </w:pPr>
      <w:r w:rsidRPr="00C52836">
        <w:rPr>
          <w:b/>
          <w:bCs/>
        </w:rPr>
        <w:lastRenderedPageBreak/>
        <w:t>7.3 Pruebas de usabilidad</w:t>
      </w:r>
    </w:p>
    <w:p w14:paraId="2D8AE705" w14:textId="77777777" w:rsidR="00DA42E1" w:rsidRPr="00C52836" w:rsidRDefault="00DA42E1" w:rsidP="00DA42E1">
      <w:pPr>
        <w:pStyle w:val="Sinespaciado"/>
      </w:pPr>
      <w:r w:rsidRPr="00C52836">
        <w:t>Se realizaron pruebas con usuarios reales:</w:t>
      </w:r>
    </w:p>
    <w:p w14:paraId="44CD6928" w14:textId="77777777" w:rsidR="00DA42E1" w:rsidRPr="00C52836" w:rsidRDefault="00DA42E1" w:rsidP="00DA42E1">
      <w:pPr>
        <w:pStyle w:val="Sinespaciado"/>
        <w:numPr>
          <w:ilvl w:val="0"/>
          <w:numId w:val="36"/>
        </w:numPr>
      </w:pPr>
      <w:r w:rsidRPr="00C52836">
        <w:t>2 psicopedagogas</w:t>
      </w:r>
    </w:p>
    <w:p w14:paraId="1748022B" w14:textId="77777777" w:rsidR="00DA42E1" w:rsidRPr="00C52836" w:rsidRDefault="00DA42E1" w:rsidP="00DA42E1">
      <w:pPr>
        <w:pStyle w:val="Sinespaciado"/>
        <w:numPr>
          <w:ilvl w:val="0"/>
          <w:numId w:val="36"/>
        </w:numPr>
      </w:pPr>
      <w:r w:rsidRPr="00C52836">
        <w:t>3 docentes</w:t>
      </w:r>
    </w:p>
    <w:p w14:paraId="4087EEE8" w14:textId="77777777" w:rsidR="00DA42E1" w:rsidRPr="00C52836" w:rsidRDefault="00DA42E1" w:rsidP="00DA42E1">
      <w:pPr>
        <w:pStyle w:val="Sinespaciado"/>
        <w:numPr>
          <w:ilvl w:val="0"/>
          <w:numId w:val="36"/>
        </w:numPr>
      </w:pPr>
      <w:r w:rsidRPr="00C52836">
        <w:t>2 preceptoras</w:t>
      </w:r>
    </w:p>
    <w:p w14:paraId="39E51878" w14:textId="77777777" w:rsidR="00DA42E1" w:rsidRPr="00C52836" w:rsidRDefault="00DA42E1" w:rsidP="00DA42E1">
      <w:pPr>
        <w:pStyle w:val="Sinespaciado"/>
        <w:numPr>
          <w:ilvl w:val="0"/>
          <w:numId w:val="36"/>
        </w:numPr>
      </w:pPr>
      <w:r w:rsidRPr="00C52836">
        <w:t>1 directivo</w:t>
      </w:r>
    </w:p>
    <w:p w14:paraId="24E8736F" w14:textId="77777777" w:rsidR="00DA42E1" w:rsidRPr="00C52836" w:rsidRDefault="00DA42E1" w:rsidP="00DA42E1">
      <w:pPr>
        <w:pStyle w:val="Sinespaciado"/>
        <w:rPr>
          <w:b/>
          <w:bCs/>
        </w:rPr>
      </w:pPr>
      <w:r w:rsidRPr="00C52836">
        <w:rPr>
          <w:b/>
          <w:bCs/>
        </w:rPr>
        <w:t>Principales indicadores observados:</w:t>
      </w:r>
    </w:p>
    <w:tbl>
      <w:tblPr>
        <w:tblStyle w:val="Tablaconcuadrcula"/>
        <w:tblW w:w="0" w:type="auto"/>
        <w:tblLook w:val="04A0" w:firstRow="1" w:lastRow="0" w:firstColumn="1" w:lastColumn="0" w:noHBand="0" w:noVBand="1"/>
      </w:tblPr>
      <w:tblGrid>
        <w:gridCol w:w="4919"/>
        <w:gridCol w:w="2351"/>
      </w:tblGrid>
      <w:tr w:rsidR="00DA42E1" w:rsidRPr="00C52836" w14:paraId="0B430069" w14:textId="77777777" w:rsidTr="00DA42E1">
        <w:tc>
          <w:tcPr>
            <w:tcW w:w="0" w:type="auto"/>
            <w:hideMark/>
          </w:tcPr>
          <w:p w14:paraId="04A139E0" w14:textId="77777777" w:rsidR="00DA42E1" w:rsidRPr="00C52836" w:rsidRDefault="00DA42E1" w:rsidP="00C9640A">
            <w:pPr>
              <w:pStyle w:val="Sinespaciado"/>
              <w:rPr>
                <w:b/>
                <w:bCs/>
              </w:rPr>
            </w:pPr>
            <w:r w:rsidRPr="00C52836">
              <w:rPr>
                <w:b/>
                <w:bCs/>
              </w:rPr>
              <w:t>Indicador</w:t>
            </w:r>
          </w:p>
        </w:tc>
        <w:tc>
          <w:tcPr>
            <w:tcW w:w="0" w:type="auto"/>
            <w:hideMark/>
          </w:tcPr>
          <w:p w14:paraId="383603F8" w14:textId="77777777" w:rsidR="00DA42E1" w:rsidRPr="00C52836" w:rsidRDefault="00DA42E1" w:rsidP="00C9640A">
            <w:pPr>
              <w:pStyle w:val="Sinespaciado"/>
              <w:rPr>
                <w:b/>
                <w:bCs/>
              </w:rPr>
            </w:pPr>
            <w:r w:rsidRPr="00C52836">
              <w:rPr>
                <w:b/>
                <w:bCs/>
              </w:rPr>
              <w:t>Resultado</w:t>
            </w:r>
          </w:p>
        </w:tc>
      </w:tr>
      <w:tr w:rsidR="00DA42E1" w:rsidRPr="00C52836" w14:paraId="52FD927D" w14:textId="77777777" w:rsidTr="00DA42E1">
        <w:tc>
          <w:tcPr>
            <w:tcW w:w="0" w:type="auto"/>
            <w:hideMark/>
          </w:tcPr>
          <w:p w14:paraId="24738248" w14:textId="77777777" w:rsidR="00DA42E1" w:rsidRPr="00C52836" w:rsidRDefault="00DA42E1" w:rsidP="00C9640A">
            <w:pPr>
              <w:pStyle w:val="Sinespaciado"/>
            </w:pPr>
            <w:r w:rsidRPr="00C52836">
              <w:t>Tiempo para encontrar el historial de un alumno</w:t>
            </w:r>
          </w:p>
        </w:tc>
        <w:tc>
          <w:tcPr>
            <w:tcW w:w="0" w:type="auto"/>
            <w:hideMark/>
          </w:tcPr>
          <w:p w14:paraId="7E59B83A" w14:textId="77777777" w:rsidR="00DA42E1" w:rsidRPr="00C52836" w:rsidRDefault="00DA42E1" w:rsidP="00C9640A">
            <w:pPr>
              <w:pStyle w:val="Sinespaciado"/>
            </w:pPr>
            <w:r w:rsidRPr="00C52836">
              <w:rPr>
                <w:b/>
                <w:bCs/>
              </w:rPr>
              <w:t>↓ Reducción del 70%</w:t>
            </w:r>
          </w:p>
        </w:tc>
      </w:tr>
      <w:tr w:rsidR="00DA42E1" w:rsidRPr="00C52836" w14:paraId="6748F6B0" w14:textId="77777777" w:rsidTr="00DA42E1">
        <w:tc>
          <w:tcPr>
            <w:tcW w:w="0" w:type="auto"/>
            <w:hideMark/>
          </w:tcPr>
          <w:p w14:paraId="64E9A458" w14:textId="77777777" w:rsidR="00DA42E1" w:rsidRPr="00C52836" w:rsidRDefault="00DA42E1" w:rsidP="00C9640A">
            <w:pPr>
              <w:pStyle w:val="Sinespaciado"/>
            </w:pPr>
            <w:r w:rsidRPr="00C52836">
              <w:t>Tiempo para registrar una intervención</w:t>
            </w:r>
          </w:p>
        </w:tc>
        <w:tc>
          <w:tcPr>
            <w:tcW w:w="0" w:type="auto"/>
            <w:hideMark/>
          </w:tcPr>
          <w:p w14:paraId="7252A320" w14:textId="77777777" w:rsidR="00DA42E1" w:rsidRPr="00C52836" w:rsidRDefault="00DA42E1" w:rsidP="00C9640A">
            <w:pPr>
              <w:pStyle w:val="Sinespaciado"/>
            </w:pPr>
            <w:r w:rsidRPr="00C52836">
              <w:rPr>
                <w:b/>
                <w:bCs/>
              </w:rPr>
              <w:t>↓ Reducción del 55%</w:t>
            </w:r>
          </w:p>
        </w:tc>
      </w:tr>
      <w:tr w:rsidR="00DA42E1" w:rsidRPr="00C52836" w14:paraId="018792CA" w14:textId="77777777" w:rsidTr="00DA42E1">
        <w:tc>
          <w:tcPr>
            <w:tcW w:w="0" w:type="auto"/>
            <w:hideMark/>
          </w:tcPr>
          <w:p w14:paraId="752CA5B6" w14:textId="77777777" w:rsidR="00DA42E1" w:rsidRPr="00C52836" w:rsidRDefault="00DA42E1" w:rsidP="00C9640A">
            <w:pPr>
              <w:pStyle w:val="Sinespaciado"/>
            </w:pPr>
            <w:r w:rsidRPr="00C52836">
              <w:t>Claridad de las pantallas</w:t>
            </w:r>
          </w:p>
        </w:tc>
        <w:tc>
          <w:tcPr>
            <w:tcW w:w="0" w:type="auto"/>
            <w:hideMark/>
          </w:tcPr>
          <w:p w14:paraId="4CDE26E9" w14:textId="77777777" w:rsidR="00DA42E1" w:rsidRPr="00C52836" w:rsidRDefault="00DA42E1" w:rsidP="00C9640A">
            <w:pPr>
              <w:pStyle w:val="Sinespaciado"/>
            </w:pPr>
            <w:r w:rsidRPr="00C52836">
              <w:rPr>
                <w:b/>
                <w:bCs/>
              </w:rPr>
              <w:t>Alta (4,6/5)</w:t>
            </w:r>
          </w:p>
        </w:tc>
      </w:tr>
      <w:tr w:rsidR="00DA42E1" w:rsidRPr="00C52836" w14:paraId="61A9444C" w14:textId="77777777" w:rsidTr="00DA42E1">
        <w:tc>
          <w:tcPr>
            <w:tcW w:w="0" w:type="auto"/>
            <w:hideMark/>
          </w:tcPr>
          <w:p w14:paraId="4916F034" w14:textId="77777777" w:rsidR="00DA42E1" w:rsidRPr="00C52836" w:rsidRDefault="00DA42E1" w:rsidP="00C9640A">
            <w:pPr>
              <w:pStyle w:val="Sinespaciado"/>
            </w:pPr>
            <w:r w:rsidRPr="00C52836">
              <w:t>Facilidad de uso</w:t>
            </w:r>
          </w:p>
        </w:tc>
        <w:tc>
          <w:tcPr>
            <w:tcW w:w="0" w:type="auto"/>
            <w:hideMark/>
          </w:tcPr>
          <w:p w14:paraId="1009C3CD" w14:textId="77777777" w:rsidR="00DA42E1" w:rsidRPr="00C52836" w:rsidRDefault="00DA42E1" w:rsidP="00C9640A">
            <w:pPr>
              <w:pStyle w:val="Sinespaciado"/>
            </w:pPr>
            <w:r w:rsidRPr="00C52836">
              <w:rPr>
                <w:b/>
                <w:bCs/>
              </w:rPr>
              <w:t>Alta (4,8/5)</w:t>
            </w:r>
          </w:p>
        </w:tc>
      </w:tr>
      <w:tr w:rsidR="00DA42E1" w:rsidRPr="00C52836" w14:paraId="487005FF" w14:textId="77777777" w:rsidTr="00DA42E1">
        <w:tc>
          <w:tcPr>
            <w:tcW w:w="0" w:type="auto"/>
            <w:hideMark/>
          </w:tcPr>
          <w:p w14:paraId="35ADF39F" w14:textId="77777777" w:rsidR="00DA42E1" w:rsidRPr="00C52836" w:rsidRDefault="00DA42E1" w:rsidP="00C9640A">
            <w:pPr>
              <w:pStyle w:val="Sinespaciado"/>
            </w:pPr>
            <w:r w:rsidRPr="00C52836">
              <w:t>Satisfacción general</w:t>
            </w:r>
          </w:p>
        </w:tc>
        <w:tc>
          <w:tcPr>
            <w:tcW w:w="0" w:type="auto"/>
            <w:hideMark/>
          </w:tcPr>
          <w:p w14:paraId="6D67F6B2" w14:textId="77777777" w:rsidR="00DA42E1" w:rsidRPr="00C52836" w:rsidRDefault="00DA42E1" w:rsidP="00C9640A">
            <w:pPr>
              <w:pStyle w:val="Sinespaciado"/>
            </w:pPr>
            <w:r w:rsidRPr="00C52836">
              <w:rPr>
                <w:b/>
                <w:bCs/>
              </w:rPr>
              <w:t>Muy Alta (4,9/5)</w:t>
            </w:r>
          </w:p>
        </w:tc>
      </w:tr>
    </w:tbl>
    <w:p w14:paraId="0CA2E0E1" w14:textId="77777777" w:rsidR="00DA42E1" w:rsidRPr="00C52836" w:rsidRDefault="00DA42E1" w:rsidP="00DA42E1">
      <w:pPr>
        <w:pStyle w:val="Sinespaciado"/>
      </w:pPr>
      <w:r w:rsidRPr="00C52836">
        <w:t>Los usuarios destacaron especialmente:</w:t>
      </w:r>
    </w:p>
    <w:p w14:paraId="5F99D806" w14:textId="77777777" w:rsidR="00DA42E1" w:rsidRPr="00C52836" w:rsidRDefault="00DA42E1" w:rsidP="00DA42E1">
      <w:pPr>
        <w:pStyle w:val="Sinespaciado"/>
        <w:numPr>
          <w:ilvl w:val="0"/>
          <w:numId w:val="37"/>
        </w:numPr>
      </w:pPr>
      <w:r w:rsidRPr="00C52836">
        <w:t>La velocidad del sistema</w:t>
      </w:r>
    </w:p>
    <w:p w14:paraId="2C01588A" w14:textId="77777777" w:rsidR="00DA42E1" w:rsidRPr="00C52836" w:rsidRDefault="00DA42E1" w:rsidP="00DA42E1">
      <w:pPr>
        <w:pStyle w:val="Sinespaciado"/>
        <w:numPr>
          <w:ilvl w:val="0"/>
          <w:numId w:val="37"/>
        </w:numPr>
      </w:pPr>
      <w:r w:rsidRPr="00C52836">
        <w:t>La organización del historial</w:t>
      </w:r>
    </w:p>
    <w:p w14:paraId="4AAE715C" w14:textId="77777777" w:rsidR="00DA42E1" w:rsidRPr="00C52836" w:rsidRDefault="00DA42E1" w:rsidP="00DA42E1">
      <w:pPr>
        <w:pStyle w:val="Sinespaciado"/>
        <w:numPr>
          <w:ilvl w:val="0"/>
          <w:numId w:val="37"/>
        </w:numPr>
      </w:pPr>
      <w:r w:rsidRPr="00C52836">
        <w:t>La facilidad para subir y encontrar planificaciones</w:t>
      </w:r>
    </w:p>
    <w:p w14:paraId="213FBE5A" w14:textId="77777777" w:rsidR="00DA42E1" w:rsidRPr="00C52836" w:rsidRDefault="00DA42E1" w:rsidP="00DA42E1">
      <w:pPr>
        <w:pStyle w:val="Sinespaciado"/>
        <w:numPr>
          <w:ilvl w:val="0"/>
          <w:numId w:val="37"/>
        </w:numPr>
      </w:pPr>
      <w:r w:rsidRPr="00C52836">
        <w:t>La claridad de los formularios</w:t>
      </w:r>
    </w:p>
    <w:p w14:paraId="70058765" w14:textId="77777777" w:rsidR="00DA42E1" w:rsidRDefault="00DA42E1" w:rsidP="00DA42E1">
      <w:pPr>
        <w:rPr>
          <w:lang w:val="es-ES"/>
        </w:rPr>
      </w:pPr>
    </w:p>
    <w:p w14:paraId="2C6DE408" w14:textId="77777777" w:rsidR="00DA42E1" w:rsidRPr="00C52836" w:rsidRDefault="00DA42E1" w:rsidP="00DA42E1">
      <w:pPr>
        <w:pStyle w:val="Sinespaciado"/>
        <w:rPr>
          <w:b/>
          <w:bCs/>
        </w:rPr>
      </w:pPr>
      <w:r w:rsidRPr="00C52836">
        <w:rPr>
          <w:b/>
          <w:bCs/>
        </w:rPr>
        <w:t>7.4 Validación con el Equipo Psicopedagógico</w:t>
      </w:r>
    </w:p>
    <w:p w14:paraId="0ED1C4E0" w14:textId="77777777" w:rsidR="00DA42E1" w:rsidRPr="00C52836" w:rsidRDefault="00DA42E1" w:rsidP="00DA42E1">
      <w:pPr>
        <w:pStyle w:val="Sinespaciado"/>
      </w:pPr>
      <w:r w:rsidRPr="00C52836">
        <w:t>En reuniones con el equipo técnico del colegio, se validaron los siguientes puntos:</w:t>
      </w:r>
    </w:p>
    <w:p w14:paraId="207A812C" w14:textId="77777777" w:rsidR="00DA42E1" w:rsidRPr="00C52836" w:rsidRDefault="00DA42E1" w:rsidP="00DA42E1">
      <w:pPr>
        <w:pStyle w:val="Sinespaciado"/>
        <w:rPr>
          <w:b/>
          <w:bCs/>
        </w:rPr>
      </w:pPr>
      <w:r w:rsidRPr="00C52836">
        <w:rPr>
          <w:rFonts w:ascii="Segoe UI Symbol" w:hAnsi="Segoe UI Symbol" w:cs="Segoe UI Symbol"/>
          <w:b/>
          <w:bCs/>
        </w:rPr>
        <w:t>✔</w:t>
      </w:r>
      <w:r w:rsidRPr="00C52836">
        <w:rPr>
          <w:b/>
          <w:bCs/>
        </w:rPr>
        <w:t xml:space="preserve"> Mejora en la trazabilidad</w:t>
      </w:r>
    </w:p>
    <w:p w14:paraId="16BA2684" w14:textId="77777777" w:rsidR="00DA42E1" w:rsidRPr="00C52836" w:rsidRDefault="00DA42E1" w:rsidP="00DA42E1">
      <w:pPr>
        <w:pStyle w:val="Sinespaciado"/>
      </w:pPr>
      <w:r w:rsidRPr="00C52836">
        <w:t>Ahora se puede acceder rápidamente al historial completo de un alumno, sin recurrir a carpetas físicas o registros dispersos.</w:t>
      </w:r>
    </w:p>
    <w:p w14:paraId="7E644BE6" w14:textId="77777777" w:rsidR="00DA42E1" w:rsidRPr="00C52836" w:rsidRDefault="00DA42E1" w:rsidP="00DA42E1">
      <w:pPr>
        <w:pStyle w:val="Sinespaciado"/>
        <w:rPr>
          <w:b/>
          <w:bCs/>
        </w:rPr>
      </w:pPr>
      <w:r w:rsidRPr="00C52836">
        <w:rPr>
          <w:rFonts w:ascii="Segoe UI Symbol" w:hAnsi="Segoe UI Symbol" w:cs="Segoe UI Symbol"/>
          <w:b/>
          <w:bCs/>
        </w:rPr>
        <w:t>✔</w:t>
      </w:r>
      <w:r w:rsidRPr="00C52836">
        <w:rPr>
          <w:b/>
          <w:bCs/>
        </w:rPr>
        <w:t xml:space="preserve"> Intervenciones documentadas</w:t>
      </w:r>
    </w:p>
    <w:p w14:paraId="68C0AE5D" w14:textId="77777777" w:rsidR="00DA42E1" w:rsidRPr="00C52836" w:rsidRDefault="00DA42E1" w:rsidP="00DA42E1">
      <w:pPr>
        <w:pStyle w:val="Sinespaciado"/>
      </w:pPr>
      <w:r w:rsidRPr="00C52836">
        <w:t>Cada intervención queda registrada con:</w:t>
      </w:r>
    </w:p>
    <w:p w14:paraId="42EE10B5" w14:textId="77777777" w:rsidR="00DA42E1" w:rsidRPr="00C52836" w:rsidRDefault="00DA42E1" w:rsidP="00DA42E1">
      <w:pPr>
        <w:pStyle w:val="Sinespaciado"/>
        <w:numPr>
          <w:ilvl w:val="0"/>
          <w:numId w:val="38"/>
        </w:numPr>
      </w:pPr>
      <w:r w:rsidRPr="00C52836">
        <w:t>fecha,</w:t>
      </w:r>
    </w:p>
    <w:p w14:paraId="4203D150" w14:textId="77777777" w:rsidR="00DA42E1" w:rsidRPr="00C52836" w:rsidRDefault="00DA42E1" w:rsidP="00DA42E1">
      <w:pPr>
        <w:pStyle w:val="Sinespaciado"/>
        <w:numPr>
          <w:ilvl w:val="0"/>
          <w:numId w:val="38"/>
        </w:numPr>
      </w:pPr>
      <w:r w:rsidRPr="00C52836">
        <w:t>responsable,</w:t>
      </w:r>
    </w:p>
    <w:p w14:paraId="2781B092" w14:textId="77777777" w:rsidR="00DA42E1" w:rsidRPr="00C52836" w:rsidRDefault="00DA42E1" w:rsidP="00DA42E1">
      <w:pPr>
        <w:pStyle w:val="Sinespaciado"/>
        <w:numPr>
          <w:ilvl w:val="0"/>
          <w:numId w:val="38"/>
        </w:numPr>
      </w:pPr>
      <w:r w:rsidRPr="00C52836">
        <w:t>tipo,</w:t>
      </w:r>
    </w:p>
    <w:p w14:paraId="355FA7F5" w14:textId="77777777" w:rsidR="00DA42E1" w:rsidRPr="00C52836" w:rsidRDefault="00DA42E1" w:rsidP="00DA42E1">
      <w:pPr>
        <w:pStyle w:val="Sinespaciado"/>
        <w:numPr>
          <w:ilvl w:val="0"/>
          <w:numId w:val="38"/>
        </w:numPr>
      </w:pPr>
      <w:r w:rsidRPr="00C52836">
        <w:t>descripción,</w:t>
      </w:r>
    </w:p>
    <w:p w14:paraId="31BB3074" w14:textId="77777777" w:rsidR="00DA42E1" w:rsidRPr="00C52836" w:rsidRDefault="00DA42E1" w:rsidP="00DA42E1">
      <w:pPr>
        <w:pStyle w:val="Sinespaciado"/>
        <w:numPr>
          <w:ilvl w:val="0"/>
          <w:numId w:val="38"/>
        </w:numPr>
      </w:pPr>
      <w:r w:rsidRPr="00C52836">
        <w:t>seguimiento.</w:t>
      </w:r>
    </w:p>
    <w:p w14:paraId="753EB2CC" w14:textId="77777777" w:rsidR="00DA42E1" w:rsidRPr="00C52836" w:rsidRDefault="00DA42E1" w:rsidP="00DA42E1">
      <w:pPr>
        <w:pStyle w:val="Sinespaciado"/>
      </w:pPr>
      <w:r w:rsidRPr="00C52836">
        <w:t>Esto aumenta la transparencia del trabajo interdisciplinario.</w:t>
      </w:r>
    </w:p>
    <w:p w14:paraId="015E2217" w14:textId="77777777" w:rsidR="00DA42E1" w:rsidRPr="00C52836" w:rsidRDefault="00DA42E1" w:rsidP="00DA42E1">
      <w:pPr>
        <w:pStyle w:val="Sinespaciado"/>
        <w:rPr>
          <w:b/>
          <w:bCs/>
        </w:rPr>
      </w:pPr>
      <w:r w:rsidRPr="00C52836">
        <w:rPr>
          <w:rFonts w:ascii="Segoe UI Symbol" w:hAnsi="Segoe UI Symbol" w:cs="Segoe UI Symbol"/>
          <w:b/>
          <w:bCs/>
        </w:rPr>
        <w:t>✔</w:t>
      </w:r>
      <w:r w:rsidRPr="00C52836">
        <w:rPr>
          <w:b/>
          <w:bCs/>
        </w:rPr>
        <w:t xml:space="preserve"> Información siempre disponible</w:t>
      </w:r>
    </w:p>
    <w:p w14:paraId="134E8814" w14:textId="77777777" w:rsidR="00DA42E1" w:rsidRPr="00C52836" w:rsidRDefault="00DA42E1" w:rsidP="00DA42E1">
      <w:pPr>
        <w:pStyle w:val="Sinespaciado"/>
      </w:pPr>
      <w:r w:rsidRPr="00C52836">
        <w:t>Antes, los registros estaban en cuadernos, carpetas o documentos sueltos; ahora todo está digitalizado.</w:t>
      </w:r>
    </w:p>
    <w:p w14:paraId="46C711D3" w14:textId="77777777" w:rsidR="00DA42E1" w:rsidRPr="00C52836" w:rsidRDefault="00DA42E1" w:rsidP="00DA42E1">
      <w:pPr>
        <w:pStyle w:val="Sinespaciado"/>
        <w:rPr>
          <w:b/>
          <w:bCs/>
        </w:rPr>
      </w:pPr>
      <w:r w:rsidRPr="00C52836">
        <w:rPr>
          <w:rFonts w:ascii="Segoe UI Symbol" w:hAnsi="Segoe UI Symbol" w:cs="Segoe UI Symbol"/>
          <w:b/>
          <w:bCs/>
        </w:rPr>
        <w:t>✔</w:t>
      </w:r>
      <w:r w:rsidRPr="00C52836">
        <w:rPr>
          <w:b/>
          <w:bCs/>
        </w:rPr>
        <w:t xml:space="preserve"> Estadísticas útiles</w:t>
      </w:r>
    </w:p>
    <w:p w14:paraId="5E03B796" w14:textId="77777777" w:rsidR="00DA42E1" w:rsidRPr="00C52836" w:rsidRDefault="00DA42E1" w:rsidP="00DA42E1">
      <w:pPr>
        <w:pStyle w:val="Sinespaciado"/>
      </w:pPr>
      <w:r w:rsidRPr="00C52836">
        <w:t>Los reportes permiten observar:</w:t>
      </w:r>
    </w:p>
    <w:p w14:paraId="4FA6D540" w14:textId="77777777" w:rsidR="00DA42E1" w:rsidRPr="00C52836" w:rsidRDefault="00DA42E1" w:rsidP="00DA42E1">
      <w:pPr>
        <w:pStyle w:val="Sinespaciado"/>
        <w:numPr>
          <w:ilvl w:val="0"/>
          <w:numId w:val="39"/>
        </w:numPr>
      </w:pPr>
      <w:r w:rsidRPr="00C52836">
        <w:t>cantidad de intervenciones por mes,</w:t>
      </w:r>
    </w:p>
    <w:p w14:paraId="4E4FD755" w14:textId="77777777" w:rsidR="00DA42E1" w:rsidRPr="00C52836" w:rsidRDefault="00DA42E1" w:rsidP="00DA42E1">
      <w:pPr>
        <w:pStyle w:val="Sinespaciado"/>
        <w:numPr>
          <w:ilvl w:val="0"/>
          <w:numId w:val="39"/>
        </w:numPr>
      </w:pPr>
      <w:r w:rsidRPr="00C52836">
        <w:t>cursos más comprometidos,</w:t>
      </w:r>
    </w:p>
    <w:p w14:paraId="6804C4F9" w14:textId="77777777" w:rsidR="00DA42E1" w:rsidRPr="00C52836" w:rsidRDefault="00DA42E1" w:rsidP="00DA42E1">
      <w:pPr>
        <w:pStyle w:val="Sinespaciado"/>
        <w:numPr>
          <w:ilvl w:val="0"/>
          <w:numId w:val="39"/>
        </w:numPr>
      </w:pPr>
      <w:r w:rsidRPr="00C52836">
        <w:t>evolución del estudiante,</w:t>
      </w:r>
    </w:p>
    <w:p w14:paraId="1A057048" w14:textId="77777777" w:rsidR="00DA42E1" w:rsidRPr="00C52836" w:rsidRDefault="00DA42E1" w:rsidP="00DA42E1">
      <w:pPr>
        <w:pStyle w:val="Sinespaciado"/>
        <w:numPr>
          <w:ilvl w:val="0"/>
          <w:numId w:val="39"/>
        </w:numPr>
      </w:pPr>
      <w:r w:rsidRPr="00C52836">
        <w:t>distribución por tipo de intervención.</w:t>
      </w:r>
    </w:p>
    <w:p w14:paraId="54B549EB" w14:textId="77777777" w:rsidR="00DA42E1" w:rsidRDefault="00DA42E1" w:rsidP="00DA42E1">
      <w:pPr>
        <w:rPr>
          <w:lang w:val="es-ES"/>
        </w:rPr>
      </w:pPr>
    </w:p>
    <w:p w14:paraId="35D7FCB7" w14:textId="77777777" w:rsidR="00DA42E1" w:rsidRDefault="00DA42E1" w:rsidP="00DA42E1">
      <w:pPr>
        <w:rPr>
          <w:lang w:val="es-ES"/>
        </w:rPr>
      </w:pPr>
    </w:p>
    <w:p w14:paraId="4808A84D" w14:textId="77777777" w:rsidR="00DA42E1" w:rsidRPr="00C52836" w:rsidRDefault="00DA42E1" w:rsidP="00DA42E1">
      <w:pPr>
        <w:pStyle w:val="Sinespaciado"/>
        <w:rPr>
          <w:b/>
          <w:bCs/>
        </w:rPr>
      </w:pPr>
      <w:r w:rsidRPr="00C52836">
        <w:rPr>
          <w:b/>
          <w:bCs/>
        </w:rPr>
        <w:t>7.5 Impacto Institucional</w:t>
      </w:r>
    </w:p>
    <w:p w14:paraId="0F2D6AFE" w14:textId="77777777" w:rsidR="00DA42E1" w:rsidRPr="00C52836" w:rsidRDefault="00DA42E1" w:rsidP="00DA42E1">
      <w:pPr>
        <w:pStyle w:val="Sinespaciado"/>
      </w:pPr>
      <w:r w:rsidRPr="00C52836">
        <w:lastRenderedPageBreak/>
        <w:t>El impacto de PSICOLE fue evidente desde las primeras pruebas.</w:t>
      </w:r>
    </w:p>
    <w:p w14:paraId="5C6E3DA8" w14:textId="77777777" w:rsidR="00DA42E1" w:rsidRPr="00C52836" w:rsidRDefault="00DA42E1" w:rsidP="00DA42E1">
      <w:pPr>
        <w:pStyle w:val="Sinespaciado"/>
        <w:rPr>
          <w:b/>
          <w:bCs/>
        </w:rPr>
      </w:pPr>
      <w:r w:rsidRPr="00C52836">
        <w:rPr>
          <w:b/>
          <w:bCs/>
        </w:rPr>
        <w:t>7.5.1 Impacto organizacional</w:t>
      </w:r>
    </w:p>
    <w:p w14:paraId="0C403664" w14:textId="77777777" w:rsidR="00DA42E1" w:rsidRPr="00C52836" w:rsidRDefault="00DA42E1" w:rsidP="00DA42E1">
      <w:pPr>
        <w:pStyle w:val="Sinespaciado"/>
        <w:numPr>
          <w:ilvl w:val="0"/>
          <w:numId w:val="40"/>
        </w:numPr>
      </w:pPr>
      <w:r w:rsidRPr="00C52836">
        <w:t>Se redujo la duplicación de información.</w:t>
      </w:r>
    </w:p>
    <w:p w14:paraId="1673646F" w14:textId="77777777" w:rsidR="00DA42E1" w:rsidRPr="00C52836" w:rsidRDefault="00DA42E1" w:rsidP="00DA42E1">
      <w:pPr>
        <w:pStyle w:val="Sinespaciado"/>
        <w:numPr>
          <w:ilvl w:val="0"/>
          <w:numId w:val="40"/>
        </w:numPr>
      </w:pPr>
      <w:r w:rsidRPr="00C52836">
        <w:t>Se estandarizó el proceso de registro.</w:t>
      </w:r>
    </w:p>
    <w:p w14:paraId="63E0C273" w14:textId="77777777" w:rsidR="00DA42E1" w:rsidRPr="00C52836" w:rsidRDefault="00DA42E1" w:rsidP="00DA42E1">
      <w:pPr>
        <w:pStyle w:val="Sinespaciado"/>
        <w:numPr>
          <w:ilvl w:val="0"/>
          <w:numId w:val="40"/>
        </w:numPr>
      </w:pPr>
      <w:r w:rsidRPr="00C52836">
        <w:t>Se agilizó la comunicación interna.</w:t>
      </w:r>
    </w:p>
    <w:p w14:paraId="4090A499" w14:textId="77777777" w:rsidR="00DA42E1" w:rsidRPr="00C52836" w:rsidRDefault="00DA42E1" w:rsidP="00DA42E1">
      <w:pPr>
        <w:pStyle w:val="Sinespaciado"/>
        <w:numPr>
          <w:ilvl w:val="0"/>
          <w:numId w:val="40"/>
        </w:numPr>
      </w:pPr>
      <w:r w:rsidRPr="00C52836">
        <w:t>Se disminuyó la dependencia del papel físico.</w:t>
      </w:r>
    </w:p>
    <w:p w14:paraId="08074DDD" w14:textId="77777777" w:rsidR="00DA42E1" w:rsidRPr="00C52836" w:rsidRDefault="00DA42E1" w:rsidP="00DA42E1">
      <w:pPr>
        <w:pStyle w:val="Sinespaciado"/>
        <w:rPr>
          <w:b/>
          <w:bCs/>
        </w:rPr>
      </w:pPr>
      <w:r w:rsidRPr="00C52836">
        <w:rPr>
          <w:b/>
          <w:bCs/>
        </w:rPr>
        <w:t>7.5.2 Impacto pedagógico</w:t>
      </w:r>
    </w:p>
    <w:p w14:paraId="1B42C751" w14:textId="77777777" w:rsidR="00DA42E1" w:rsidRPr="00C52836" w:rsidRDefault="00DA42E1" w:rsidP="00DA42E1">
      <w:pPr>
        <w:pStyle w:val="Sinespaciado"/>
        <w:numPr>
          <w:ilvl w:val="0"/>
          <w:numId w:val="41"/>
        </w:numPr>
      </w:pPr>
      <w:r w:rsidRPr="00C52836">
        <w:t>Facilita la detección temprana de estudiantes en riesgo.</w:t>
      </w:r>
    </w:p>
    <w:p w14:paraId="6BE53275" w14:textId="77777777" w:rsidR="00DA42E1" w:rsidRPr="00C52836" w:rsidRDefault="00DA42E1" w:rsidP="00DA42E1">
      <w:pPr>
        <w:pStyle w:val="Sinespaciado"/>
        <w:numPr>
          <w:ilvl w:val="0"/>
          <w:numId w:val="41"/>
        </w:numPr>
      </w:pPr>
      <w:r w:rsidRPr="00C52836">
        <w:t>Permite registrar intervenciones de manera sistemática.</w:t>
      </w:r>
    </w:p>
    <w:p w14:paraId="52CDB002" w14:textId="77777777" w:rsidR="00DA42E1" w:rsidRPr="00C52836" w:rsidRDefault="00DA42E1" w:rsidP="00DA42E1">
      <w:pPr>
        <w:pStyle w:val="Sinespaciado"/>
        <w:numPr>
          <w:ilvl w:val="0"/>
          <w:numId w:val="41"/>
        </w:numPr>
      </w:pPr>
      <w:r w:rsidRPr="00C52836">
        <w:t>Mejora la coordinación entre docentes y psicopedagogos.</w:t>
      </w:r>
    </w:p>
    <w:p w14:paraId="37E62028" w14:textId="77777777" w:rsidR="00DA42E1" w:rsidRPr="00C52836" w:rsidRDefault="00DA42E1" w:rsidP="00DA42E1">
      <w:pPr>
        <w:pStyle w:val="Sinespaciado"/>
        <w:rPr>
          <w:b/>
          <w:bCs/>
        </w:rPr>
      </w:pPr>
      <w:r w:rsidRPr="00C52836">
        <w:rPr>
          <w:b/>
          <w:bCs/>
        </w:rPr>
        <w:t>7.5.3 Impacto tecnológico</w:t>
      </w:r>
    </w:p>
    <w:p w14:paraId="126C79CC" w14:textId="77777777" w:rsidR="00DA42E1" w:rsidRPr="00C52836" w:rsidRDefault="00DA42E1" w:rsidP="00DA42E1">
      <w:pPr>
        <w:pStyle w:val="Sinespaciado"/>
        <w:numPr>
          <w:ilvl w:val="0"/>
          <w:numId w:val="42"/>
        </w:numPr>
      </w:pPr>
      <w:r w:rsidRPr="00C52836">
        <w:t>Introduce herramientas digitales de calidad en el ámbito escolar.</w:t>
      </w:r>
    </w:p>
    <w:p w14:paraId="668943B9" w14:textId="77777777" w:rsidR="00DA42E1" w:rsidRPr="00C52836" w:rsidRDefault="00DA42E1" w:rsidP="00DA42E1">
      <w:pPr>
        <w:pStyle w:val="Sinespaciado"/>
        <w:numPr>
          <w:ilvl w:val="0"/>
          <w:numId w:val="42"/>
        </w:numPr>
      </w:pPr>
      <w:r w:rsidRPr="00C52836">
        <w:t>Actualiza un proceso crítico del colegio usando software moderno.</w:t>
      </w:r>
    </w:p>
    <w:p w14:paraId="3AF80E63" w14:textId="77777777" w:rsidR="00DA42E1" w:rsidRPr="00C52836" w:rsidRDefault="00DA42E1" w:rsidP="00DA42E1">
      <w:pPr>
        <w:pStyle w:val="Sinespaciado"/>
        <w:numPr>
          <w:ilvl w:val="0"/>
          <w:numId w:val="42"/>
        </w:numPr>
      </w:pPr>
      <w:r w:rsidRPr="00C52836">
        <w:t>Deja bases para ampliaciones futuras (familias, alertas automatizadas, etc.).</w:t>
      </w:r>
    </w:p>
    <w:p w14:paraId="4E6B15DD" w14:textId="77777777" w:rsidR="00DA42E1" w:rsidRDefault="00DA42E1" w:rsidP="00DA42E1">
      <w:pPr>
        <w:rPr>
          <w:lang w:val="es-ES"/>
        </w:rPr>
      </w:pPr>
    </w:p>
    <w:p w14:paraId="18442494" w14:textId="77777777" w:rsidR="00DA42E1" w:rsidRPr="00C52836" w:rsidRDefault="00DA42E1" w:rsidP="00DA42E1">
      <w:pPr>
        <w:pStyle w:val="Sinespaciado"/>
        <w:rPr>
          <w:b/>
          <w:bCs/>
        </w:rPr>
      </w:pPr>
      <w:r w:rsidRPr="00C52836">
        <w:rPr>
          <w:b/>
          <w:bCs/>
        </w:rPr>
        <w:t>7.6 Problemáticas detectadas durante la validación</w:t>
      </w:r>
    </w:p>
    <w:p w14:paraId="093BF7B8" w14:textId="77777777" w:rsidR="00DA42E1" w:rsidRPr="00C52836" w:rsidRDefault="00DA42E1" w:rsidP="00DA42E1">
      <w:pPr>
        <w:pStyle w:val="Sinespaciado"/>
      </w:pPr>
      <w:r w:rsidRPr="00C52836">
        <w:t>Aunque el sistema funcionó correctamente, se identificaron oportunidades de mejora:</w:t>
      </w:r>
    </w:p>
    <w:p w14:paraId="5C9AF8ED" w14:textId="77777777" w:rsidR="00DA42E1" w:rsidRPr="00C52836" w:rsidRDefault="00DA42E1" w:rsidP="00DA42E1">
      <w:pPr>
        <w:pStyle w:val="Sinespaciado"/>
        <w:rPr>
          <w:b/>
          <w:bCs/>
        </w:rPr>
      </w:pPr>
      <w:r w:rsidRPr="00C52836">
        <w:rPr>
          <w:b/>
          <w:bCs/>
        </w:rPr>
        <w:t>1. Necesidad de filtros adicionales en Reportes</w:t>
      </w:r>
    </w:p>
    <w:p w14:paraId="404C86F2" w14:textId="77777777" w:rsidR="00DA42E1" w:rsidRPr="00C52836" w:rsidRDefault="00DA42E1" w:rsidP="00DA42E1">
      <w:pPr>
        <w:pStyle w:val="Sinespaciado"/>
      </w:pPr>
      <w:r w:rsidRPr="00C52836">
        <w:t>Se propuso incluir:</w:t>
      </w:r>
    </w:p>
    <w:p w14:paraId="52E1CC80" w14:textId="77777777" w:rsidR="00DA42E1" w:rsidRPr="00C52836" w:rsidRDefault="00DA42E1" w:rsidP="00DA42E1">
      <w:pPr>
        <w:pStyle w:val="Sinespaciado"/>
        <w:numPr>
          <w:ilvl w:val="0"/>
          <w:numId w:val="43"/>
        </w:numPr>
      </w:pPr>
      <w:r w:rsidRPr="00C52836">
        <w:t>Filtrar por responsable</w:t>
      </w:r>
    </w:p>
    <w:p w14:paraId="3B6F3B7E" w14:textId="77777777" w:rsidR="00DA42E1" w:rsidRPr="00C52836" w:rsidRDefault="00DA42E1" w:rsidP="00DA42E1">
      <w:pPr>
        <w:pStyle w:val="Sinespaciado"/>
        <w:numPr>
          <w:ilvl w:val="0"/>
          <w:numId w:val="43"/>
        </w:numPr>
      </w:pPr>
      <w:r w:rsidRPr="00C52836">
        <w:t>Filtrar por tipo de intervención</w:t>
      </w:r>
    </w:p>
    <w:p w14:paraId="354A2751" w14:textId="77777777" w:rsidR="00DA42E1" w:rsidRPr="00C52836" w:rsidRDefault="00DA42E1" w:rsidP="00DA42E1">
      <w:pPr>
        <w:pStyle w:val="Sinespaciado"/>
        <w:numPr>
          <w:ilvl w:val="0"/>
          <w:numId w:val="43"/>
        </w:numPr>
      </w:pPr>
      <w:r w:rsidRPr="00C52836">
        <w:t>Exportar en Excel además de PDF</w:t>
      </w:r>
    </w:p>
    <w:p w14:paraId="78D32065" w14:textId="77777777" w:rsidR="00DA42E1" w:rsidRPr="00C52836" w:rsidRDefault="00DA42E1" w:rsidP="00DA42E1">
      <w:pPr>
        <w:pStyle w:val="Sinespaciado"/>
        <w:rPr>
          <w:b/>
          <w:bCs/>
        </w:rPr>
      </w:pPr>
      <w:r w:rsidRPr="00C52836">
        <w:rPr>
          <w:b/>
          <w:bCs/>
        </w:rPr>
        <w:t>2. Notificaciones internas</w:t>
      </w:r>
    </w:p>
    <w:p w14:paraId="568EB7F4" w14:textId="77777777" w:rsidR="00DA42E1" w:rsidRPr="00C52836" w:rsidRDefault="00DA42E1" w:rsidP="00DA42E1">
      <w:pPr>
        <w:pStyle w:val="Sinespaciado"/>
      </w:pPr>
      <w:r w:rsidRPr="00C52836">
        <w:t>Se sugirió agregar avisos cuando:</w:t>
      </w:r>
    </w:p>
    <w:p w14:paraId="3C33EFD2" w14:textId="77777777" w:rsidR="00DA42E1" w:rsidRPr="00C52836" w:rsidRDefault="00DA42E1" w:rsidP="00DA42E1">
      <w:pPr>
        <w:pStyle w:val="Sinespaciado"/>
        <w:numPr>
          <w:ilvl w:val="0"/>
          <w:numId w:val="44"/>
        </w:numPr>
      </w:pPr>
      <w:r w:rsidRPr="00C52836">
        <w:t>un estudiante recibe una nueva intervención,</w:t>
      </w:r>
    </w:p>
    <w:p w14:paraId="2F841F83" w14:textId="77777777" w:rsidR="00DA42E1" w:rsidRPr="00C52836" w:rsidRDefault="00DA42E1" w:rsidP="00DA42E1">
      <w:pPr>
        <w:pStyle w:val="Sinespaciado"/>
        <w:numPr>
          <w:ilvl w:val="0"/>
          <w:numId w:val="44"/>
        </w:numPr>
      </w:pPr>
      <w:r w:rsidRPr="00C52836">
        <w:t>un docente realiza una derivación.</w:t>
      </w:r>
    </w:p>
    <w:p w14:paraId="7AB99E5B" w14:textId="77777777" w:rsidR="00DA42E1" w:rsidRPr="00C52836" w:rsidRDefault="00DA42E1" w:rsidP="00DA42E1">
      <w:pPr>
        <w:pStyle w:val="Sinespaciado"/>
        <w:rPr>
          <w:b/>
          <w:bCs/>
        </w:rPr>
      </w:pPr>
      <w:r w:rsidRPr="00C52836">
        <w:rPr>
          <w:b/>
          <w:bCs/>
        </w:rPr>
        <w:t>3. Mejorar tiempos de carga en cursos con muchos alumnos</w:t>
      </w:r>
    </w:p>
    <w:p w14:paraId="3EB6AF64" w14:textId="3DFD0AFC" w:rsidR="00DA42E1" w:rsidRDefault="00DA42E1" w:rsidP="00DA42E1">
      <w:r w:rsidRPr="00C52836">
        <w:t>Algunos cursos con más de 40 alumnos requieren optimizaciones menores en las consultas SQL y paginación.</w:t>
      </w:r>
    </w:p>
    <w:p w14:paraId="446329C2" w14:textId="77777777" w:rsidR="00DA42E1" w:rsidRDefault="00DA42E1" w:rsidP="00DA42E1"/>
    <w:p w14:paraId="0DA79191" w14:textId="77777777" w:rsidR="00DA42E1" w:rsidRDefault="00DA42E1" w:rsidP="00DA42E1"/>
    <w:p w14:paraId="1586ACA9" w14:textId="77777777" w:rsidR="00DA42E1" w:rsidRPr="00C52836" w:rsidRDefault="00DA42E1" w:rsidP="00DA42E1">
      <w:pPr>
        <w:pStyle w:val="Sinespaciado"/>
        <w:rPr>
          <w:b/>
          <w:bCs/>
        </w:rPr>
      </w:pPr>
      <w:r w:rsidRPr="00C52836">
        <w:rPr>
          <w:b/>
          <w:bCs/>
        </w:rPr>
        <w:t>7.7 Validación final</w:t>
      </w:r>
    </w:p>
    <w:p w14:paraId="6A9A924E" w14:textId="77777777" w:rsidR="00DA42E1" w:rsidRPr="00C52836" w:rsidRDefault="00DA42E1" w:rsidP="00DA42E1">
      <w:pPr>
        <w:pStyle w:val="Sinespaciado"/>
      </w:pPr>
      <w:r w:rsidRPr="00C52836">
        <w:t>El proyecto fue aprobado por:</w:t>
      </w:r>
    </w:p>
    <w:p w14:paraId="46EB9C0B" w14:textId="77777777" w:rsidR="00DA42E1" w:rsidRPr="00C52836" w:rsidRDefault="00DA42E1" w:rsidP="00DA42E1">
      <w:pPr>
        <w:pStyle w:val="Sinespaciado"/>
        <w:numPr>
          <w:ilvl w:val="0"/>
          <w:numId w:val="45"/>
        </w:numPr>
      </w:pPr>
      <w:r w:rsidRPr="00C52836">
        <w:t>Equipo psicopedagógico</w:t>
      </w:r>
    </w:p>
    <w:p w14:paraId="57CE2670" w14:textId="77777777" w:rsidR="00DA42E1" w:rsidRPr="00C52836" w:rsidRDefault="00DA42E1" w:rsidP="00DA42E1">
      <w:pPr>
        <w:pStyle w:val="Sinespaciado"/>
        <w:numPr>
          <w:ilvl w:val="0"/>
          <w:numId w:val="45"/>
        </w:numPr>
      </w:pPr>
      <w:r w:rsidRPr="00C52836">
        <w:t>Dirección del Colegio Sagrado Corazón</w:t>
      </w:r>
    </w:p>
    <w:p w14:paraId="1AA58BBA" w14:textId="77777777" w:rsidR="00DA42E1" w:rsidRPr="00C52836" w:rsidRDefault="00DA42E1" w:rsidP="00DA42E1">
      <w:pPr>
        <w:pStyle w:val="Sinespaciado"/>
        <w:numPr>
          <w:ilvl w:val="0"/>
          <w:numId w:val="45"/>
        </w:numPr>
      </w:pPr>
      <w:r w:rsidRPr="00C52836">
        <w:t>Docentes que participaron de la prueba piloto</w:t>
      </w:r>
    </w:p>
    <w:p w14:paraId="5BEE2DC5" w14:textId="77777777" w:rsidR="00DA42E1" w:rsidRPr="00C52836" w:rsidRDefault="00DA42E1" w:rsidP="00DA42E1">
      <w:pPr>
        <w:pStyle w:val="Sinespaciado"/>
      </w:pPr>
      <w:r w:rsidRPr="00C52836">
        <w:t xml:space="preserve">El sistema </w:t>
      </w:r>
      <w:r w:rsidRPr="00C52836">
        <w:rPr>
          <w:b/>
          <w:bCs/>
        </w:rPr>
        <w:t>cumple todos los objetivos y requerimientos</w:t>
      </w:r>
      <w:r w:rsidRPr="00C52836">
        <w:t xml:space="preserve"> definidos en el anteproyecto, demostrando ser:</w:t>
      </w:r>
    </w:p>
    <w:p w14:paraId="5B5EB82E" w14:textId="77777777" w:rsidR="00DA42E1" w:rsidRPr="00C52836" w:rsidRDefault="00DA42E1" w:rsidP="00DA42E1">
      <w:pPr>
        <w:pStyle w:val="Sinespaciado"/>
        <w:numPr>
          <w:ilvl w:val="0"/>
          <w:numId w:val="46"/>
        </w:numPr>
      </w:pPr>
      <w:r w:rsidRPr="00C52836">
        <w:t>útil,</w:t>
      </w:r>
    </w:p>
    <w:p w14:paraId="5BCC9FD7" w14:textId="77777777" w:rsidR="00DA42E1" w:rsidRPr="00C52836" w:rsidRDefault="00DA42E1" w:rsidP="00DA42E1">
      <w:pPr>
        <w:pStyle w:val="Sinespaciado"/>
        <w:numPr>
          <w:ilvl w:val="0"/>
          <w:numId w:val="46"/>
        </w:numPr>
      </w:pPr>
      <w:r w:rsidRPr="00C52836">
        <w:t>intuitivo,</w:t>
      </w:r>
    </w:p>
    <w:p w14:paraId="541CE0DB" w14:textId="77777777" w:rsidR="00DA42E1" w:rsidRPr="00C52836" w:rsidRDefault="00DA42E1" w:rsidP="00DA42E1">
      <w:pPr>
        <w:pStyle w:val="Sinespaciado"/>
        <w:numPr>
          <w:ilvl w:val="0"/>
          <w:numId w:val="46"/>
        </w:numPr>
      </w:pPr>
      <w:r w:rsidRPr="00C52836">
        <w:t>confiable,</w:t>
      </w:r>
    </w:p>
    <w:p w14:paraId="72EB2505" w14:textId="77777777" w:rsidR="00DA42E1" w:rsidRPr="00C52836" w:rsidRDefault="00DA42E1" w:rsidP="00DA42E1">
      <w:pPr>
        <w:pStyle w:val="Sinespaciado"/>
        <w:numPr>
          <w:ilvl w:val="0"/>
          <w:numId w:val="46"/>
        </w:numPr>
      </w:pPr>
      <w:r w:rsidRPr="00C52836">
        <w:t>seguro,</w:t>
      </w:r>
    </w:p>
    <w:p w14:paraId="4CDA9F2A" w14:textId="41F82D7F" w:rsidR="00DA42E1" w:rsidRDefault="00DA42E1" w:rsidP="00DA42E1">
      <w:r w:rsidRPr="00C52836">
        <w:t>y escalable.</w:t>
      </w:r>
    </w:p>
    <w:p w14:paraId="210B75E0" w14:textId="77777777" w:rsidR="00DA42E1" w:rsidRDefault="00DA42E1" w:rsidP="00DA42E1"/>
    <w:p w14:paraId="01D3C4BC" w14:textId="77777777" w:rsidR="00DA42E1" w:rsidRPr="00C52836" w:rsidRDefault="00DA42E1" w:rsidP="00DA42E1">
      <w:pPr>
        <w:pStyle w:val="Sinespaciado"/>
        <w:rPr>
          <w:b/>
          <w:bCs/>
        </w:rPr>
      </w:pPr>
      <w:r w:rsidRPr="00C52836">
        <w:rPr>
          <w:b/>
          <w:bCs/>
        </w:rPr>
        <w:t>7.8 Conclusión del capítulo</w:t>
      </w:r>
    </w:p>
    <w:p w14:paraId="342F1CB1" w14:textId="77777777" w:rsidR="00DA42E1" w:rsidRPr="00C52836" w:rsidRDefault="00DA42E1" w:rsidP="00DA42E1">
      <w:pPr>
        <w:pStyle w:val="Sinespaciado"/>
      </w:pPr>
      <w:r w:rsidRPr="00C52836">
        <w:t>La etapa de resultados y validación demostró que PSICOLE no solo cumple técnicamente con lo propuesto, sino que además genera un impacto positivo en la gestión institucional y en la calidad del acompañamiento psicopedagógico. La digitalización del proceso garantiza mayor organización, información accesible y decisiones más rigurosas basadas en datos.</w:t>
      </w:r>
    </w:p>
    <w:p w14:paraId="0E6C7538" w14:textId="77777777" w:rsidR="00DA42E1" w:rsidRPr="00C52836" w:rsidRDefault="00DA42E1" w:rsidP="00DA42E1">
      <w:pPr>
        <w:pStyle w:val="Sinespaciado"/>
      </w:pPr>
      <w:r w:rsidRPr="00C52836">
        <w:t>El sistema quedó en condiciones de ser adoptado por la institución e incluso escalado para otros colegios con necesidades similares.</w:t>
      </w:r>
    </w:p>
    <w:p w14:paraId="06C34DD1" w14:textId="77777777" w:rsidR="00DA42E1" w:rsidRDefault="00DA42E1" w:rsidP="00DA42E1">
      <w:pPr>
        <w:rPr>
          <w:lang w:val="es-ES"/>
        </w:rPr>
      </w:pPr>
    </w:p>
    <w:p w14:paraId="10DEACA1" w14:textId="77777777" w:rsidR="00DA42E1" w:rsidRDefault="00DA42E1" w:rsidP="00DA42E1">
      <w:pPr>
        <w:rPr>
          <w:lang w:val="es-ES"/>
        </w:rPr>
      </w:pPr>
    </w:p>
    <w:p w14:paraId="7DE0289C" w14:textId="77777777" w:rsidR="00DA42E1" w:rsidRPr="00DA42E1" w:rsidRDefault="00DA42E1" w:rsidP="00DA42E1">
      <w:pPr>
        <w:rPr>
          <w:lang w:val="es-ES"/>
        </w:rPr>
      </w:pPr>
    </w:p>
    <w:p w14:paraId="318FDFDF" w14:textId="01D66E01" w:rsidR="006812E8" w:rsidRPr="00876F4F" w:rsidRDefault="006812E8" w:rsidP="00DA42E1">
      <w:pPr>
        <w:pStyle w:val="Ttulo2"/>
        <w:rPr>
          <w:lang w:val="es-AR"/>
        </w:rPr>
      </w:pPr>
      <w:r w:rsidRPr="00876F4F">
        <w:rPr>
          <w:lang w:val="es-AR"/>
        </w:rPr>
        <w:t>Capítulo 8 – Conclusiones</w:t>
      </w:r>
    </w:p>
    <w:p w14:paraId="61C29656" w14:textId="77777777" w:rsidR="00DA42E1" w:rsidRPr="00C52836" w:rsidRDefault="00DA42E1" w:rsidP="00DA42E1">
      <w:pPr>
        <w:pStyle w:val="Sinespaciado"/>
        <w:rPr>
          <w:b/>
          <w:bCs/>
        </w:rPr>
      </w:pPr>
      <w:r w:rsidRPr="00C52836">
        <w:rPr>
          <w:b/>
          <w:bCs/>
        </w:rPr>
        <w:t>CAPÍTULO 8 – CONCLUSIONES</w:t>
      </w:r>
    </w:p>
    <w:p w14:paraId="010E3F48" w14:textId="77777777" w:rsidR="00DA42E1" w:rsidRPr="00C52836" w:rsidRDefault="00DA42E1" w:rsidP="00DA42E1">
      <w:pPr>
        <w:pStyle w:val="Sinespaciado"/>
        <w:rPr>
          <w:b/>
          <w:bCs/>
        </w:rPr>
      </w:pPr>
      <w:r w:rsidRPr="00C52836">
        <w:rPr>
          <w:b/>
          <w:bCs/>
        </w:rPr>
        <w:t>8.1 Consideraciones finales del proyecto</w:t>
      </w:r>
    </w:p>
    <w:p w14:paraId="1A9E5F10" w14:textId="77777777" w:rsidR="00DA42E1" w:rsidRPr="00C52836" w:rsidRDefault="00DA42E1" w:rsidP="00DA42E1">
      <w:pPr>
        <w:pStyle w:val="Sinespaciado"/>
      </w:pPr>
      <w:r w:rsidRPr="00C52836">
        <w:t xml:space="preserve">El desarrollo de </w:t>
      </w:r>
      <w:r w:rsidRPr="00C52836">
        <w:rPr>
          <w:b/>
          <w:bCs/>
        </w:rPr>
        <w:t>PSICOLE</w:t>
      </w:r>
      <w:r w:rsidRPr="00C52836">
        <w:t>, una plataforma web orientada a la gestión y seguimiento psicopedagógico escolar, permitió dar respuesta a una necesidad institucional concreta del Colegio Sagrado Corazón: la falta de un sistema unificado, accesible y seguro para registrar y organizar intervenciones, diagnósticos, observaciones y documentación relevante de los estudiantes.</w:t>
      </w:r>
    </w:p>
    <w:p w14:paraId="48B19B3D" w14:textId="77777777" w:rsidR="00DA42E1" w:rsidRPr="00C52836" w:rsidRDefault="00DA42E1" w:rsidP="00DA42E1">
      <w:pPr>
        <w:pStyle w:val="Sinespaciado"/>
      </w:pPr>
      <w:r w:rsidRPr="00C52836">
        <w:t>A lo largo del proyecto se logró transformar un proceso tradicional basado en papel, registros informales y documentación dispersa, en un sistema digital moderno, diseñado con tecnologías actuales y ajustado a los flujos de trabajo reales de la institución.</w:t>
      </w:r>
    </w:p>
    <w:p w14:paraId="609D61DD" w14:textId="77777777" w:rsidR="00DA42E1" w:rsidRPr="00C52836" w:rsidRDefault="00DA42E1" w:rsidP="00DA42E1">
      <w:pPr>
        <w:pStyle w:val="Sinespaciado"/>
      </w:pPr>
      <w:r w:rsidRPr="00C52836">
        <w:t xml:space="preserve">La implementación de PSICOLE se consolidó como una herramienta que no solo digitaliza información, sino que </w:t>
      </w:r>
      <w:r w:rsidRPr="00C52836">
        <w:rPr>
          <w:b/>
          <w:bCs/>
        </w:rPr>
        <w:t>optimiza la gestión</w:t>
      </w:r>
      <w:r w:rsidRPr="00C52836">
        <w:t>, fortalece la comunicación interna y aporta datos útiles para la toma de decisiones pedagógicas y psicopedagógicas.</w:t>
      </w:r>
    </w:p>
    <w:p w14:paraId="77C471B5" w14:textId="77777777" w:rsidR="00DA42E1" w:rsidRDefault="00DA42E1" w:rsidP="006812E8">
      <w:pPr>
        <w:pStyle w:val="Ttulo2"/>
        <w:rPr>
          <w:lang w:val="es-AR"/>
        </w:rPr>
      </w:pPr>
    </w:p>
    <w:p w14:paraId="034F0B82" w14:textId="77777777" w:rsidR="00DA42E1" w:rsidRPr="00C52836" w:rsidRDefault="00DA42E1" w:rsidP="00DA42E1">
      <w:pPr>
        <w:pStyle w:val="Sinespaciado"/>
        <w:rPr>
          <w:b/>
          <w:bCs/>
        </w:rPr>
      </w:pPr>
      <w:r w:rsidRPr="00C52836">
        <w:rPr>
          <w:b/>
          <w:bCs/>
        </w:rPr>
        <w:t>8.2 Cumplimiento de los objetivos planteados</w:t>
      </w:r>
    </w:p>
    <w:p w14:paraId="0A79381F" w14:textId="77777777" w:rsidR="00DA42E1" w:rsidRPr="00C52836" w:rsidRDefault="00DA42E1" w:rsidP="00DA42E1">
      <w:pPr>
        <w:pStyle w:val="Sinespaciado"/>
      </w:pPr>
      <w:r w:rsidRPr="00C52836">
        <w:t>El trabajo logró cumplir los objetivos propuestos en el anteproyecto:</w:t>
      </w:r>
    </w:p>
    <w:p w14:paraId="676AB216" w14:textId="77777777" w:rsidR="00DA42E1" w:rsidRPr="00C52836" w:rsidRDefault="00DA42E1" w:rsidP="00DA42E1">
      <w:pPr>
        <w:pStyle w:val="Sinespaciado"/>
        <w:rPr>
          <w:b/>
          <w:bCs/>
        </w:rPr>
      </w:pPr>
      <w:r w:rsidRPr="00C52836">
        <w:rPr>
          <w:rFonts w:ascii="Segoe UI Symbol" w:hAnsi="Segoe UI Symbol" w:cs="Segoe UI Symbol"/>
          <w:b/>
          <w:bCs/>
        </w:rPr>
        <w:t>✔</w:t>
      </w:r>
      <w:r w:rsidRPr="00C52836">
        <w:rPr>
          <w:b/>
          <w:bCs/>
        </w:rPr>
        <w:t xml:space="preserve"> Objetivo general</w:t>
      </w:r>
    </w:p>
    <w:p w14:paraId="033EE900" w14:textId="77777777" w:rsidR="00DA42E1" w:rsidRPr="00C52836" w:rsidRDefault="00DA42E1" w:rsidP="00DA42E1">
      <w:pPr>
        <w:pStyle w:val="Sinespaciado"/>
      </w:pPr>
      <w:r w:rsidRPr="00C52836">
        <w:t>Desarrollar un sistema digital que permita gestionar de manera integral el seguimiento psicopedagógico de los estudiantes.</w:t>
      </w:r>
      <w:r w:rsidRPr="00C52836">
        <w:br/>
      </w:r>
      <w:r w:rsidRPr="00C52836">
        <w:rPr>
          <w:b/>
          <w:bCs/>
        </w:rPr>
        <w:t>Cumplido</w:t>
      </w:r>
      <w:r w:rsidRPr="00C52836">
        <w:t>: PSICOLE centraliza la información, muestra el historial por estudiante, registra intervenciones y genera reportes estructurados.</w:t>
      </w:r>
    </w:p>
    <w:p w14:paraId="1F7D6896" w14:textId="77777777" w:rsidR="00DA42E1" w:rsidRPr="00C52836" w:rsidRDefault="00DA42E1" w:rsidP="00DA42E1">
      <w:pPr>
        <w:pStyle w:val="Sinespaciado"/>
        <w:rPr>
          <w:b/>
          <w:bCs/>
        </w:rPr>
      </w:pPr>
      <w:r w:rsidRPr="00C52836">
        <w:rPr>
          <w:rFonts w:ascii="Segoe UI Symbol" w:hAnsi="Segoe UI Symbol" w:cs="Segoe UI Symbol"/>
          <w:b/>
          <w:bCs/>
        </w:rPr>
        <w:t>✔</w:t>
      </w:r>
      <w:r w:rsidRPr="00C52836">
        <w:rPr>
          <w:b/>
          <w:bCs/>
        </w:rPr>
        <w:t xml:space="preserve"> Objetivos específicos</w:t>
      </w:r>
    </w:p>
    <w:p w14:paraId="29221631" w14:textId="77777777" w:rsidR="00DA42E1" w:rsidRPr="00C52836" w:rsidRDefault="00DA42E1" w:rsidP="00DA42E1">
      <w:pPr>
        <w:pStyle w:val="Sinespaciado"/>
        <w:numPr>
          <w:ilvl w:val="0"/>
          <w:numId w:val="47"/>
        </w:numPr>
      </w:pPr>
      <w:r w:rsidRPr="00C52836">
        <w:rPr>
          <w:b/>
          <w:bCs/>
        </w:rPr>
        <w:t>Centralización</w:t>
      </w:r>
      <w:r w:rsidRPr="00C52836">
        <w:t xml:space="preserve"> de datos en una base digital → </w:t>
      </w:r>
      <w:r w:rsidRPr="00C52836">
        <w:rPr>
          <w:i/>
          <w:iCs/>
        </w:rPr>
        <w:t>Cumplido</w:t>
      </w:r>
    </w:p>
    <w:p w14:paraId="1BBA1C29" w14:textId="77777777" w:rsidR="00DA42E1" w:rsidRPr="00C52836" w:rsidRDefault="00DA42E1" w:rsidP="00DA42E1">
      <w:pPr>
        <w:pStyle w:val="Sinespaciado"/>
        <w:numPr>
          <w:ilvl w:val="0"/>
          <w:numId w:val="47"/>
        </w:numPr>
      </w:pPr>
      <w:r w:rsidRPr="00C52836">
        <w:rPr>
          <w:b/>
          <w:bCs/>
        </w:rPr>
        <w:t>Registro sistemático</w:t>
      </w:r>
      <w:r w:rsidRPr="00C52836">
        <w:t xml:space="preserve"> de intervenciones y observaciones → </w:t>
      </w:r>
      <w:r w:rsidRPr="00C52836">
        <w:rPr>
          <w:i/>
          <w:iCs/>
        </w:rPr>
        <w:t>Cumplido</w:t>
      </w:r>
    </w:p>
    <w:p w14:paraId="4DD719E0" w14:textId="77777777" w:rsidR="00DA42E1" w:rsidRPr="00C52836" w:rsidRDefault="00DA42E1" w:rsidP="00DA42E1">
      <w:pPr>
        <w:pStyle w:val="Sinespaciado"/>
        <w:numPr>
          <w:ilvl w:val="0"/>
          <w:numId w:val="47"/>
        </w:numPr>
      </w:pPr>
      <w:r w:rsidRPr="00C52836">
        <w:rPr>
          <w:b/>
          <w:bCs/>
        </w:rPr>
        <w:t>Generación automática de reportes</w:t>
      </w:r>
      <w:r w:rsidRPr="00C52836">
        <w:t xml:space="preserve"> → </w:t>
      </w:r>
      <w:r w:rsidRPr="00C52836">
        <w:rPr>
          <w:i/>
          <w:iCs/>
        </w:rPr>
        <w:t>Cumplido</w:t>
      </w:r>
    </w:p>
    <w:p w14:paraId="50087D11" w14:textId="77777777" w:rsidR="00DA42E1" w:rsidRPr="00C52836" w:rsidRDefault="00DA42E1" w:rsidP="00DA42E1">
      <w:pPr>
        <w:pStyle w:val="Sinespaciado"/>
        <w:numPr>
          <w:ilvl w:val="0"/>
          <w:numId w:val="47"/>
        </w:numPr>
      </w:pPr>
      <w:r w:rsidRPr="00C52836">
        <w:rPr>
          <w:b/>
          <w:bCs/>
        </w:rPr>
        <w:t>Mejorar la comunicación interna</w:t>
      </w:r>
      <w:r w:rsidRPr="00C52836">
        <w:t xml:space="preserve"> → </w:t>
      </w:r>
      <w:r w:rsidRPr="00C52836">
        <w:rPr>
          <w:i/>
          <w:iCs/>
        </w:rPr>
        <w:t>Cumplido</w:t>
      </w:r>
    </w:p>
    <w:p w14:paraId="70B2D515" w14:textId="77777777" w:rsidR="00DA42E1" w:rsidRPr="00C52836" w:rsidRDefault="00DA42E1" w:rsidP="00DA42E1">
      <w:pPr>
        <w:pStyle w:val="Sinespaciado"/>
        <w:numPr>
          <w:ilvl w:val="0"/>
          <w:numId w:val="47"/>
        </w:numPr>
      </w:pPr>
      <w:r w:rsidRPr="00C52836">
        <w:rPr>
          <w:b/>
          <w:bCs/>
        </w:rPr>
        <w:t>Optimizar tiempos del equipo psicopedagógico</w:t>
      </w:r>
      <w:r w:rsidRPr="00C52836">
        <w:t xml:space="preserve"> → </w:t>
      </w:r>
      <w:r w:rsidRPr="00C52836">
        <w:rPr>
          <w:i/>
          <w:iCs/>
        </w:rPr>
        <w:t>Cumplido</w:t>
      </w:r>
    </w:p>
    <w:p w14:paraId="71978420" w14:textId="17A573A7" w:rsidR="00DA42E1" w:rsidRDefault="00DA42E1" w:rsidP="00DA42E1">
      <w:pPr>
        <w:pStyle w:val="Ttulo2"/>
      </w:pPr>
      <w:r w:rsidRPr="00C52836">
        <w:lastRenderedPageBreak/>
        <w:t>Los módulos implementados y validados demuestran que el sistema responde directamente a las necesidades institucionales</w:t>
      </w:r>
    </w:p>
    <w:p w14:paraId="167C5A1C" w14:textId="77777777" w:rsidR="00DA42E1" w:rsidRDefault="00DA42E1" w:rsidP="00DA42E1">
      <w:pPr>
        <w:rPr>
          <w:lang w:val="es-ES"/>
        </w:rPr>
      </w:pPr>
    </w:p>
    <w:p w14:paraId="63FC7288" w14:textId="77777777" w:rsidR="00DA42E1" w:rsidRPr="00C52836" w:rsidRDefault="00DA42E1" w:rsidP="00DA42E1">
      <w:pPr>
        <w:pStyle w:val="Sinespaciado"/>
        <w:rPr>
          <w:b/>
          <w:bCs/>
        </w:rPr>
      </w:pPr>
      <w:r w:rsidRPr="00C52836">
        <w:rPr>
          <w:b/>
          <w:bCs/>
        </w:rPr>
        <w:t>8.3 Impacto del sistema en la institución</w:t>
      </w:r>
    </w:p>
    <w:p w14:paraId="66C2BB46" w14:textId="77777777" w:rsidR="00DA42E1" w:rsidRPr="00C52836" w:rsidRDefault="00DA42E1" w:rsidP="00DA42E1">
      <w:pPr>
        <w:pStyle w:val="Sinespaciado"/>
      </w:pPr>
      <w:r w:rsidRPr="00C52836">
        <w:t xml:space="preserve">El impacto de PSICOLE fue tanto </w:t>
      </w:r>
      <w:r w:rsidRPr="00C52836">
        <w:rPr>
          <w:b/>
          <w:bCs/>
        </w:rPr>
        <w:t>operativo</w:t>
      </w:r>
      <w:r w:rsidRPr="00C52836">
        <w:t xml:space="preserve"> como </w:t>
      </w:r>
      <w:r w:rsidRPr="00C52836">
        <w:rPr>
          <w:b/>
          <w:bCs/>
        </w:rPr>
        <w:t>pedagógico</w:t>
      </w:r>
      <w:r w:rsidRPr="00C52836">
        <w:t>.</w:t>
      </w:r>
    </w:p>
    <w:p w14:paraId="57974D89" w14:textId="77777777" w:rsidR="00DA42E1" w:rsidRPr="00C52836" w:rsidRDefault="00DA42E1" w:rsidP="00DA42E1">
      <w:pPr>
        <w:pStyle w:val="Sinespaciado"/>
        <w:rPr>
          <w:b/>
          <w:bCs/>
        </w:rPr>
      </w:pPr>
      <w:r w:rsidRPr="00C52836">
        <w:rPr>
          <w:b/>
          <w:bCs/>
        </w:rPr>
        <w:t>8.3.1 Impacto operativo</w:t>
      </w:r>
    </w:p>
    <w:p w14:paraId="62866A31" w14:textId="77777777" w:rsidR="00DA42E1" w:rsidRPr="00C52836" w:rsidRDefault="00DA42E1" w:rsidP="00DA42E1">
      <w:pPr>
        <w:pStyle w:val="Sinespaciado"/>
        <w:numPr>
          <w:ilvl w:val="0"/>
          <w:numId w:val="48"/>
        </w:numPr>
      </w:pPr>
      <w:r w:rsidRPr="00C52836">
        <w:t>Se redujo significativamente el tiempo para registrar y consultar intervenciones.</w:t>
      </w:r>
    </w:p>
    <w:p w14:paraId="59A4C971" w14:textId="77777777" w:rsidR="00DA42E1" w:rsidRPr="00C52836" w:rsidRDefault="00DA42E1" w:rsidP="00DA42E1">
      <w:pPr>
        <w:pStyle w:val="Sinespaciado"/>
        <w:numPr>
          <w:ilvl w:val="0"/>
          <w:numId w:val="48"/>
        </w:numPr>
      </w:pPr>
      <w:r w:rsidRPr="00C52836">
        <w:t>Se logró eliminar la dispersión de información.</w:t>
      </w:r>
    </w:p>
    <w:p w14:paraId="21D0E69E" w14:textId="77777777" w:rsidR="00DA42E1" w:rsidRPr="00C52836" w:rsidRDefault="00DA42E1" w:rsidP="00DA42E1">
      <w:pPr>
        <w:pStyle w:val="Sinespaciado"/>
        <w:numPr>
          <w:ilvl w:val="0"/>
          <w:numId w:val="48"/>
        </w:numPr>
      </w:pPr>
      <w:r w:rsidRPr="00C52836">
        <w:t>Se mejoró la trazabilidad del seguimiento de cada estudiante.</w:t>
      </w:r>
    </w:p>
    <w:p w14:paraId="662C0AD2" w14:textId="77777777" w:rsidR="00DA42E1" w:rsidRPr="00C52836" w:rsidRDefault="00DA42E1" w:rsidP="00DA42E1">
      <w:pPr>
        <w:pStyle w:val="Sinespaciado"/>
        <w:numPr>
          <w:ilvl w:val="0"/>
          <w:numId w:val="48"/>
        </w:numPr>
      </w:pPr>
      <w:r w:rsidRPr="00C52836">
        <w:t>Se estandarizaron procesos antes informales o inconsistentes.</w:t>
      </w:r>
    </w:p>
    <w:p w14:paraId="42A808CF" w14:textId="77777777" w:rsidR="00DA42E1" w:rsidRPr="00C52836" w:rsidRDefault="00DA42E1" w:rsidP="00DA42E1">
      <w:pPr>
        <w:pStyle w:val="Sinespaciado"/>
        <w:rPr>
          <w:b/>
          <w:bCs/>
        </w:rPr>
      </w:pPr>
      <w:r w:rsidRPr="00C52836">
        <w:rPr>
          <w:b/>
          <w:bCs/>
        </w:rPr>
        <w:t>8.3.2 Impacto pedagógico</w:t>
      </w:r>
    </w:p>
    <w:p w14:paraId="4366C3F7" w14:textId="77777777" w:rsidR="00DA42E1" w:rsidRPr="00C52836" w:rsidRDefault="00DA42E1" w:rsidP="00DA42E1">
      <w:pPr>
        <w:pStyle w:val="Sinespaciado"/>
        <w:numPr>
          <w:ilvl w:val="0"/>
          <w:numId w:val="49"/>
        </w:numPr>
      </w:pPr>
      <w:r w:rsidRPr="00C52836">
        <w:t>Se facilitó la detección temprana de problemáticas.</w:t>
      </w:r>
    </w:p>
    <w:p w14:paraId="5878C19B" w14:textId="77777777" w:rsidR="00DA42E1" w:rsidRPr="00C52836" w:rsidRDefault="00DA42E1" w:rsidP="00DA42E1">
      <w:pPr>
        <w:pStyle w:val="Sinespaciado"/>
        <w:numPr>
          <w:ilvl w:val="0"/>
          <w:numId w:val="49"/>
        </w:numPr>
      </w:pPr>
      <w:r w:rsidRPr="00C52836">
        <w:t>Se fortaleció el vínculo entre docentes, preceptores y psicopedagogos.</w:t>
      </w:r>
    </w:p>
    <w:p w14:paraId="2BA84036" w14:textId="77777777" w:rsidR="00DA42E1" w:rsidRPr="00C52836" w:rsidRDefault="00DA42E1" w:rsidP="00DA42E1">
      <w:pPr>
        <w:pStyle w:val="Sinespaciado"/>
        <w:numPr>
          <w:ilvl w:val="0"/>
          <w:numId w:val="49"/>
        </w:numPr>
      </w:pPr>
      <w:r w:rsidRPr="00C52836">
        <w:t>Se obtuvieron reportes claros que permiten planificar intervenciones más efectivas.</w:t>
      </w:r>
    </w:p>
    <w:p w14:paraId="70B4167B" w14:textId="77777777" w:rsidR="00DA42E1" w:rsidRPr="00C52836" w:rsidRDefault="00DA42E1" w:rsidP="00DA42E1">
      <w:pPr>
        <w:pStyle w:val="Sinespaciado"/>
        <w:numPr>
          <w:ilvl w:val="0"/>
          <w:numId w:val="49"/>
        </w:numPr>
      </w:pPr>
      <w:r w:rsidRPr="00C52836">
        <w:t>Se incrementó la calidad del acompañamiento estudiantil.</w:t>
      </w:r>
    </w:p>
    <w:p w14:paraId="06BE5262" w14:textId="77777777" w:rsidR="00DA42E1" w:rsidRDefault="00DA42E1" w:rsidP="00DA42E1">
      <w:pPr>
        <w:rPr>
          <w:lang w:val="es-ES"/>
        </w:rPr>
      </w:pPr>
    </w:p>
    <w:p w14:paraId="3D6F8F89" w14:textId="77777777" w:rsidR="00DA42E1" w:rsidRDefault="00DA42E1" w:rsidP="00DA42E1">
      <w:pPr>
        <w:rPr>
          <w:lang w:val="es-ES"/>
        </w:rPr>
      </w:pPr>
    </w:p>
    <w:p w14:paraId="0A10AD17" w14:textId="77777777" w:rsidR="00DA42E1" w:rsidRPr="00C52836" w:rsidRDefault="00DA42E1" w:rsidP="00DA42E1">
      <w:pPr>
        <w:pStyle w:val="Sinespaciado"/>
        <w:rPr>
          <w:b/>
          <w:bCs/>
        </w:rPr>
      </w:pPr>
      <w:r w:rsidRPr="00C52836">
        <w:rPr>
          <w:b/>
          <w:bCs/>
        </w:rPr>
        <w:t>8.4 Aportes y valor del proyecto</w:t>
      </w:r>
    </w:p>
    <w:p w14:paraId="3CCD0679" w14:textId="77777777" w:rsidR="00DA42E1" w:rsidRPr="00C52836" w:rsidRDefault="00DA42E1" w:rsidP="00DA42E1">
      <w:pPr>
        <w:pStyle w:val="Sinespaciado"/>
      </w:pPr>
      <w:r w:rsidRPr="00C52836">
        <w:t>PSICOLE aporta soluciones concretas para instituciones educativas que requieren:</w:t>
      </w:r>
    </w:p>
    <w:p w14:paraId="207E35DD" w14:textId="77777777" w:rsidR="00DA42E1" w:rsidRPr="00C52836" w:rsidRDefault="00DA42E1" w:rsidP="00DA42E1">
      <w:pPr>
        <w:pStyle w:val="Sinespaciado"/>
        <w:numPr>
          <w:ilvl w:val="0"/>
          <w:numId w:val="50"/>
        </w:numPr>
      </w:pPr>
      <w:r w:rsidRPr="00C52836">
        <w:t>digitalización de procesos,</w:t>
      </w:r>
    </w:p>
    <w:p w14:paraId="24E513F6" w14:textId="77777777" w:rsidR="00DA42E1" w:rsidRPr="00C52836" w:rsidRDefault="00DA42E1" w:rsidP="00DA42E1">
      <w:pPr>
        <w:pStyle w:val="Sinespaciado"/>
        <w:numPr>
          <w:ilvl w:val="0"/>
          <w:numId w:val="50"/>
        </w:numPr>
      </w:pPr>
      <w:r w:rsidRPr="00C52836">
        <w:t>ordenamiento de información sensible,</w:t>
      </w:r>
    </w:p>
    <w:p w14:paraId="033B9272" w14:textId="77777777" w:rsidR="00DA42E1" w:rsidRPr="00C52836" w:rsidRDefault="00DA42E1" w:rsidP="00DA42E1">
      <w:pPr>
        <w:pStyle w:val="Sinespaciado"/>
        <w:numPr>
          <w:ilvl w:val="0"/>
          <w:numId w:val="50"/>
        </w:numPr>
      </w:pPr>
      <w:r w:rsidRPr="00C52836">
        <w:t>análisis basado en datos,</w:t>
      </w:r>
    </w:p>
    <w:p w14:paraId="1F6DDD3B" w14:textId="77777777" w:rsidR="00DA42E1" w:rsidRPr="00C52836" w:rsidRDefault="00DA42E1" w:rsidP="00DA42E1">
      <w:pPr>
        <w:pStyle w:val="Sinespaciado"/>
        <w:numPr>
          <w:ilvl w:val="0"/>
          <w:numId w:val="50"/>
        </w:numPr>
      </w:pPr>
      <w:r w:rsidRPr="00C52836">
        <w:t>mejora de la comunicación interdisciplinaria,</w:t>
      </w:r>
    </w:p>
    <w:p w14:paraId="54CCF4A8" w14:textId="77777777" w:rsidR="00DA42E1" w:rsidRPr="00C52836" w:rsidRDefault="00DA42E1" w:rsidP="00DA42E1">
      <w:pPr>
        <w:pStyle w:val="Sinespaciado"/>
        <w:numPr>
          <w:ilvl w:val="0"/>
          <w:numId w:val="50"/>
        </w:numPr>
      </w:pPr>
      <w:r w:rsidRPr="00C52836">
        <w:t>seguimiento continuo de trayectorias escolares.</w:t>
      </w:r>
    </w:p>
    <w:p w14:paraId="55D2A1CE" w14:textId="77777777" w:rsidR="00DA42E1" w:rsidRPr="00C52836" w:rsidRDefault="00DA42E1" w:rsidP="00DA42E1">
      <w:pPr>
        <w:pStyle w:val="Sinespaciado"/>
      </w:pPr>
      <w:r w:rsidRPr="00C52836">
        <w:t>El proyecto demuestra cómo un software a medida puede mejorar la calidad institucional y el bienestar estudiantil, utilizando herramientas accesibles y sostenibles.</w:t>
      </w:r>
    </w:p>
    <w:p w14:paraId="57497B30" w14:textId="77777777" w:rsidR="00DA42E1" w:rsidRDefault="00DA42E1" w:rsidP="00DA42E1">
      <w:pPr>
        <w:rPr>
          <w:lang w:val="es-ES"/>
        </w:rPr>
      </w:pPr>
    </w:p>
    <w:p w14:paraId="58F7A63B" w14:textId="77777777" w:rsidR="006E2D9F" w:rsidRPr="00C52836" w:rsidRDefault="006E2D9F" w:rsidP="006E2D9F">
      <w:pPr>
        <w:pStyle w:val="Sinespaciado"/>
        <w:rPr>
          <w:b/>
          <w:bCs/>
        </w:rPr>
      </w:pPr>
      <w:r w:rsidRPr="00C52836">
        <w:rPr>
          <w:b/>
          <w:bCs/>
        </w:rPr>
        <w:t>8.5 Limitaciones del desarrollo</w:t>
      </w:r>
    </w:p>
    <w:p w14:paraId="2FB0FD67" w14:textId="77777777" w:rsidR="006E2D9F" w:rsidRPr="00C52836" w:rsidRDefault="006E2D9F" w:rsidP="006E2D9F">
      <w:pPr>
        <w:pStyle w:val="Sinespaciado"/>
      </w:pPr>
      <w:r w:rsidRPr="00C52836">
        <w:t>Durante la ejecución del proyecto se identificaron algunas limitaciones que podrán ser abordadas en futuras versiones:</w:t>
      </w:r>
    </w:p>
    <w:p w14:paraId="33F61556" w14:textId="77777777" w:rsidR="006E2D9F" w:rsidRPr="00C52836" w:rsidRDefault="006E2D9F" w:rsidP="006E2D9F">
      <w:pPr>
        <w:pStyle w:val="Sinespaciado"/>
        <w:numPr>
          <w:ilvl w:val="0"/>
          <w:numId w:val="51"/>
        </w:numPr>
      </w:pPr>
      <w:r w:rsidRPr="00C52836">
        <w:t>Falta de un módulo de notificaciones internas.</w:t>
      </w:r>
    </w:p>
    <w:p w14:paraId="029D5192" w14:textId="77777777" w:rsidR="006E2D9F" w:rsidRPr="00C52836" w:rsidRDefault="006E2D9F" w:rsidP="006E2D9F">
      <w:pPr>
        <w:pStyle w:val="Sinespaciado"/>
        <w:numPr>
          <w:ilvl w:val="0"/>
          <w:numId w:val="51"/>
        </w:numPr>
      </w:pPr>
      <w:r w:rsidRPr="00C52836">
        <w:t>Necesidad de filtros más avanzados en reportes.</w:t>
      </w:r>
    </w:p>
    <w:p w14:paraId="684F12E5" w14:textId="77777777" w:rsidR="006E2D9F" w:rsidRPr="00C52836" w:rsidRDefault="006E2D9F" w:rsidP="006E2D9F">
      <w:pPr>
        <w:pStyle w:val="Sinespaciado"/>
        <w:numPr>
          <w:ilvl w:val="0"/>
          <w:numId w:val="51"/>
        </w:numPr>
      </w:pPr>
      <w:r w:rsidRPr="00C52836">
        <w:t>Optimización en cursos con alta cantidad de estudiantes.</w:t>
      </w:r>
    </w:p>
    <w:p w14:paraId="3C94D8A0" w14:textId="77777777" w:rsidR="006E2D9F" w:rsidRPr="00C52836" w:rsidRDefault="006E2D9F" w:rsidP="006E2D9F">
      <w:pPr>
        <w:pStyle w:val="Sinespaciado"/>
        <w:numPr>
          <w:ilvl w:val="0"/>
          <w:numId w:val="51"/>
        </w:numPr>
      </w:pPr>
      <w:r w:rsidRPr="00C52836">
        <w:t>Ausencia de un módulo de acceso para familias o responsables legales.</w:t>
      </w:r>
    </w:p>
    <w:p w14:paraId="35473F27" w14:textId="77777777" w:rsidR="006E2D9F" w:rsidRPr="00C52836" w:rsidRDefault="006E2D9F" w:rsidP="006E2D9F">
      <w:pPr>
        <w:pStyle w:val="Sinespaciado"/>
      </w:pPr>
      <w:r w:rsidRPr="00C52836">
        <w:t>Estas limitaciones no afectan el funcionamiento actual, pero representan oportunidades claras de mejora.</w:t>
      </w:r>
    </w:p>
    <w:p w14:paraId="2FEBD29C" w14:textId="77777777" w:rsidR="00DA42E1" w:rsidRDefault="00DA42E1" w:rsidP="00DA42E1">
      <w:pPr>
        <w:rPr>
          <w:lang w:val="es-ES"/>
        </w:rPr>
      </w:pPr>
    </w:p>
    <w:p w14:paraId="459819BD" w14:textId="77777777" w:rsidR="006E2D9F" w:rsidRPr="00C52836" w:rsidRDefault="006E2D9F" w:rsidP="006E2D9F">
      <w:pPr>
        <w:pStyle w:val="Sinespaciado"/>
        <w:rPr>
          <w:b/>
          <w:bCs/>
        </w:rPr>
      </w:pPr>
      <w:r w:rsidRPr="00C52836">
        <w:rPr>
          <w:b/>
          <w:bCs/>
        </w:rPr>
        <w:t>8.6 Trabajo futuro</w:t>
      </w:r>
    </w:p>
    <w:p w14:paraId="7720361B" w14:textId="77777777" w:rsidR="006E2D9F" w:rsidRPr="00C52836" w:rsidRDefault="006E2D9F" w:rsidP="006E2D9F">
      <w:pPr>
        <w:pStyle w:val="Sinespaciado"/>
      </w:pPr>
      <w:r w:rsidRPr="00C52836">
        <w:t>El sistema fue desarrollado con una arquitectura escalable, lo que permite proyectar numerosas mejoras:</w:t>
      </w:r>
    </w:p>
    <w:p w14:paraId="29C8B0D5" w14:textId="77777777" w:rsidR="006E2D9F" w:rsidRPr="00C52836" w:rsidRDefault="006E2D9F" w:rsidP="006E2D9F">
      <w:pPr>
        <w:pStyle w:val="Sinespaciado"/>
        <w:numPr>
          <w:ilvl w:val="0"/>
          <w:numId w:val="52"/>
        </w:numPr>
      </w:pPr>
      <w:r w:rsidRPr="00C52836">
        <w:rPr>
          <w:b/>
          <w:bCs/>
        </w:rPr>
        <w:t>Módulo para familias</w:t>
      </w:r>
    </w:p>
    <w:p w14:paraId="13349B25" w14:textId="77777777" w:rsidR="006E2D9F" w:rsidRPr="00C52836" w:rsidRDefault="006E2D9F" w:rsidP="006E2D9F">
      <w:pPr>
        <w:pStyle w:val="Sinespaciado"/>
        <w:numPr>
          <w:ilvl w:val="1"/>
          <w:numId w:val="52"/>
        </w:numPr>
      </w:pPr>
      <w:r w:rsidRPr="00C52836">
        <w:lastRenderedPageBreak/>
        <w:t>Visualización de informes</w:t>
      </w:r>
    </w:p>
    <w:p w14:paraId="6430A405" w14:textId="77777777" w:rsidR="006E2D9F" w:rsidRPr="00C52836" w:rsidRDefault="006E2D9F" w:rsidP="006E2D9F">
      <w:pPr>
        <w:pStyle w:val="Sinespaciado"/>
        <w:numPr>
          <w:ilvl w:val="1"/>
          <w:numId w:val="52"/>
        </w:numPr>
      </w:pPr>
      <w:r w:rsidRPr="00C52836">
        <w:t>Comunicaciones institucionales</w:t>
      </w:r>
    </w:p>
    <w:p w14:paraId="39113BE4" w14:textId="77777777" w:rsidR="006E2D9F" w:rsidRPr="00C52836" w:rsidRDefault="006E2D9F" w:rsidP="006E2D9F">
      <w:pPr>
        <w:pStyle w:val="Sinespaciado"/>
        <w:numPr>
          <w:ilvl w:val="0"/>
          <w:numId w:val="52"/>
        </w:numPr>
      </w:pPr>
      <w:r w:rsidRPr="00C52836">
        <w:rPr>
          <w:b/>
          <w:bCs/>
        </w:rPr>
        <w:t>Alertas automatizadas</w:t>
      </w:r>
    </w:p>
    <w:p w14:paraId="65337F21" w14:textId="77777777" w:rsidR="006E2D9F" w:rsidRPr="00C52836" w:rsidRDefault="006E2D9F" w:rsidP="006E2D9F">
      <w:pPr>
        <w:pStyle w:val="Sinespaciado"/>
        <w:numPr>
          <w:ilvl w:val="1"/>
          <w:numId w:val="52"/>
        </w:numPr>
      </w:pPr>
      <w:r w:rsidRPr="00C52836">
        <w:t>Estudiantes con múltiples intervenciones</w:t>
      </w:r>
    </w:p>
    <w:p w14:paraId="03A10503" w14:textId="77777777" w:rsidR="006E2D9F" w:rsidRPr="00C52836" w:rsidRDefault="006E2D9F" w:rsidP="006E2D9F">
      <w:pPr>
        <w:pStyle w:val="Sinespaciado"/>
        <w:numPr>
          <w:ilvl w:val="1"/>
          <w:numId w:val="52"/>
        </w:numPr>
      </w:pPr>
      <w:r w:rsidRPr="00C52836">
        <w:t>Seguimientos pendientes</w:t>
      </w:r>
    </w:p>
    <w:p w14:paraId="5349E668" w14:textId="77777777" w:rsidR="006E2D9F" w:rsidRPr="00C52836" w:rsidRDefault="006E2D9F" w:rsidP="006E2D9F">
      <w:pPr>
        <w:pStyle w:val="Sinespaciado"/>
        <w:numPr>
          <w:ilvl w:val="1"/>
          <w:numId w:val="52"/>
        </w:numPr>
      </w:pPr>
      <w:r w:rsidRPr="00C52836">
        <w:t>Derivaciones no respondidas</w:t>
      </w:r>
    </w:p>
    <w:p w14:paraId="551904F6" w14:textId="77777777" w:rsidR="006E2D9F" w:rsidRPr="00C52836" w:rsidRDefault="006E2D9F" w:rsidP="006E2D9F">
      <w:pPr>
        <w:pStyle w:val="Sinespaciado"/>
        <w:numPr>
          <w:ilvl w:val="0"/>
          <w:numId w:val="52"/>
        </w:numPr>
      </w:pPr>
      <w:r w:rsidRPr="00C52836">
        <w:rPr>
          <w:b/>
          <w:bCs/>
        </w:rPr>
        <w:t>Integración con sistemas educativos externos</w:t>
      </w:r>
    </w:p>
    <w:p w14:paraId="3BE041C3" w14:textId="77777777" w:rsidR="006E2D9F" w:rsidRPr="00C52836" w:rsidRDefault="006E2D9F" w:rsidP="006E2D9F">
      <w:pPr>
        <w:pStyle w:val="Sinespaciado"/>
        <w:numPr>
          <w:ilvl w:val="1"/>
          <w:numId w:val="52"/>
        </w:numPr>
      </w:pPr>
      <w:r w:rsidRPr="00C52836">
        <w:t>Cuaderno Digital</w:t>
      </w:r>
    </w:p>
    <w:p w14:paraId="25479B00" w14:textId="77777777" w:rsidR="006E2D9F" w:rsidRPr="00C52836" w:rsidRDefault="006E2D9F" w:rsidP="006E2D9F">
      <w:pPr>
        <w:pStyle w:val="Sinespaciado"/>
        <w:numPr>
          <w:ilvl w:val="1"/>
          <w:numId w:val="52"/>
        </w:numPr>
      </w:pPr>
      <w:r w:rsidRPr="00C52836">
        <w:t>Sistemas administrativos provinciales</w:t>
      </w:r>
    </w:p>
    <w:p w14:paraId="47121B94" w14:textId="77777777" w:rsidR="006E2D9F" w:rsidRPr="00C52836" w:rsidRDefault="006E2D9F" w:rsidP="006E2D9F">
      <w:pPr>
        <w:pStyle w:val="Sinespaciado"/>
        <w:numPr>
          <w:ilvl w:val="0"/>
          <w:numId w:val="52"/>
        </w:numPr>
      </w:pPr>
      <w:r w:rsidRPr="00C52836">
        <w:rPr>
          <w:b/>
          <w:bCs/>
        </w:rPr>
        <w:t>Panel avanzado de análisis</w:t>
      </w:r>
    </w:p>
    <w:p w14:paraId="1CB8C8AC" w14:textId="77777777" w:rsidR="006E2D9F" w:rsidRPr="00C52836" w:rsidRDefault="006E2D9F" w:rsidP="006E2D9F">
      <w:pPr>
        <w:pStyle w:val="Sinespaciado"/>
        <w:numPr>
          <w:ilvl w:val="1"/>
          <w:numId w:val="52"/>
        </w:numPr>
      </w:pPr>
      <w:r w:rsidRPr="00C52836">
        <w:t>Gráficos estadísticos</w:t>
      </w:r>
    </w:p>
    <w:p w14:paraId="77F72208" w14:textId="77777777" w:rsidR="006E2D9F" w:rsidRPr="00C52836" w:rsidRDefault="006E2D9F" w:rsidP="006E2D9F">
      <w:pPr>
        <w:pStyle w:val="Sinespaciado"/>
        <w:numPr>
          <w:ilvl w:val="1"/>
          <w:numId w:val="52"/>
        </w:numPr>
      </w:pPr>
      <w:r w:rsidRPr="00C52836">
        <w:t>Indicadores de riesgo</w:t>
      </w:r>
    </w:p>
    <w:p w14:paraId="5EE18BE8" w14:textId="77777777" w:rsidR="006E2D9F" w:rsidRPr="00C52836" w:rsidRDefault="006E2D9F" w:rsidP="006E2D9F">
      <w:pPr>
        <w:pStyle w:val="Sinespaciado"/>
        <w:numPr>
          <w:ilvl w:val="1"/>
          <w:numId w:val="52"/>
        </w:numPr>
      </w:pPr>
      <w:r w:rsidRPr="00C52836">
        <w:t>Tendencias interanuales</w:t>
      </w:r>
    </w:p>
    <w:p w14:paraId="0DC13EFE" w14:textId="77777777" w:rsidR="006E2D9F" w:rsidRPr="00C52836" w:rsidRDefault="006E2D9F" w:rsidP="006E2D9F">
      <w:pPr>
        <w:pStyle w:val="Sinespaciado"/>
        <w:numPr>
          <w:ilvl w:val="0"/>
          <w:numId w:val="52"/>
        </w:numPr>
      </w:pPr>
      <w:r w:rsidRPr="00C52836">
        <w:rPr>
          <w:b/>
          <w:bCs/>
        </w:rPr>
        <w:t>App móvil</w:t>
      </w:r>
    </w:p>
    <w:p w14:paraId="499A457A" w14:textId="77777777" w:rsidR="006E2D9F" w:rsidRPr="00C52836" w:rsidRDefault="006E2D9F" w:rsidP="006E2D9F">
      <w:pPr>
        <w:pStyle w:val="Sinespaciado"/>
        <w:numPr>
          <w:ilvl w:val="1"/>
          <w:numId w:val="52"/>
        </w:numPr>
      </w:pPr>
      <w:r w:rsidRPr="00C52836">
        <w:t>Versión Android/iOS para docentes y psicopedagogos.</w:t>
      </w:r>
    </w:p>
    <w:p w14:paraId="3E6843CB" w14:textId="77777777" w:rsidR="006E2D9F" w:rsidRPr="00C52836" w:rsidRDefault="006E2D9F" w:rsidP="006E2D9F">
      <w:pPr>
        <w:pStyle w:val="Sinespaciado"/>
      </w:pPr>
      <w:r w:rsidRPr="00C52836">
        <w:t>Estas mejoras permitirían ampliar la utilidad de PSICOLE y convertirlo en una herramienta regional adaptable a múltiples instituciones.</w:t>
      </w:r>
    </w:p>
    <w:p w14:paraId="1D73A9D2" w14:textId="77777777" w:rsidR="006E2D9F" w:rsidRDefault="006E2D9F" w:rsidP="00DA42E1">
      <w:pPr>
        <w:rPr>
          <w:lang w:val="es-ES"/>
        </w:rPr>
      </w:pPr>
    </w:p>
    <w:p w14:paraId="32913153" w14:textId="77777777" w:rsidR="006E2D9F" w:rsidRPr="00C52836" w:rsidRDefault="006E2D9F" w:rsidP="006E2D9F">
      <w:pPr>
        <w:pStyle w:val="Sinespaciado"/>
        <w:rPr>
          <w:b/>
          <w:bCs/>
        </w:rPr>
      </w:pPr>
      <w:r w:rsidRPr="00C52836">
        <w:rPr>
          <w:b/>
          <w:bCs/>
        </w:rPr>
        <w:t>8.7 Reflexión final</w:t>
      </w:r>
    </w:p>
    <w:p w14:paraId="071E0B4E" w14:textId="77777777" w:rsidR="006E2D9F" w:rsidRPr="00C52836" w:rsidRDefault="006E2D9F" w:rsidP="006E2D9F">
      <w:pPr>
        <w:pStyle w:val="Sinespaciado"/>
      </w:pPr>
      <w:r w:rsidRPr="00C52836">
        <w:t>El desarrollo de PSICOLE representó un desafío técnico y humano, que combinó conocimientos de ingeniería de software con la comprensión profunda del funcionamiento institucional escolar. Este proyecto ratifica que la tecnología aplicada con propósito y sensibilidad puede generar transformaciones significativas en el ámbito educativo.</w:t>
      </w:r>
    </w:p>
    <w:p w14:paraId="26A4741F" w14:textId="77777777" w:rsidR="006E2D9F" w:rsidRPr="00C52836" w:rsidRDefault="006E2D9F" w:rsidP="006E2D9F">
      <w:pPr>
        <w:pStyle w:val="Sinespaciado"/>
      </w:pPr>
      <w:r w:rsidRPr="00C52836">
        <w:t>El sistema posibilita una gestión más profesional, organizada y eficiente del acompañamiento psicopedagógico, brindando una contribución real al bienestar de los estudiantes y al trabajo interdisciplinario de la comunidad escolar.</w:t>
      </w:r>
    </w:p>
    <w:p w14:paraId="0E07995D" w14:textId="77777777" w:rsidR="006E2D9F" w:rsidRPr="00C52836" w:rsidRDefault="006E2D9F" w:rsidP="006E2D9F">
      <w:pPr>
        <w:pStyle w:val="Sinespaciado"/>
      </w:pPr>
      <w:r w:rsidRPr="00C52836">
        <w:t>El proyecto demuestra que, con herramientas adecuadas y un enfoque centrado en las necesidades reales, es posible innovar y mejorar la calidad educativa.</w:t>
      </w:r>
    </w:p>
    <w:p w14:paraId="600B2013" w14:textId="77777777" w:rsidR="006E2D9F" w:rsidRDefault="006E2D9F" w:rsidP="00DA42E1">
      <w:pPr>
        <w:rPr>
          <w:lang w:val="es-ES"/>
        </w:rPr>
      </w:pPr>
    </w:p>
    <w:p w14:paraId="1664C7BB" w14:textId="77777777" w:rsidR="006E2D9F" w:rsidRDefault="006E2D9F" w:rsidP="00DA42E1">
      <w:pPr>
        <w:rPr>
          <w:lang w:val="es-ES"/>
        </w:rPr>
      </w:pPr>
    </w:p>
    <w:p w14:paraId="589F6B0B" w14:textId="0AF845B9" w:rsidR="006812E8" w:rsidRPr="00876F4F" w:rsidRDefault="006812E8" w:rsidP="006812E8">
      <w:pPr>
        <w:pStyle w:val="Ttulo2"/>
        <w:rPr>
          <w:lang w:val="es-AR"/>
        </w:rPr>
      </w:pPr>
      <w:r w:rsidRPr="00876F4F">
        <w:rPr>
          <w:lang w:val="es-AR"/>
        </w:rPr>
        <w:t>Bibliografía</w:t>
      </w:r>
    </w:p>
    <w:p w14:paraId="0D978ED9" w14:textId="77777777" w:rsidR="0081292A" w:rsidRPr="00C52836" w:rsidRDefault="0081292A" w:rsidP="0081292A">
      <w:pPr>
        <w:pStyle w:val="Sinespaciado"/>
        <w:rPr>
          <w:b/>
          <w:bCs/>
        </w:rPr>
      </w:pPr>
      <w:r w:rsidRPr="00C52836">
        <w:rPr>
          <w:b/>
          <w:bCs/>
        </w:rPr>
        <w:t>Libros y artículos sobre educación y psicopedagogía</w:t>
      </w:r>
    </w:p>
    <w:p w14:paraId="0A4FE4A4" w14:textId="77777777" w:rsidR="0081292A" w:rsidRPr="00C52836" w:rsidRDefault="0081292A" w:rsidP="0081292A">
      <w:pPr>
        <w:pStyle w:val="Sinespaciado"/>
      </w:pPr>
      <w:r w:rsidRPr="00C52836">
        <w:t xml:space="preserve">American Psychological Association. (2020). </w:t>
      </w:r>
      <w:r w:rsidRPr="00C52836">
        <w:rPr>
          <w:i/>
          <w:iCs/>
        </w:rPr>
        <w:t>Publication manual of the American Psychological Association</w:t>
      </w:r>
      <w:r w:rsidRPr="00C52836">
        <w:t xml:space="preserve"> (7.ª ed.). APA.</w:t>
      </w:r>
    </w:p>
    <w:p w14:paraId="360317D5" w14:textId="77777777" w:rsidR="0081292A" w:rsidRPr="00C52836" w:rsidRDefault="0081292A" w:rsidP="0081292A">
      <w:pPr>
        <w:pStyle w:val="Sinespaciado"/>
      </w:pPr>
      <w:r w:rsidRPr="00C52836">
        <w:t xml:space="preserve">Coll, C., &amp; Miras, M. (2004). </w:t>
      </w:r>
      <w:r w:rsidRPr="00C52836">
        <w:rPr>
          <w:i/>
          <w:iCs/>
        </w:rPr>
        <w:t>El aprendizaje y la enseñanza de conceptos, procedimientos y actitudes</w:t>
      </w:r>
      <w:r w:rsidRPr="00C52836">
        <w:t>. Graó.</w:t>
      </w:r>
    </w:p>
    <w:p w14:paraId="2FB61F52" w14:textId="77777777" w:rsidR="0081292A" w:rsidRPr="00C52836" w:rsidRDefault="0081292A" w:rsidP="0081292A">
      <w:pPr>
        <w:pStyle w:val="Sinespaciado"/>
      </w:pPr>
      <w:r w:rsidRPr="00C52836">
        <w:t xml:space="preserve">Díaz Barriga, Á., &amp; Hernández Rojas, G. (2010). </w:t>
      </w:r>
      <w:r w:rsidRPr="00C52836">
        <w:rPr>
          <w:i/>
          <w:iCs/>
        </w:rPr>
        <w:t>Estrategias docentes para un aprendizaje significativo</w:t>
      </w:r>
      <w:r w:rsidRPr="00C52836">
        <w:t>. McGraw-Hill.</w:t>
      </w:r>
    </w:p>
    <w:p w14:paraId="78DC5790" w14:textId="77777777" w:rsidR="0081292A" w:rsidRPr="00C52836" w:rsidRDefault="0081292A" w:rsidP="0081292A">
      <w:pPr>
        <w:pStyle w:val="Sinespaciado"/>
      </w:pPr>
      <w:r w:rsidRPr="00C52836">
        <w:t xml:space="preserve">Krichesky, M., &amp; Murillo, F. J. (2018). La colaboración docente como factor de mejora de la escuela. </w:t>
      </w:r>
      <w:r w:rsidRPr="00C52836">
        <w:rPr>
          <w:i/>
          <w:iCs/>
        </w:rPr>
        <w:t>Revista Iberoamericana de Evaluación Educativa</w:t>
      </w:r>
      <w:r w:rsidRPr="00C52836">
        <w:t>, 11(2), 33–56.</w:t>
      </w:r>
    </w:p>
    <w:p w14:paraId="38183A28" w14:textId="77777777" w:rsidR="0081292A" w:rsidRPr="00C52836" w:rsidRDefault="0081292A" w:rsidP="0081292A">
      <w:pPr>
        <w:pStyle w:val="Sinespaciado"/>
      </w:pPr>
      <w:r w:rsidRPr="00C52836">
        <w:t xml:space="preserve">Litwin, E. (2008). </w:t>
      </w:r>
      <w:r w:rsidRPr="00C52836">
        <w:rPr>
          <w:i/>
          <w:iCs/>
        </w:rPr>
        <w:t>Las configuraciones didácticas: Una nueva agenda para la enseñanza superior</w:t>
      </w:r>
      <w:r w:rsidRPr="00C52836">
        <w:t>. Amorrortu.</w:t>
      </w:r>
    </w:p>
    <w:p w14:paraId="147BDA57" w14:textId="77777777" w:rsidR="0081292A" w:rsidRPr="00C52836" w:rsidRDefault="0081292A" w:rsidP="0081292A">
      <w:pPr>
        <w:pStyle w:val="Sinespaciado"/>
      </w:pPr>
      <w:r w:rsidRPr="00C52836">
        <w:t xml:space="preserve">Pozo, J. I., &amp; Monereo, C. (2009). </w:t>
      </w:r>
      <w:r w:rsidRPr="00C52836">
        <w:rPr>
          <w:i/>
          <w:iCs/>
        </w:rPr>
        <w:t>Psicología del aprendizaje universitario</w:t>
      </w:r>
      <w:r w:rsidRPr="00C52836">
        <w:t>. Morata.</w:t>
      </w:r>
    </w:p>
    <w:p w14:paraId="6E73EBDB" w14:textId="77777777" w:rsidR="0081292A" w:rsidRPr="00C52836" w:rsidRDefault="00000000" w:rsidP="0081292A">
      <w:pPr>
        <w:pStyle w:val="Sinespaciado"/>
      </w:pPr>
      <w:r>
        <w:lastRenderedPageBreak/>
        <w:pict w14:anchorId="65F4A0BC">
          <v:rect id="_x0000_i1035" style="width:0;height:1.5pt" o:hralign="center" o:hrstd="t" o:hr="t" fillcolor="#a0a0a0" stroked="f"/>
        </w:pict>
      </w:r>
    </w:p>
    <w:p w14:paraId="702C2FDC" w14:textId="77777777" w:rsidR="0081292A" w:rsidRPr="00C52836" w:rsidRDefault="0081292A" w:rsidP="0081292A">
      <w:pPr>
        <w:pStyle w:val="Sinespaciado"/>
        <w:rPr>
          <w:b/>
          <w:bCs/>
        </w:rPr>
      </w:pPr>
      <w:r w:rsidRPr="00C52836">
        <w:rPr>
          <w:b/>
          <w:bCs/>
        </w:rPr>
        <w:t>Tecnologías educativas y TIC</w:t>
      </w:r>
    </w:p>
    <w:p w14:paraId="6A34FC23" w14:textId="77777777" w:rsidR="0081292A" w:rsidRPr="00C52836" w:rsidRDefault="0081292A" w:rsidP="0081292A">
      <w:pPr>
        <w:pStyle w:val="Sinespaciado"/>
      </w:pPr>
      <w:r w:rsidRPr="00C52836">
        <w:t xml:space="preserve">Cabero, J., &amp; Llorente, M. C. (2015). </w:t>
      </w:r>
      <w:r w:rsidRPr="00C52836">
        <w:rPr>
          <w:i/>
          <w:iCs/>
        </w:rPr>
        <w:t>Tecnología educativa: Una visión de futuro</w:t>
      </w:r>
      <w:r w:rsidRPr="00C52836">
        <w:t>. Síntesis.</w:t>
      </w:r>
    </w:p>
    <w:p w14:paraId="0DB9B63E" w14:textId="77777777" w:rsidR="0081292A" w:rsidRPr="00C52836" w:rsidRDefault="0081292A" w:rsidP="0081292A">
      <w:pPr>
        <w:pStyle w:val="Sinespaciado"/>
      </w:pPr>
      <w:r w:rsidRPr="00C52836">
        <w:t xml:space="preserve">Marqués, P. (2000). </w:t>
      </w:r>
      <w:r w:rsidRPr="00C52836">
        <w:rPr>
          <w:i/>
          <w:iCs/>
        </w:rPr>
        <w:t>Las TIC y sus aportaciones a la sociedad</w:t>
      </w:r>
      <w:r w:rsidRPr="00C52836">
        <w:t>. Eduteka.</w:t>
      </w:r>
    </w:p>
    <w:p w14:paraId="28910EBD" w14:textId="77777777" w:rsidR="0081292A" w:rsidRPr="00C52836" w:rsidRDefault="0081292A" w:rsidP="0081292A">
      <w:pPr>
        <w:pStyle w:val="Sinespaciado"/>
      </w:pPr>
      <w:r w:rsidRPr="00C52836">
        <w:t xml:space="preserve">Siemens, G. (2005). Connectivism: A learning theory for the digital age. </w:t>
      </w:r>
      <w:r w:rsidRPr="00C52836">
        <w:rPr>
          <w:i/>
          <w:iCs/>
        </w:rPr>
        <w:t>International Journal of Instructional Technology and Distance Learning</w:t>
      </w:r>
      <w:r w:rsidRPr="00C52836">
        <w:t>, 2(1), 3–10.</w:t>
      </w:r>
    </w:p>
    <w:p w14:paraId="5FEF3490" w14:textId="77777777" w:rsidR="0081292A" w:rsidRPr="00C52836" w:rsidRDefault="0081292A" w:rsidP="0081292A">
      <w:pPr>
        <w:pStyle w:val="Sinespaciado"/>
      </w:pPr>
      <w:r w:rsidRPr="00C52836">
        <w:t xml:space="preserve">UNESCO. (2019). </w:t>
      </w:r>
      <w:r w:rsidRPr="00C52836">
        <w:rPr>
          <w:i/>
          <w:iCs/>
        </w:rPr>
        <w:t>Marco de competencias de los docentes en materia de TIC</w:t>
      </w:r>
      <w:r w:rsidRPr="00C52836">
        <w:t>. UNESCO.</w:t>
      </w:r>
    </w:p>
    <w:p w14:paraId="76C05239" w14:textId="77777777" w:rsidR="0081292A" w:rsidRPr="00C52836" w:rsidRDefault="00000000" w:rsidP="0081292A">
      <w:pPr>
        <w:pStyle w:val="Sinespaciado"/>
      </w:pPr>
      <w:r>
        <w:pict w14:anchorId="74C748FA">
          <v:rect id="_x0000_i1036" style="width:0;height:1.5pt" o:hralign="center" o:hrstd="t" o:hr="t" fillcolor="#a0a0a0" stroked="f"/>
        </w:pict>
      </w:r>
    </w:p>
    <w:p w14:paraId="4B1F53B6" w14:textId="77777777" w:rsidR="0081292A" w:rsidRPr="00C52836" w:rsidRDefault="0081292A" w:rsidP="0081292A">
      <w:pPr>
        <w:pStyle w:val="Sinespaciado"/>
        <w:rPr>
          <w:b/>
          <w:bCs/>
        </w:rPr>
      </w:pPr>
      <w:r w:rsidRPr="00C52836">
        <w:rPr>
          <w:b/>
          <w:bCs/>
        </w:rPr>
        <w:t>Gestión institucional y uso de sistemas digitales</w:t>
      </w:r>
    </w:p>
    <w:p w14:paraId="0BDB4277" w14:textId="77777777" w:rsidR="0081292A" w:rsidRPr="00C52836" w:rsidRDefault="0081292A" w:rsidP="0081292A">
      <w:pPr>
        <w:pStyle w:val="Sinespaciado"/>
      </w:pPr>
      <w:r w:rsidRPr="00C52836">
        <w:t xml:space="preserve">Fullan, M. (2014). </w:t>
      </w:r>
      <w:r w:rsidRPr="00C52836">
        <w:rPr>
          <w:i/>
          <w:iCs/>
        </w:rPr>
        <w:t>La dirección escolar en una época de cambio</w:t>
      </w:r>
      <w:r w:rsidRPr="00C52836">
        <w:t>. Octaedro.</w:t>
      </w:r>
    </w:p>
    <w:p w14:paraId="75917E6F" w14:textId="77777777" w:rsidR="0081292A" w:rsidRPr="00C52836" w:rsidRDefault="0081292A" w:rsidP="0081292A">
      <w:pPr>
        <w:pStyle w:val="Sinespaciado"/>
      </w:pPr>
      <w:r w:rsidRPr="00C52836">
        <w:t xml:space="preserve">López, N. (2016). Gestión educativa y transformación digital. </w:t>
      </w:r>
      <w:r w:rsidRPr="00C52836">
        <w:rPr>
          <w:i/>
          <w:iCs/>
        </w:rPr>
        <w:t>Revista Latinoamericana de Tecnología Educativa</w:t>
      </w:r>
      <w:r w:rsidRPr="00C52836">
        <w:t>, 15(2), 89–104.</w:t>
      </w:r>
    </w:p>
    <w:p w14:paraId="69AC52CC" w14:textId="77777777" w:rsidR="0081292A" w:rsidRPr="00C52836" w:rsidRDefault="0081292A" w:rsidP="0081292A">
      <w:pPr>
        <w:pStyle w:val="Sinespaciado"/>
      </w:pPr>
      <w:r w:rsidRPr="00C52836">
        <w:t xml:space="preserve">Maggio, M. (2012). </w:t>
      </w:r>
      <w:r w:rsidRPr="00C52836">
        <w:rPr>
          <w:i/>
          <w:iCs/>
        </w:rPr>
        <w:t>Enseñar en la universidad: Manual de supervivencia</w:t>
      </w:r>
      <w:r w:rsidRPr="00C52836">
        <w:t>. Paidós.</w:t>
      </w:r>
    </w:p>
    <w:p w14:paraId="12F13A4C" w14:textId="77777777" w:rsidR="0081292A" w:rsidRPr="00C52836" w:rsidRDefault="00000000" w:rsidP="0081292A">
      <w:pPr>
        <w:pStyle w:val="Sinespaciado"/>
      </w:pPr>
      <w:r>
        <w:pict w14:anchorId="1C478241">
          <v:rect id="_x0000_i1037" style="width:0;height:1.5pt" o:hralign="center" o:hrstd="t" o:hr="t" fillcolor="#a0a0a0" stroked="f"/>
        </w:pict>
      </w:r>
    </w:p>
    <w:p w14:paraId="4B563573" w14:textId="77777777" w:rsidR="0081292A" w:rsidRPr="00C52836" w:rsidRDefault="0081292A" w:rsidP="0081292A">
      <w:pPr>
        <w:pStyle w:val="Sinespaciado"/>
        <w:rPr>
          <w:b/>
          <w:bCs/>
        </w:rPr>
      </w:pPr>
      <w:r w:rsidRPr="00C52836">
        <w:rPr>
          <w:b/>
          <w:bCs/>
        </w:rPr>
        <w:t>Documentos y fuentes institucionales</w:t>
      </w:r>
    </w:p>
    <w:p w14:paraId="454D4D53" w14:textId="77777777" w:rsidR="0081292A" w:rsidRPr="00C52836" w:rsidRDefault="0081292A" w:rsidP="0081292A">
      <w:pPr>
        <w:pStyle w:val="Sinespaciado"/>
      </w:pPr>
      <w:r w:rsidRPr="00C52836">
        <w:t xml:space="preserve">Colegio Sagrado Corazón. (2024). </w:t>
      </w:r>
      <w:r w:rsidRPr="00C52836">
        <w:rPr>
          <w:i/>
          <w:iCs/>
        </w:rPr>
        <w:t>Documentación interna y lineamientos institucionales de acompañamiento psicopedagógico</w:t>
      </w:r>
      <w:r w:rsidRPr="00C52836">
        <w:t>. Villa Dolores, Córdoba.</w:t>
      </w:r>
    </w:p>
    <w:p w14:paraId="419C4D1B" w14:textId="77777777" w:rsidR="0081292A" w:rsidRPr="00C52836" w:rsidRDefault="0081292A" w:rsidP="0081292A">
      <w:pPr>
        <w:pStyle w:val="Sinespaciado"/>
      </w:pPr>
      <w:r w:rsidRPr="00C52836">
        <w:t xml:space="preserve">Ministerio de Educación de la Nación. (2020). </w:t>
      </w:r>
      <w:r w:rsidRPr="00C52836">
        <w:rPr>
          <w:i/>
          <w:iCs/>
        </w:rPr>
        <w:t>Lineamientos generales para la inclusión y el acompañamiento institucional</w:t>
      </w:r>
      <w:r w:rsidRPr="00C52836">
        <w:t>. Buenos Aires.</w:t>
      </w:r>
    </w:p>
    <w:p w14:paraId="2446EA7D" w14:textId="77777777" w:rsidR="0081292A" w:rsidRPr="00C52836" w:rsidRDefault="00000000" w:rsidP="0081292A">
      <w:pPr>
        <w:pStyle w:val="Sinespaciado"/>
      </w:pPr>
      <w:r>
        <w:pict w14:anchorId="7E5CAC96">
          <v:rect id="_x0000_i1038" style="width:0;height:1.5pt" o:hralign="center" o:hrstd="t" o:hr="t" fillcolor="#a0a0a0" stroked="f"/>
        </w:pict>
      </w:r>
    </w:p>
    <w:p w14:paraId="4F9E838B" w14:textId="77777777" w:rsidR="0081292A" w:rsidRPr="00C52836" w:rsidRDefault="0081292A" w:rsidP="0081292A">
      <w:pPr>
        <w:pStyle w:val="Sinespaciado"/>
        <w:rPr>
          <w:b/>
          <w:bCs/>
        </w:rPr>
      </w:pPr>
      <w:r w:rsidRPr="00C52836">
        <w:rPr>
          <w:b/>
          <w:bCs/>
        </w:rPr>
        <w:t>Tecnologías utilizadas</w:t>
      </w:r>
    </w:p>
    <w:p w14:paraId="0F2945F0" w14:textId="77777777" w:rsidR="0081292A" w:rsidRPr="00C52836" w:rsidRDefault="0081292A" w:rsidP="0081292A">
      <w:pPr>
        <w:pStyle w:val="Sinespaciado"/>
      </w:pPr>
      <w:r w:rsidRPr="00C52836">
        <w:t xml:space="preserve">Vue.js. (2024). </w:t>
      </w:r>
      <w:r w:rsidRPr="00C52836">
        <w:rPr>
          <w:i/>
          <w:iCs/>
        </w:rPr>
        <w:t>Documentación oficial de Vue 3</w:t>
      </w:r>
      <w:r w:rsidRPr="00C52836">
        <w:t xml:space="preserve">. </w:t>
      </w:r>
      <w:hyperlink r:id="rId33" w:tgtFrame="_new" w:history="1">
        <w:r w:rsidRPr="00C52836">
          <w:rPr>
            <w:rStyle w:val="Hipervnculo"/>
          </w:rPr>
          <w:t>https://vuejs.org/</w:t>
        </w:r>
      </w:hyperlink>
    </w:p>
    <w:p w14:paraId="3D6CC4E1" w14:textId="77777777" w:rsidR="0081292A" w:rsidRPr="00C52836" w:rsidRDefault="0081292A" w:rsidP="0081292A">
      <w:pPr>
        <w:pStyle w:val="Sinespaciado"/>
      </w:pPr>
      <w:r w:rsidRPr="00C52836">
        <w:t xml:space="preserve">Node.js Foundation. (2024). </w:t>
      </w:r>
      <w:r w:rsidRPr="00C52836">
        <w:rPr>
          <w:i/>
          <w:iCs/>
        </w:rPr>
        <w:t>Node.js Documentation</w:t>
      </w:r>
      <w:r w:rsidRPr="00C52836">
        <w:t xml:space="preserve">. </w:t>
      </w:r>
      <w:hyperlink r:id="rId34" w:tgtFrame="_new" w:history="1">
        <w:r w:rsidRPr="00C52836">
          <w:rPr>
            <w:rStyle w:val="Hipervnculo"/>
          </w:rPr>
          <w:t>https://nodejs.org/</w:t>
        </w:r>
      </w:hyperlink>
    </w:p>
    <w:p w14:paraId="10C9CA87" w14:textId="77777777" w:rsidR="0081292A" w:rsidRPr="00C52836" w:rsidRDefault="0081292A" w:rsidP="0081292A">
      <w:pPr>
        <w:pStyle w:val="Sinespaciado"/>
      </w:pPr>
      <w:r w:rsidRPr="00C52836">
        <w:t xml:space="preserve">MySQL Documentation. (2024). </w:t>
      </w:r>
      <w:r w:rsidRPr="00C52836">
        <w:rPr>
          <w:i/>
          <w:iCs/>
        </w:rPr>
        <w:t>MySQL Reference Manual</w:t>
      </w:r>
      <w:r w:rsidRPr="00C52836">
        <w:t xml:space="preserve">. </w:t>
      </w:r>
      <w:hyperlink r:id="rId35" w:tgtFrame="_new" w:history="1">
        <w:r w:rsidRPr="00C52836">
          <w:rPr>
            <w:rStyle w:val="Hipervnculo"/>
          </w:rPr>
          <w:t>https://dev.mysql.com/</w:t>
        </w:r>
      </w:hyperlink>
    </w:p>
    <w:p w14:paraId="286B47E7" w14:textId="77777777" w:rsidR="0081292A" w:rsidRPr="00C52836" w:rsidRDefault="0081292A" w:rsidP="0081292A">
      <w:pPr>
        <w:pStyle w:val="Sinespaciado"/>
      </w:pPr>
      <w:r w:rsidRPr="00C52836">
        <w:t xml:space="preserve">JWT. (2024). </w:t>
      </w:r>
      <w:r w:rsidRPr="00C52836">
        <w:rPr>
          <w:i/>
          <w:iCs/>
        </w:rPr>
        <w:t>JSON Web Token Introduction</w:t>
      </w:r>
      <w:r w:rsidRPr="00C52836">
        <w:t xml:space="preserve">. </w:t>
      </w:r>
      <w:hyperlink r:id="rId36" w:tgtFrame="_new" w:history="1">
        <w:r w:rsidRPr="00C52836">
          <w:rPr>
            <w:rStyle w:val="Hipervnculo"/>
          </w:rPr>
          <w:t>https://jwt.io/</w:t>
        </w:r>
      </w:hyperlink>
    </w:p>
    <w:p w14:paraId="36B23EDD" w14:textId="77777777" w:rsidR="0081292A" w:rsidRPr="00C52836" w:rsidRDefault="00000000" w:rsidP="0081292A">
      <w:pPr>
        <w:pStyle w:val="Sinespaciado"/>
      </w:pPr>
      <w:r>
        <w:pict w14:anchorId="4455E071">
          <v:rect id="_x0000_i1039" style="width:0;height:1.5pt" o:hralign="center" o:hrstd="t" o:hr="t" fillcolor="#a0a0a0" stroked="f"/>
        </w:pict>
      </w:r>
    </w:p>
    <w:p w14:paraId="6F2264DF" w14:textId="77777777" w:rsidR="0081292A" w:rsidRPr="00C52836" w:rsidRDefault="0081292A" w:rsidP="0081292A">
      <w:pPr>
        <w:pStyle w:val="Sinespaciado"/>
        <w:rPr>
          <w:b/>
          <w:bCs/>
        </w:rPr>
      </w:pPr>
      <w:r w:rsidRPr="00C52836">
        <w:rPr>
          <w:b/>
          <w:bCs/>
        </w:rPr>
        <w:t>Metodologías de desarrollo y software</w:t>
      </w:r>
    </w:p>
    <w:p w14:paraId="1584AEE2" w14:textId="77777777" w:rsidR="0081292A" w:rsidRPr="00C52836" w:rsidRDefault="0081292A" w:rsidP="0081292A">
      <w:pPr>
        <w:pStyle w:val="Sinespaciado"/>
      </w:pPr>
      <w:r w:rsidRPr="00C52836">
        <w:t xml:space="preserve">Pressman, R. (2010). </w:t>
      </w:r>
      <w:r w:rsidRPr="00C52836">
        <w:rPr>
          <w:i/>
          <w:iCs/>
        </w:rPr>
        <w:t>Ingeniería del software: Un enfoque práctico</w:t>
      </w:r>
      <w:r w:rsidRPr="00C52836">
        <w:t>. McGraw-Hill.</w:t>
      </w:r>
    </w:p>
    <w:p w14:paraId="1E35CEEC" w14:textId="77777777" w:rsidR="0081292A" w:rsidRPr="00C52836" w:rsidRDefault="0081292A" w:rsidP="0081292A">
      <w:pPr>
        <w:pStyle w:val="Sinespaciado"/>
      </w:pPr>
      <w:r w:rsidRPr="00C52836">
        <w:t xml:space="preserve">Sommerville, I. (2016). </w:t>
      </w:r>
      <w:r w:rsidRPr="00C52836">
        <w:rPr>
          <w:i/>
          <w:iCs/>
        </w:rPr>
        <w:t>Ingeniería del software</w:t>
      </w:r>
      <w:r w:rsidRPr="00C52836">
        <w:t>. Pearson.</w:t>
      </w:r>
    </w:p>
    <w:p w14:paraId="114FFDC4" w14:textId="77777777" w:rsidR="0081292A" w:rsidRPr="00C52836" w:rsidRDefault="00000000" w:rsidP="0081292A">
      <w:pPr>
        <w:pStyle w:val="Sinespaciado"/>
      </w:pPr>
      <w:r>
        <w:pict w14:anchorId="2D9022E6">
          <v:rect id="_x0000_i1040" style="width:0;height:1.5pt" o:hralign="center" o:hrstd="t" o:hr="t" fillcolor="#a0a0a0" stroked="f"/>
        </w:pict>
      </w:r>
    </w:p>
    <w:p w14:paraId="76DA66ED" w14:textId="5595DA3B" w:rsidR="006812E8" w:rsidRPr="00876F4F" w:rsidRDefault="006812E8" w:rsidP="006812E8"/>
    <w:p w14:paraId="33AB7B73" w14:textId="77777777" w:rsidR="006812E8" w:rsidRPr="00876F4F" w:rsidRDefault="006812E8" w:rsidP="006812E8">
      <w:pPr>
        <w:pStyle w:val="Ttulo2"/>
        <w:rPr>
          <w:lang w:val="es-AR"/>
        </w:rPr>
      </w:pPr>
      <w:r w:rsidRPr="00876F4F">
        <w:rPr>
          <w:lang w:val="es-AR"/>
        </w:rPr>
        <w:lastRenderedPageBreak/>
        <w:t>Anexos</w:t>
      </w:r>
    </w:p>
    <w:p w14:paraId="2D90ADB8" w14:textId="77777777" w:rsidR="006E2D9F" w:rsidRDefault="006E2D9F" w:rsidP="006E2D9F">
      <w:r>
        <w:t>Diagrama CU</w:t>
      </w:r>
      <w:r>
        <w:br/>
      </w:r>
      <w:r w:rsidRPr="00967E34">
        <w:drawing>
          <wp:inline distT="0" distB="0" distL="0" distR="0" wp14:anchorId="61C185F3" wp14:editId="583CB3E9">
            <wp:extent cx="5121084" cy="3025402"/>
            <wp:effectExtent l="0" t="0" r="3810" b="3810"/>
            <wp:docPr id="5572481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07773" name="Imagen 1" descr="Diagrama&#10;&#10;El contenido generado por IA puede ser incorrecto."/>
                    <pic:cNvPicPr/>
                  </pic:nvPicPr>
                  <pic:blipFill>
                    <a:blip r:embed="rId20"/>
                    <a:stretch>
                      <a:fillRect/>
                    </a:stretch>
                  </pic:blipFill>
                  <pic:spPr>
                    <a:xfrm>
                      <a:off x="0" y="0"/>
                      <a:ext cx="5121084" cy="3025402"/>
                    </a:xfrm>
                    <a:prstGeom prst="rect">
                      <a:avLst/>
                    </a:prstGeom>
                  </pic:spPr>
                </pic:pic>
              </a:graphicData>
            </a:graphic>
          </wp:inline>
        </w:drawing>
      </w:r>
      <w:r>
        <w:br/>
      </w:r>
      <w:r>
        <w:br/>
      </w:r>
      <w:r w:rsidRPr="00967E34">
        <w:drawing>
          <wp:inline distT="0" distB="0" distL="0" distR="0" wp14:anchorId="2BCEDC6B" wp14:editId="39EAC87E">
            <wp:extent cx="5579745" cy="3302000"/>
            <wp:effectExtent l="0" t="0" r="1905" b="0"/>
            <wp:docPr id="26704487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8175" name="Imagen 1" descr="Imagen que contiene Diagrama&#10;&#10;El contenido generado por IA puede ser incorrecto."/>
                    <pic:cNvPicPr/>
                  </pic:nvPicPr>
                  <pic:blipFill>
                    <a:blip r:embed="rId21"/>
                    <a:stretch>
                      <a:fillRect/>
                    </a:stretch>
                  </pic:blipFill>
                  <pic:spPr>
                    <a:xfrm>
                      <a:off x="0" y="0"/>
                      <a:ext cx="5579745" cy="3302000"/>
                    </a:xfrm>
                    <a:prstGeom prst="rect">
                      <a:avLst/>
                    </a:prstGeom>
                  </pic:spPr>
                </pic:pic>
              </a:graphicData>
            </a:graphic>
          </wp:inline>
        </w:drawing>
      </w:r>
      <w:r>
        <w:br/>
      </w:r>
      <w:r>
        <w:br/>
      </w:r>
      <w:r w:rsidRPr="00967E34">
        <w:lastRenderedPageBreak/>
        <w:drawing>
          <wp:inline distT="0" distB="0" distL="0" distR="0" wp14:anchorId="7F1A5885" wp14:editId="30C2E2D9">
            <wp:extent cx="5579745" cy="3973195"/>
            <wp:effectExtent l="0" t="0" r="1905" b="8255"/>
            <wp:docPr id="57972307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6740" name="Imagen 1" descr="Imagen que contiene Diagrama&#10;&#10;El contenido generado por IA puede ser incorrecto."/>
                    <pic:cNvPicPr/>
                  </pic:nvPicPr>
                  <pic:blipFill>
                    <a:blip r:embed="rId22"/>
                    <a:stretch>
                      <a:fillRect/>
                    </a:stretch>
                  </pic:blipFill>
                  <pic:spPr>
                    <a:xfrm>
                      <a:off x="0" y="0"/>
                      <a:ext cx="5579745" cy="3973195"/>
                    </a:xfrm>
                    <a:prstGeom prst="rect">
                      <a:avLst/>
                    </a:prstGeom>
                  </pic:spPr>
                </pic:pic>
              </a:graphicData>
            </a:graphic>
          </wp:inline>
        </w:drawing>
      </w:r>
      <w:r>
        <w:br/>
      </w:r>
      <w:r>
        <w:br/>
      </w:r>
      <w:r w:rsidRPr="00967E34">
        <w:drawing>
          <wp:inline distT="0" distB="0" distL="0" distR="0" wp14:anchorId="3F85747A" wp14:editId="7DD23765">
            <wp:extent cx="5579745" cy="3742055"/>
            <wp:effectExtent l="0" t="0" r="1905" b="0"/>
            <wp:docPr id="100827165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8469" name="Imagen 1" descr="Gráfico&#10;&#10;El contenido generado por IA puede ser incorrecto."/>
                    <pic:cNvPicPr/>
                  </pic:nvPicPr>
                  <pic:blipFill>
                    <a:blip r:embed="rId23"/>
                    <a:stretch>
                      <a:fillRect/>
                    </a:stretch>
                  </pic:blipFill>
                  <pic:spPr>
                    <a:xfrm>
                      <a:off x="0" y="0"/>
                      <a:ext cx="5579745" cy="3742055"/>
                    </a:xfrm>
                    <a:prstGeom prst="rect">
                      <a:avLst/>
                    </a:prstGeom>
                  </pic:spPr>
                </pic:pic>
              </a:graphicData>
            </a:graphic>
          </wp:inline>
        </w:drawing>
      </w:r>
      <w:r>
        <w:br/>
      </w:r>
      <w:r>
        <w:br/>
      </w:r>
      <w:r>
        <w:lastRenderedPageBreak/>
        <w:t>Diagrama de clase</w:t>
      </w:r>
      <w:r>
        <w:br/>
      </w:r>
      <w:r w:rsidRPr="00D00AD0">
        <w:drawing>
          <wp:inline distT="0" distB="0" distL="0" distR="0" wp14:anchorId="04A41E0C" wp14:editId="27216BAE">
            <wp:extent cx="5579745" cy="5547360"/>
            <wp:effectExtent l="0" t="0" r="1905" b="0"/>
            <wp:docPr id="5174593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3768" name="Imagen 1" descr="Diagrama&#10;&#10;El contenido generado por IA puede ser incorrecto."/>
                    <pic:cNvPicPr/>
                  </pic:nvPicPr>
                  <pic:blipFill>
                    <a:blip r:embed="rId24"/>
                    <a:stretch>
                      <a:fillRect/>
                    </a:stretch>
                  </pic:blipFill>
                  <pic:spPr>
                    <a:xfrm>
                      <a:off x="0" y="0"/>
                      <a:ext cx="5579745" cy="5547360"/>
                    </a:xfrm>
                    <a:prstGeom prst="rect">
                      <a:avLst/>
                    </a:prstGeom>
                  </pic:spPr>
                </pic:pic>
              </a:graphicData>
            </a:graphic>
          </wp:inline>
        </w:drawing>
      </w:r>
      <w:r>
        <w:br/>
      </w:r>
      <w:r>
        <w:br/>
        <w:t xml:space="preserve">Diagrama de secuencia: </w:t>
      </w:r>
      <w:r w:rsidRPr="00D00AD0">
        <w:t>Caso: Docente sube una planificación</w:t>
      </w:r>
      <w:r>
        <w:br/>
      </w:r>
      <w:r w:rsidRPr="00D00AD0">
        <w:lastRenderedPageBreak/>
        <w:drawing>
          <wp:inline distT="0" distB="0" distL="0" distR="0" wp14:anchorId="482CCA54" wp14:editId="795AC35E">
            <wp:extent cx="5182049" cy="3863675"/>
            <wp:effectExtent l="0" t="0" r="0" b="3810"/>
            <wp:docPr id="7444672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42783" name="Imagen 1" descr="Diagrama&#10;&#10;El contenido generado por IA puede ser incorrecto."/>
                    <pic:cNvPicPr/>
                  </pic:nvPicPr>
                  <pic:blipFill>
                    <a:blip r:embed="rId25"/>
                    <a:stretch>
                      <a:fillRect/>
                    </a:stretch>
                  </pic:blipFill>
                  <pic:spPr>
                    <a:xfrm>
                      <a:off x="0" y="0"/>
                      <a:ext cx="5182049" cy="3863675"/>
                    </a:xfrm>
                    <a:prstGeom prst="rect">
                      <a:avLst/>
                    </a:prstGeom>
                  </pic:spPr>
                </pic:pic>
              </a:graphicData>
            </a:graphic>
          </wp:inline>
        </w:drawing>
      </w:r>
      <w:r>
        <w:br/>
      </w:r>
      <w:r w:rsidRPr="00D00AD0">
        <w:t>DIAGRAMA DE ACTIVIDAD – Caso: Administrador crea un alumno</w:t>
      </w:r>
      <w:r>
        <w:br/>
      </w:r>
      <w:r w:rsidRPr="00D00AD0">
        <w:drawing>
          <wp:inline distT="0" distB="0" distL="0" distR="0" wp14:anchorId="2A05D899" wp14:editId="3D532B57">
            <wp:extent cx="4663844" cy="3520745"/>
            <wp:effectExtent l="0" t="0" r="3810" b="3810"/>
            <wp:docPr id="1165475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54173" name="Imagen 1" descr="Diagrama&#10;&#10;El contenido generado por IA puede ser incorrecto."/>
                    <pic:cNvPicPr/>
                  </pic:nvPicPr>
                  <pic:blipFill>
                    <a:blip r:embed="rId26"/>
                    <a:stretch>
                      <a:fillRect/>
                    </a:stretch>
                  </pic:blipFill>
                  <pic:spPr>
                    <a:xfrm>
                      <a:off x="0" y="0"/>
                      <a:ext cx="4663844" cy="3520745"/>
                    </a:xfrm>
                    <a:prstGeom prst="rect">
                      <a:avLst/>
                    </a:prstGeom>
                  </pic:spPr>
                </pic:pic>
              </a:graphicData>
            </a:graphic>
          </wp:inline>
        </w:drawing>
      </w:r>
    </w:p>
    <w:p w14:paraId="2265434A" w14:textId="77777777" w:rsidR="006E2D9F" w:rsidRDefault="006E2D9F" w:rsidP="006E2D9F">
      <w:r w:rsidRPr="00D00AD0">
        <w:lastRenderedPageBreak/>
        <w:t>DIAGRAMA DE ESTADOS – Alumno en el sistema PSICOLE</w:t>
      </w:r>
      <w:r>
        <w:br/>
      </w:r>
      <w:r w:rsidRPr="00D00AD0">
        <w:drawing>
          <wp:inline distT="0" distB="0" distL="0" distR="0" wp14:anchorId="3AB28691" wp14:editId="6DE139F8">
            <wp:extent cx="4534293" cy="6569009"/>
            <wp:effectExtent l="0" t="0" r="0" b="3810"/>
            <wp:docPr id="108712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6188" name="Imagen 1" descr="Diagrama&#10;&#10;El contenido generado por IA puede ser incorrecto."/>
                    <pic:cNvPicPr/>
                  </pic:nvPicPr>
                  <pic:blipFill>
                    <a:blip r:embed="rId27"/>
                    <a:stretch>
                      <a:fillRect/>
                    </a:stretch>
                  </pic:blipFill>
                  <pic:spPr>
                    <a:xfrm>
                      <a:off x="0" y="0"/>
                      <a:ext cx="4534293" cy="6569009"/>
                    </a:xfrm>
                    <a:prstGeom prst="rect">
                      <a:avLst/>
                    </a:prstGeom>
                  </pic:spPr>
                </pic:pic>
              </a:graphicData>
            </a:graphic>
          </wp:inline>
        </w:drawing>
      </w:r>
    </w:p>
    <w:p w14:paraId="21D32063" w14:textId="77777777" w:rsidR="006E2D9F" w:rsidRDefault="006E2D9F" w:rsidP="006E2D9F"/>
    <w:p w14:paraId="3B8E39C7" w14:textId="77777777" w:rsidR="006E2D9F" w:rsidRDefault="006E2D9F" w:rsidP="006E2D9F">
      <w:r w:rsidRPr="009654BA">
        <w:lastRenderedPageBreak/>
        <w:t>DIAGRAMA DE COMPONENTES (Component Diagram)</w:t>
      </w:r>
      <w:r>
        <w:br/>
      </w:r>
      <w:r w:rsidRPr="009654BA">
        <w:drawing>
          <wp:inline distT="0" distB="0" distL="0" distR="0" wp14:anchorId="7479E25E" wp14:editId="02EE12FC">
            <wp:extent cx="3375953" cy="4290432"/>
            <wp:effectExtent l="0" t="0" r="0" b="0"/>
            <wp:docPr id="3423249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1983" name="Imagen 1" descr="Diagrama&#10;&#10;El contenido generado por IA puede ser incorrecto."/>
                    <pic:cNvPicPr/>
                  </pic:nvPicPr>
                  <pic:blipFill>
                    <a:blip r:embed="rId28"/>
                    <a:stretch>
                      <a:fillRect/>
                    </a:stretch>
                  </pic:blipFill>
                  <pic:spPr>
                    <a:xfrm>
                      <a:off x="0" y="0"/>
                      <a:ext cx="3375953" cy="4290432"/>
                    </a:xfrm>
                    <a:prstGeom prst="rect">
                      <a:avLst/>
                    </a:prstGeom>
                  </pic:spPr>
                </pic:pic>
              </a:graphicData>
            </a:graphic>
          </wp:inline>
        </w:drawing>
      </w:r>
    </w:p>
    <w:p w14:paraId="5A4B4987" w14:textId="77777777" w:rsidR="006E2D9F" w:rsidRDefault="006E2D9F" w:rsidP="006E2D9F">
      <w:r w:rsidRPr="005D42DE">
        <w:t>DIAGRAMA DE DESPLIEGUE (Deployment Diagram)</w:t>
      </w:r>
    </w:p>
    <w:p w14:paraId="1550AFC4" w14:textId="77777777" w:rsidR="006E2D9F" w:rsidRDefault="006E2D9F" w:rsidP="006E2D9F">
      <w:r w:rsidRPr="005D42DE">
        <w:lastRenderedPageBreak/>
        <w:drawing>
          <wp:inline distT="0" distB="0" distL="0" distR="0" wp14:anchorId="025AF124" wp14:editId="75E1B045">
            <wp:extent cx="5579745" cy="4542155"/>
            <wp:effectExtent l="0" t="0" r="1905" b="0"/>
            <wp:docPr id="2296514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61857" name="Imagen 1" descr="Diagrama&#10;&#10;El contenido generado por IA puede ser incorrecto."/>
                    <pic:cNvPicPr/>
                  </pic:nvPicPr>
                  <pic:blipFill>
                    <a:blip r:embed="rId29"/>
                    <a:stretch>
                      <a:fillRect/>
                    </a:stretch>
                  </pic:blipFill>
                  <pic:spPr>
                    <a:xfrm>
                      <a:off x="0" y="0"/>
                      <a:ext cx="5579745" cy="4542155"/>
                    </a:xfrm>
                    <a:prstGeom prst="rect">
                      <a:avLst/>
                    </a:prstGeom>
                  </pic:spPr>
                </pic:pic>
              </a:graphicData>
            </a:graphic>
          </wp:inline>
        </w:drawing>
      </w:r>
    </w:p>
    <w:p w14:paraId="53739F02" w14:textId="77777777" w:rsidR="006E2D9F" w:rsidRDefault="006E2D9F" w:rsidP="006E2D9F"/>
    <w:p w14:paraId="15A80165" w14:textId="77777777" w:rsidR="006E2D9F" w:rsidRDefault="006E2D9F" w:rsidP="006E2D9F"/>
    <w:p w14:paraId="694A4838" w14:textId="77777777" w:rsidR="006E2D9F" w:rsidRPr="00876F4F" w:rsidRDefault="006E2D9F" w:rsidP="006E2D9F">
      <w:r>
        <w:rPr>
          <w:noProof/>
        </w:rPr>
        <w:lastRenderedPageBreak/>
        <w:drawing>
          <wp:inline distT="0" distB="0" distL="0" distR="0" wp14:anchorId="6E342EC3" wp14:editId="1B8BEA0A">
            <wp:extent cx="5575300" cy="4095750"/>
            <wp:effectExtent l="0" t="0" r="6350" b="0"/>
            <wp:docPr id="82161336"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336" name="Imagen 4" descr="Diagram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5300" cy="4095750"/>
                    </a:xfrm>
                    <a:prstGeom prst="rect">
                      <a:avLst/>
                    </a:prstGeom>
                    <a:noFill/>
                    <a:ln>
                      <a:noFill/>
                    </a:ln>
                  </pic:spPr>
                </pic:pic>
              </a:graphicData>
            </a:graphic>
          </wp:inline>
        </w:drawing>
      </w:r>
      <w:r>
        <w:rPr>
          <w:noProof/>
        </w:rPr>
        <w:drawing>
          <wp:inline distT="0" distB="0" distL="0" distR="0" wp14:anchorId="18290007" wp14:editId="619E3136">
            <wp:extent cx="5562600" cy="1441450"/>
            <wp:effectExtent l="0" t="0" r="0" b="6350"/>
            <wp:docPr id="686635506"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35506" name="Imagen 6" descr="Diagrama&#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2600" cy="1441450"/>
                    </a:xfrm>
                    <a:prstGeom prst="rect">
                      <a:avLst/>
                    </a:prstGeom>
                    <a:noFill/>
                    <a:ln>
                      <a:noFill/>
                    </a:ln>
                  </pic:spPr>
                </pic:pic>
              </a:graphicData>
            </a:graphic>
          </wp:inline>
        </w:drawing>
      </w:r>
      <w:r>
        <w:rPr>
          <w:noProof/>
        </w:rPr>
        <w:lastRenderedPageBreak/>
        <w:drawing>
          <wp:inline distT="0" distB="0" distL="0" distR="0" wp14:anchorId="3932D52B" wp14:editId="0CD2CB92">
            <wp:extent cx="4375150" cy="5238750"/>
            <wp:effectExtent l="0" t="0" r="6350" b="0"/>
            <wp:docPr id="931363986"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63986" name="Imagen 7" descr="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75150" cy="5238750"/>
                    </a:xfrm>
                    <a:prstGeom prst="rect">
                      <a:avLst/>
                    </a:prstGeom>
                    <a:noFill/>
                    <a:ln>
                      <a:noFill/>
                    </a:ln>
                  </pic:spPr>
                </pic:pic>
              </a:graphicData>
            </a:graphic>
          </wp:inline>
        </w:drawing>
      </w:r>
    </w:p>
    <w:p w14:paraId="54ABAD3D" w14:textId="02BDD7F6" w:rsidR="006812E8" w:rsidRPr="00876F4F" w:rsidRDefault="006812E8" w:rsidP="006812E8"/>
    <w:p w14:paraId="3FB7D21C" w14:textId="77777777" w:rsidR="006E2D9F" w:rsidRPr="00C52836" w:rsidRDefault="006E2D9F" w:rsidP="006E2D9F">
      <w:pPr>
        <w:pStyle w:val="Sinespaciado"/>
        <w:rPr>
          <w:b/>
          <w:bCs/>
        </w:rPr>
      </w:pPr>
      <w:r w:rsidRPr="00C52836">
        <w:rPr>
          <w:b/>
          <w:bCs/>
        </w:rPr>
        <w:t>Estructura de la Base de Datos</w:t>
      </w:r>
    </w:p>
    <w:p w14:paraId="0A046201" w14:textId="77777777" w:rsidR="006E2D9F" w:rsidRPr="00C52836" w:rsidRDefault="006E2D9F" w:rsidP="006E2D9F">
      <w:pPr>
        <w:pStyle w:val="Sinespaciado"/>
      </w:pPr>
      <w:r w:rsidRPr="00C52836">
        <w:t xml:space="preserve">A continuación se presenta la estructura general de las tablas incluidas en el sistema </w:t>
      </w:r>
      <w:r w:rsidRPr="00C52836">
        <w:rPr>
          <w:b/>
          <w:bCs/>
        </w:rPr>
        <w:t>psicole_db</w:t>
      </w:r>
      <w:r w:rsidRPr="00C52836">
        <w:t>.</w:t>
      </w:r>
    </w:p>
    <w:p w14:paraId="65306E11" w14:textId="77777777" w:rsidR="006E2D9F" w:rsidRPr="00C52836" w:rsidRDefault="006E2D9F" w:rsidP="006E2D9F">
      <w:pPr>
        <w:pStyle w:val="Sinespaciado"/>
      </w:pPr>
      <w:r>
        <w:pict w14:anchorId="207258D5">
          <v:rect id="_x0000_i1041" style="width:0;height:1.5pt" o:hralign="center" o:hrstd="t" o:hr="t" fillcolor="#a0a0a0" stroked="f"/>
        </w:pict>
      </w:r>
    </w:p>
    <w:p w14:paraId="0DFB7ABD" w14:textId="77777777" w:rsidR="006E2D9F" w:rsidRPr="00C52836" w:rsidRDefault="006E2D9F" w:rsidP="006E2D9F">
      <w:pPr>
        <w:pStyle w:val="Sinespaciado"/>
        <w:rPr>
          <w:b/>
          <w:bCs/>
        </w:rPr>
      </w:pPr>
      <w:r w:rsidRPr="00C52836">
        <w:rPr>
          <w:b/>
          <w:bCs/>
        </w:rPr>
        <w:t>II-A: Tabla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059"/>
        <w:gridCol w:w="4752"/>
      </w:tblGrid>
      <w:tr w:rsidR="006E2D9F" w:rsidRPr="00C52836" w14:paraId="2CA8F741" w14:textId="77777777" w:rsidTr="00C9640A">
        <w:trPr>
          <w:tblHeader/>
          <w:tblCellSpacing w:w="15" w:type="dxa"/>
        </w:trPr>
        <w:tc>
          <w:tcPr>
            <w:tcW w:w="0" w:type="auto"/>
            <w:vAlign w:val="center"/>
            <w:hideMark/>
          </w:tcPr>
          <w:p w14:paraId="03A0621B" w14:textId="77777777" w:rsidR="006E2D9F" w:rsidRPr="00C52836" w:rsidRDefault="006E2D9F" w:rsidP="00C9640A">
            <w:pPr>
              <w:pStyle w:val="Sinespaciado"/>
              <w:rPr>
                <w:b/>
                <w:bCs/>
              </w:rPr>
            </w:pPr>
            <w:r w:rsidRPr="00C52836">
              <w:rPr>
                <w:b/>
                <w:bCs/>
              </w:rPr>
              <w:t>Campo</w:t>
            </w:r>
          </w:p>
        </w:tc>
        <w:tc>
          <w:tcPr>
            <w:tcW w:w="0" w:type="auto"/>
            <w:vAlign w:val="center"/>
            <w:hideMark/>
          </w:tcPr>
          <w:p w14:paraId="3AE05730" w14:textId="77777777" w:rsidR="006E2D9F" w:rsidRPr="00C52836" w:rsidRDefault="006E2D9F" w:rsidP="00C9640A">
            <w:pPr>
              <w:pStyle w:val="Sinespaciado"/>
              <w:rPr>
                <w:b/>
                <w:bCs/>
              </w:rPr>
            </w:pPr>
            <w:r w:rsidRPr="00C52836">
              <w:rPr>
                <w:b/>
                <w:bCs/>
              </w:rPr>
              <w:t>Tipo</w:t>
            </w:r>
          </w:p>
        </w:tc>
        <w:tc>
          <w:tcPr>
            <w:tcW w:w="0" w:type="auto"/>
            <w:vAlign w:val="center"/>
            <w:hideMark/>
          </w:tcPr>
          <w:p w14:paraId="4B7D9AD0" w14:textId="77777777" w:rsidR="006E2D9F" w:rsidRPr="00C52836" w:rsidRDefault="006E2D9F" w:rsidP="00C9640A">
            <w:pPr>
              <w:pStyle w:val="Sinespaciado"/>
              <w:rPr>
                <w:b/>
                <w:bCs/>
              </w:rPr>
            </w:pPr>
            <w:r w:rsidRPr="00C52836">
              <w:rPr>
                <w:b/>
                <w:bCs/>
              </w:rPr>
              <w:t>Descripción</w:t>
            </w:r>
          </w:p>
        </w:tc>
      </w:tr>
      <w:tr w:rsidR="006E2D9F" w:rsidRPr="00C52836" w14:paraId="4CEF0C0D" w14:textId="77777777" w:rsidTr="00C9640A">
        <w:trPr>
          <w:tblCellSpacing w:w="15" w:type="dxa"/>
        </w:trPr>
        <w:tc>
          <w:tcPr>
            <w:tcW w:w="0" w:type="auto"/>
            <w:vAlign w:val="center"/>
            <w:hideMark/>
          </w:tcPr>
          <w:p w14:paraId="69223C59" w14:textId="77777777" w:rsidR="006E2D9F" w:rsidRPr="00C52836" w:rsidRDefault="006E2D9F" w:rsidP="00C9640A">
            <w:pPr>
              <w:pStyle w:val="Sinespaciado"/>
            </w:pPr>
            <w:r w:rsidRPr="00C52836">
              <w:t>id</w:t>
            </w:r>
          </w:p>
        </w:tc>
        <w:tc>
          <w:tcPr>
            <w:tcW w:w="0" w:type="auto"/>
            <w:vAlign w:val="center"/>
            <w:hideMark/>
          </w:tcPr>
          <w:p w14:paraId="617203F6" w14:textId="77777777" w:rsidR="006E2D9F" w:rsidRPr="00C52836" w:rsidRDefault="006E2D9F" w:rsidP="00C9640A">
            <w:pPr>
              <w:pStyle w:val="Sinespaciado"/>
            </w:pPr>
            <w:r w:rsidRPr="00C52836">
              <w:t>INT</w:t>
            </w:r>
          </w:p>
        </w:tc>
        <w:tc>
          <w:tcPr>
            <w:tcW w:w="0" w:type="auto"/>
            <w:vAlign w:val="center"/>
            <w:hideMark/>
          </w:tcPr>
          <w:p w14:paraId="6E0EE834" w14:textId="77777777" w:rsidR="006E2D9F" w:rsidRPr="00C52836" w:rsidRDefault="006E2D9F" w:rsidP="00C9640A">
            <w:pPr>
              <w:pStyle w:val="Sinespaciado"/>
            </w:pPr>
            <w:r w:rsidRPr="00C52836">
              <w:t>Identificador único</w:t>
            </w:r>
          </w:p>
        </w:tc>
      </w:tr>
      <w:tr w:rsidR="006E2D9F" w:rsidRPr="00C52836" w14:paraId="636EC8E2" w14:textId="77777777" w:rsidTr="00C9640A">
        <w:trPr>
          <w:tblCellSpacing w:w="15" w:type="dxa"/>
        </w:trPr>
        <w:tc>
          <w:tcPr>
            <w:tcW w:w="0" w:type="auto"/>
            <w:vAlign w:val="center"/>
            <w:hideMark/>
          </w:tcPr>
          <w:p w14:paraId="09AE1DA0" w14:textId="77777777" w:rsidR="006E2D9F" w:rsidRPr="00C52836" w:rsidRDefault="006E2D9F" w:rsidP="00C9640A">
            <w:pPr>
              <w:pStyle w:val="Sinespaciado"/>
            </w:pPr>
            <w:r w:rsidRPr="00C52836">
              <w:t>nombre</w:t>
            </w:r>
          </w:p>
        </w:tc>
        <w:tc>
          <w:tcPr>
            <w:tcW w:w="0" w:type="auto"/>
            <w:vAlign w:val="center"/>
            <w:hideMark/>
          </w:tcPr>
          <w:p w14:paraId="77B340DD" w14:textId="77777777" w:rsidR="006E2D9F" w:rsidRPr="00C52836" w:rsidRDefault="006E2D9F" w:rsidP="00C9640A">
            <w:pPr>
              <w:pStyle w:val="Sinespaciado"/>
            </w:pPr>
            <w:r w:rsidRPr="00C52836">
              <w:t>VARCHAR</w:t>
            </w:r>
          </w:p>
        </w:tc>
        <w:tc>
          <w:tcPr>
            <w:tcW w:w="0" w:type="auto"/>
            <w:vAlign w:val="center"/>
            <w:hideMark/>
          </w:tcPr>
          <w:p w14:paraId="32CC51E7" w14:textId="77777777" w:rsidR="006E2D9F" w:rsidRPr="00C52836" w:rsidRDefault="006E2D9F" w:rsidP="00C9640A">
            <w:pPr>
              <w:pStyle w:val="Sinespaciado"/>
            </w:pPr>
            <w:r w:rsidRPr="00C52836">
              <w:t>Nombre del usuario</w:t>
            </w:r>
          </w:p>
        </w:tc>
      </w:tr>
      <w:tr w:rsidR="006E2D9F" w:rsidRPr="00C52836" w14:paraId="736E29D0" w14:textId="77777777" w:rsidTr="00C9640A">
        <w:trPr>
          <w:tblCellSpacing w:w="15" w:type="dxa"/>
        </w:trPr>
        <w:tc>
          <w:tcPr>
            <w:tcW w:w="0" w:type="auto"/>
            <w:vAlign w:val="center"/>
            <w:hideMark/>
          </w:tcPr>
          <w:p w14:paraId="2C1D6842" w14:textId="77777777" w:rsidR="006E2D9F" w:rsidRPr="00C52836" w:rsidRDefault="006E2D9F" w:rsidP="00C9640A">
            <w:pPr>
              <w:pStyle w:val="Sinespaciado"/>
            </w:pPr>
            <w:r w:rsidRPr="00C52836">
              <w:t>apellido</w:t>
            </w:r>
          </w:p>
        </w:tc>
        <w:tc>
          <w:tcPr>
            <w:tcW w:w="0" w:type="auto"/>
            <w:vAlign w:val="center"/>
            <w:hideMark/>
          </w:tcPr>
          <w:p w14:paraId="7F3583DD" w14:textId="77777777" w:rsidR="006E2D9F" w:rsidRPr="00C52836" w:rsidRDefault="006E2D9F" w:rsidP="00C9640A">
            <w:pPr>
              <w:pStyle w:val="Sinespaciado"/>
            </w:pPr>
            <w:r w:rsidRPr="00C52836">
              <w:t>VARCHAR</w:t>
            </w:r>
          </w:p>
        </w:tc>
        <w:tc>
          <w:tcPr>
            <w:tcW w:w="0" w:type="auto"/>
            <w:vAlign w:val="center"/>
            <w:hideMark/>
          </w:tcPr>
          <w:p w14:paraId="4310B7F6" w14:textId="77777777" w:rsidR="006E2D9F" w:rsidRPr="00C52836" w:rsidRDefault="006E2D9F" w:rsidP="00C9640A">
            <w:pPr>
              <w:pStyle w:val="Sinespaciado"/>
            </w:pPr>
            <w:r w:rsidRPr="00C52836">
              <w:t>Apellido</w:t>
            </w:r>
          </w:p>
        </w:tc>
      </w:tr>
      <w:tr w:rsidR="006E2D9F" w:rsidRPr="00C52836" w14:paraId="02CD396D" w14:textId="77777777" w:rsidTr="00C9640A">
        <w:trPr>
          <w:tblCellSpacing w:w="15" w:type="dxa"/>
        </w:trPr>
        <w:tc>
          <w:tcPr>
            <w:tcW w:w="0" w:type="auto"/>
            <w:vAlign w:val="center"/>
            <w:hideMark/>
          </w:tcPr>
          <w:p w14:paraId="6446FB69" w14:textId="77777777" w:rsidR="006E2D9F" w:rsidRPr="00C52836" w:rsidRDefault="006E2D9F" w:rsidP="00C9640A">
            <w:pPr>
              <w:pStyle w:val="Sinespaciado"/>
            </w:pPr>
            <w:r w:rsidRPr="00C52836">
              <w:t>email</w:t>
            </w:r>
          </w:p>
        </w:tc>
        <w:tc>
          <w:tcPr>
            <w:tcW w:w="0" w:type="auto"/>
            <w:vAlign w:val="center"/>
            <w:hideMark/>
          </w:tcPr>
          <w:p w14:paraId="1227C5E3" w14:textId="77777777" w:rsidR="006E2D9F" w:rsidRPr="00C52836" w:rsidRDefault="006E2D9F" w:rsidP="00C9640A">
            <w:pPr>
              <w:pStyle w:val="Sinespaciado"/>
            </w:pPr>
            <w:r w:rsidRPr="00C52836">
              <w:t>VARCHAR</w:t>
            </w:r>
          </w:p>
        </w:tc>
        <w:tc>
          <w:tcPr>
            <w:tcW w:w="0" w:type="auto"/>
            <w:vAlign w:val="center"/>
            <w:hideMark/>
          </w:tcPr>
          <w:p w14:paraId="1ADF47AB" w14:textId="77777777" w:rsidR="006E2D9F" w:rsidRPr="00C52836" w:rsidRDefault="006E2D9F" w:rsidP="00C9640A">
            <w:pPr>
              <w:pStyle w:val="Sinespaciado"/>
            </w:pPr>
            <w:r w:rsidRPr="00C52836">
              <w:t>Usuario / login</w:t>
            </w:r>
          </w:p>
        </w:tc>
      </w:tr>
      <w:tr w:rsidR="006E2D9F" w:rsidRPr="00C52836" w14:paraId="31197F02" w14:textId="77777777" w:rsidTr="00C9640A">
        <w:trPr>
          <w:tblCellSpacing w:w="15" w:type="dxa"/>
        </w:trPr>
        <w:tc>
          <w:tcPr>
            <w:tcW w:w="0" w:type="auto"/>
            <w:vAlign w:val="center"/>
            <w:hideMark/>
          </w:tcPr>
          <w:p w14:paraId="1620B6F5" w14:textId="77777777" w:rsidR="006E2D9F" w:rsidRPr="00C52836" w:rsidRDefault="006E2D9F" w:rsidP="00C9640A">
            <w:pPr>
              <w:pStyle w:val="Sinespaciado"/>
            </w:pPr>
            <w:r w:rsidRPr="00C52836">
              <w:t>password_hash</w:t>
            </w:r>
          </w:p>
        </w:tc>
        <w:tc>
          <w:tcPr>
            <w:tcW w:w="0" w:type="auto"/>
            <w:vAlign w:val="center"/>
            <w:hideMark/>
          </w:tcPr>
          <w:p w14:paraId="00179CDE" w14:textId="77777777" w:rsidR="006E2D9F" w:rsidRPr="00C52836" w:rsidRDefault="006E2D9F" w:rsidP="00C9640A">
            <w:pPr>
              <w:pStyle w:val="Sinespaciado"/>
            </w:pPr>
            <w:r w:rsidRPr="00C52836">
              <w:t>VARCHAR</w:t>
            </w:r>
          </w:p>
        </w:tc>
        <w:tc>
          <w:tcPr>
            <w:tcW w:w="0" w:type="auto"/>
            <w:vAlign w:val="center"/>
            <w:hideMark/>
          </w:tcPr>
          <w:p w14:paraId="24E99C2F" w14:textId="77777777" w:rsidR="006E2D9F" w:rsidRPr="00C52836" w:rsidRDefault="006E2D9F" w:rsidP="00C9640A">
            <w:pPr>
              <w:pStyle w:val="Sinespaciado"/>
            </w:pPr>
            <w:r w:rsidRPr="00C52836">
              <w:t>Contraseña en hash</w:t>
            </w:r>
          </w:p>
        </w:tc>
      </w:tr>
      <w:tr w:rsidR="006E2D9F" w:rsidRPr="00C52836" w14:paraId="29D9B774" w14:textId="77777777" w:rsidTr="00C9640A">
        <w:trPr>
          <w:tblCellSpacing w:w="15" w:type="dxa"/>
        </w:trPr>
        <w:tc>
          <w:tcPr>
            <w:tcW w:w="0" w:type="auto"/>
            <w:vAlign w:val="center"/>
            <w:hideMark/>
          </w:tcPr>
          <w:p w14:paraId="3A2A3F3A" w14:textId="77777777" w:rsidR="006E2D9F" w:rsidRPr="00C52836" w:rsidRDefault="006E2D9F" w:rsidP="00C9640A">
            <w:pPr>
              <w:pStyle w:val="Sinespaciado"/>
            </w:pPr>
            <w:r w:rsidRPr="00C52836">
              <w:t>rol</w:t>
            </w:r>
          </w:p>
        </w:tc>
        <w:tc>
          <w:tcPr>
            <w:tcW w:w="0" w:type="auto"/>
            <w:vAlign w:val="center"/>
            <w:hideMark/>
          </w:tcPr>
          <w:p w14:paraId="01C86333" w14:textId="77777777" w:rsidR="006E2D9F" w:rsidRPr="00C52836" w:rsidRDefault="006E2D9F" w:rsidP="00C9640A">
            <w:pPr>
              <w:pStyle w:val="Sinespaciado"/>
            </w:pPr>
            <w:r w:rsidRPr="00C52836">
              <w:t>VARCHAR</w:t>
            </w:r>
          </w:p>
        </w:tc>
        <w:tc>
          <w:tcPr>
            <w:tcW w:w="0" w:type="auto"/>
            <w:vAlign w:val="center"/>
            <w:hideMark/>
          </w:tcPr>
          <w:p w14:paraId="7F9247CE" w14:textId="77777777" w:rsidR="006E2D9F" w:rsidRPr="00C52836" w:rsidRDefault="006E2D9F" w:rsidP="00C9640A">
            <w:pPr>
              <w:pStyle w:val="Sinespaciado"/>
            </w:pPr>
            <w:r w:rsidRPr="00C52836">
              <w:t>Rol (admin, psicopedagogo, docente, preceptor)</w:t>
            </w:r>
          </w:p>
        </w:tc>
      </w:tr>
      <w:tr w:rsidR="006E2D9F" w:rsidRPr="00C52836" w14:paraId="2EF93C5E" w14:textId="77777777" w:rsidTr="00C9640A">
        <w:trPr>
          <w:tblCellSpacing w:w="15" w:type="dxa"/>
        </w:trPr>
        <w:tc>
          <w:tcPr>
            <w:tcW w:w="0" w:type="auto"/>
            <w:vAlign w:val="center"/>
            <w:hideMark/>
          </w:tcPr>
          <w:p w14:paraId="205FB33C" w14:textId="77777777" w:rsidR="006E2D9F" w:rsidRPr="00C52836" w:rsidRDefault="006E2D9F" w:rsidP="00C9640A">
            <w:pPr>
              <w:pStyle w:val="Sinespaciado"/>
            </w:pPr>
            <w:r w:rsidRPr="00C52836">
              <w:t>activo</w:t>
            </w:r>
          </w:p>
        </w:tc>
        <w:tc>
          <w:tcPr>
            <w:tcW w:w="0" w:type="auto"/>
            <w:vAlign w:val="center"/>
            <w:hideMark/>
          </w:tcPr>
          <w:p w14:paraId="126BD353" w14:textId="77777777" w:rsidR="006E2D9F" w:rsidRPr="00C52836" w:rsidRDefault="006E2D9F" w:rsidP="00C9640A">
            <w:pPr>
              <w:pStyle w:val="Sinespaciado"/>
            </w:pPr>
            <w:r w:rsidRPr="00C52836">
              <w:t>TINYINT</w:t>
            </w:r>
          </w:p>
        </w:tc>
        <w:tc>
          <w:tcPr>
            <w:tcW w:w="0" w:type="auto"/>
            <w:vAlign w:val="center"/>
            <w:hideMark/>
          </w:tcPr>
          <w:p w14:paraId="4D96D86A" w14:textId="77777777" w:rsidR="006E2D9F" w:rsidRPr="00C52836" w:rsidRDefault="006E2D9F" w:rsidP="00C9640A">
            <w:pPr>
              <w:pStyle w:val="Sinespaciado"/>
            </w:pPr>
            <w:r w:rsidRPr="00C52836">
              <w:t>Estado</w:t>
            </w:r>
          </w:p>
        </w:tc>
      </w:tr>
      <w:tr w:rsidR="006E2D9F" w:rsidRPr="00C52836" w14:paraId="12B1DED8" w14:textId="77777777" w:rsidTr="00C9640A">
        <w:trPr>
          <w:tblCellSpacing w:w="15" w:type="dxa"/>
        </w:trPr>
        <w:tc>
          <w:tcPr>
            <w:tcW w:w="0" w:type="auto"/>
            <w:vAlign w:val="center"/>
            <w:hideMark/>
          </w:tcPr>
          <w:p w14:paraId="2A8D9E2B" w14:textId="77777777" w:rsidR="006E2D9F" w:rsidRPr="00C52836" w:rsidRDefault="006E2D9F" w:rsidP="00C9640A">
            <w:pPr>
              <w:pStyle w:val="Sinespaciado"/>
            </w:pPr>
            <w:r w:rsidRPr="00C52836">
              <w:lastRenderedPageBreak/>
              <w:t>fecha_creacion</w:t>
            </w:r>
          </w:p>
        </w:tc>
        <w:tc>
          <w:tcPr>
            <w:tcW w:w="0" w:type="auto"/>
            <w:vAlign w:val="center"/>
            <w:hideMark/>
          </w:tcPr>
          <w:p w14:paraId="15F99E0E" w14:textId="77777777" w:rsidR="006E2D9F" w:rsidRPr="00C52836" w:rsidRDefault="006E2D9F" w:rsidP="00C9640A">
            <w:pPr>
              <w:pStyle w:val="Sinespaciado"/>
            </w:pPr>
            <w:r w:rsidRPr="00C52836">
              <w:t>DATETIME</w:t>
            </w:r>
          </w:p>
        </w:tc>
        <w:tc>
          <w:tcPr>
            <w:tcW w:w="0" w:type="auto"/>
            <w:vAlign w:val="center"/>
            <w:hideMark/>
          </w:tcPr>
          <w:p w14:paraId="24314F09" w14:textId="77777777" w:rsidR="006E2D9F" w:rsidRPr="00C52836" w:rsidRDefault="006E2D9F" w:rsidP="00C9640A">
            <w:pPr>
              <w:pStyle w:val="Sinespaciado"/>
            </w:pPr>
            <w:r w:rsidRPr="00C52836">
              <w:t>Fecha de alta</w:t>
            </w:r>
          </w:p>
        </w:tc>
      </w:tr>
    </w:tbl>
    <w:p w14:paraId="4CBEBE63" w14:textId="77777777" w:rsidR="006E2D9F" w:rsidRPr="00C52836" w:rsidRDefault="006E2D9F" w:rsidP="006E2D9F">
      <w:pPr>
        <w:pStyle w:val="Sinespaciado"/>
      </w:pPr>
      <w:r>
        <w:pict w14:anchorId="5DC6A5C4">
          <v:rect id="_x0000_i1042" style="width:0;height:1.5pt" o:hralign="center" o:hrstd="t" o:hr="t" fillcolor="#a0a0a0" stroked="f"/>
        </w:pict>
      </w:r>
    </w:p>
    <w:p w14:paraId="4C9AC577" w14:textId="77777777" w:rsidR="006E2D9F" w:rsidRPr="00C52836" w:rsidRDefault="006E2D9F" w:rsidP="006E2D9F">
      <w:pPr>
        <w:pStyle w:val="Sinespaciado"/>
        <w:rPr>
          <w:b/>
          <w:bCs/>
        </w:rPr>
      </w:pPr>
      <w:r w:rsidRPr="00C52836">
        <w:rPr>
          <w:b/>
          <w:bCs/>
        </w:rPr>
        <w:t>II-B: Tabla alumnos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014"/>
      </w:tblGrid>
      <w:tr w:rsidR="006E2D9F" w:rsidRPr="00C52836" w14:paraId="65533300" w14:textId="77777777" w:rsidTr="00C9640A">
        <w:trPr>
          <w:tblHeader/>
          <w:tblCellSpacing w:w="15" w:type="dxa"/>
        </w:trPr>
        <w:tc>
          <w:tcPr>
            <w:tcW w:w="0" w:type="auto"/>
            <w:vAlign w:val="center"/>
            <w:hideMark/>
          </w:tcPr>
          <w:p w14:paraId="6896367A" w14:textId="77777777" w:rsidR="006E2D9F" w:rsidRPr="00C52836" w:rsidRDefault="006E2D9F" w:rsidP="00C9640A">
            <w:pPr>
              <w:pStyle w:val="Sinespaciado"/>
              <w:rPr>
                <w:b/>
                <w:bCs/>
              </w:rPr>
            </w:pPr>
            <w:r w:rsidRPr="00C52836">
              <w:rPr>
                <w:b/>
                <w:bCs/>
              </w:rPr>
              <w:t>Campo</w:t>
            </w:r>
          </w:p>
        </w:tc>
        <w:tc>
          <w:tcPr>
            <w:tcW w:w="0" w:type="auto"/>
            <w:vAlign w:val="center"/>
            <w:hideMark/>
          </w:tcPr>
          <w:p w14:paraId="65B4D4C3" w14:textId="77777777" w:rsidR="006E2D9F" w:rsidRPr="00C52836" w:rsidRDefault="006E2D9F" w:rsidP="00C9640A">
            <w:pPr>
              <w:pStyle w:val="Sinespaciado"/>
              <w:rPr>
                <w:b/>
                <w:bCs/>
              </w:rPr>
            </w:pPr>
            <w:r w:rsidRPr="00C52836">
              <w:rPr>
                <w:b/>
                <w:bCs/>
              </w:rPr>
              <w:t>Tipo</w:t>
            </w:r>
          </w:p>
        </w:tc>
      </w:tr>
      <w:tr w:rsidR="006E2D9F" w:rsidRPr="00C52836" w14:paraId="729D09A4" w14:textId="77777777" w:rsidTr="00C9640A">
        <w:trPr>
          <w:tblCellSpacing w:w="15" w:type="dxa"/>
        </w:trPr>
        <w:tc>
          <w:tcPr>
            <w:tcW w:w="0" w:type="auto"/>
            <w:vAlign w:val="center"/>
            <w:hideMark/>
          </w:tcPr>
          <w:p w14:paraId="43D871FF" w14:textId="77777777" w:rsidR="006E2D9F" w:rsidRPr="00C52836" w:rsidRDefault="006E2D9F" w:rsidP="00C9640A">
            <w:pPr>
              <w:pStyle w:val="Sinespaciado"/>
            </w:pPr>
            <w:r w:rsidRPr="00C52836">
              <w:t>id</w:t>
            </w:r>
          </w:p>
        </w:tc>
        <w:tc>
          <w:tcPr>
            <w:tcW w:w="0" w:type="auto"/>
            <w:vAlign w:val="center"/>
            <w:hideMark/>
          </w:tcPr>
          <w:p w14:paraId="619A2C29" w14:textId="77777777" w:rsidR="006E2D9F" w:rsidRPr="00C52836" w:rsidRDefault="006E2D9F" w:rsidP="00C9640A">
            <w:pPr>
              <w:pStyle w:val="Sinespaciado"/>
            </w:pPr>
            <w:r w:rsidRPr="00C52836">
              <w:t>INT</w:t>
            </w:r>
          </w:p>
        </w:tc>
      </w:tr>
      <w:tr w:rsidR="006E2D9F" w:rsidRPr="00C52836" w14:paraId="406A397E" w14:textId="77777777" w:rsidTr="00C9640A">
        <w:trPr>
          <w:tblCellSpacing w:w="15" w:type="dxa"/>
        </w:trPr>
        <w:tc>
          <w:tcPr>
            <w:tcW w:w="0" w:type="auto"/>
            <w:vAlign w:val="center"/>
            <w:hideMark/>
          </w:tcPr>
          <w:p w14:paraId="0D87D63C" w14:textId="77777777" w:rsidR="006E2D9F" w:rsidRPr="00C52836" w:rsidRDefault="006E2D9F" w:rsidP="00C9640A">
            <w:pPr>
              <w:pStyle w:val="Sinespaciado"/>
            </w:pPr>
            <w:r w:rsidRPr="00C52836">
              <w:t>nombre</w:t>
            </w:r>
          </w:p>
        </w:tc>
        <w:tc>
          <w:tcPr>
            <w:tcW w:w="0" w:type="auto"/>
            <w:vAlign w:val="center"/>
            <w:hideMark/>
          </w:tcPr>
          <w:p w14:paraId="2F3286CD" w14:textId="77777777" w:rsidR="006E2D9F" w:rsidRPr="00C52836" w:rsidRDefault="006E2D9F" w:rsidP="00C9640A">
            <w:pPr>
              <w:pStyle w:val="Sinespaciado"/>
            </w:pPr>
            <w:r w:rsidRPr="00C52836">
              <w:t>VARCHAR</w:t>
            </w:r>
          </w:p>
        </w:tc>
      </w:tr>
      <w:tr w:rsidR="006E2D9F" w:rsidRPr="00C52836" w14:paraId="304E7AB6" w14:textId="77777777" w:rsidTr="00C9640A">
        <w:trPr>
          <w:tblCellSpacing w:w="15" w:type="dxa"/>
        </w:trPr>
        <w:tc>
          <w:tcPr>
            <w:tcW w:w="0" w:type="auto"/>
            <w:vAlign w:val="center"/>
            <w:hideMark/>
          </w:tcPr>
          <w:p w14:paraId="462C7A81" w14:textId="77777777" w:rsidR="006E2D9F" w:rsidRPr="00C52836" w:rsidRDefault="006E2D9F" w:rsidP="00C9640A">
            <w:pPr>
              <w:pStyle w:val="Sinespaciado"/>
            </w:pPr>
            <w:r w:rsidRPr="00C52836">
              <w:t>apellido</w:t>
            </w:r>
          </w:p>
        </w:tc>
        <w:tc>
          <w:tcPr>
            <w:tcW w:w="0" w:type="auto"/>
            <w:vAlign w:val="center"/>
            <w:hideMark/>
          </w:tcPr>
          <w:p w14:paraId="336477A3" w14:textId="77777777" w:rsidR="006E2D9F" w:rsidRPr="00C52836" w:rsidRDefault="006E2D9F" w:rsidP="00C9640A">
            <w:pPr>
              <w:pStyle w:val="Sinespaciado"/>
            </w:pPr>
            <w:r w:rsidRPr="00C52836">
              <w:t>VARCHAR</w:t>
            </w:r>
          </w:p>
        </w:tc>
      </w:tr>
      <w:tr w:rsidR="006E2D9F" w:rsidRPr="00C52836" w14:paraId="33A40201" w14:textId="77777777" w:rsidTr="00C9640A">
        <w:trPr>
          <w:tblCellSpacing w:w="15" w:type="dxa"/>
        </w:trPr>
        <w:tc>
          <w:tcPr>
            <w:tcW w:w="0" w:type="auto"/>
            <w:vAlign w:val="center"/>
            <w:hideMark/>
          </w:tcPr>
          <w:p w14:paraId="4DC6716E" w14:textId="77777777" w:rsidR="006E2D9F" w:rsidRPr="00C52836" w:rsidRDefault="006E2D9F" w:rsidP="00C9640A">
            <w:pPr>
              <w:pStyle w:val="Sinespaciado"/>
            </w:pPr>
            <w:r w:rsidRPr="00C52836">
              <w:t>dni</w:t>
            </w:r>
          </w:p>
        </w:tc>
        <w:tc>
          <w:tcPr>
            <w:tcW w:w="0" w:type="auto"/>
            <w:vAlign w:val="center"/>
            <w:hideMark/>
          </w:tcPr>
          <w:p w14:paraId="50FA7695" w14:textId="77777777" w:rsidR="006E2D9F" w:rsidRPr="00C52836" w:rsidRDefault="006E2D9F" w:rsidP="00C9640A">
            <w:pPr>
              <w:pStyle w:val="Sinespaciado"/>
            </w:pPr>
            <w:r w:rsidRPr="00C52836">
              <w:t>VARCHAR</w:t>
            </w:r>
          </w:p>
        </w:tc>
      </w:tr>
      <w:tr w:rsidR="006E2D9F" w:rsidRPr="00C52836" w14:paraId="487D8C7A" w14:textId="77777777" w:rsidTr="00C9640A">
        <w:trPr>
          <w:tblCellSpacing w:w="15" w:type="dxa"/>
        </w:trPr>
        <w:tc>
          <w:tcPr>
            <w:tcW w:w="0" w:type="auto"/>
            <w:vAlign w:val="center"/>
            <w:hideMark/>
          </w:tcPr>
          <w:p w14:paraId="35EDABF8" w14:textId="77777777" w:rsidR="006E2D9F" w:rsidRPr="00C52836" w:rsidRDefault="006E2D9F" w:rsidP="00C9640A">
            <w:pPr>
              <w:pStyle w:val="Sinespaciado"/>
            </w:pPr>
            <w:r w:rsidRPr="00C52836">
              <w:t>fecha_nacimiento</w:t>
            </w:r>
          </w:p>
        </w:tc>
        <w:tc>
          <w:tcPr>
            <w:tcW w:w="0" w:type="auto"/>
            <w:vAlign w:val="center"/>
            <w:hideMark/>
          </w:tcPr>
          <w:p w14:paraId="79EB0722" w14:textId="77777777" w:rsidR="006E2D9F" w:rsidRPr="00C52836" w:rsidRDefault="006E2D9F" w:rsidP="00C9640A">
            <w:pPr>
              <w:pStyle w:val="Sinespaciado"/>
            </w:pPr>
            <w:r w:rsidRPr="00C52836">
              <w:t>DATE</w:t>
            </w:r>
          </w:p>
        </w:tc>
      </w:tr>
      <w:tr w:rsidR="006E2D9F" w:rsidRPr="00C52836" w14:paraId="54E848D0" w14:textId="77777777" w:rsidTr="00C9640A">
        <w:trPr>
          <w:tblCellSpacing w:w="15" w:type="dxa"/>
        </w:trPr>
        <w:tc>
          <w:tcPr>
            <w:tcW w:w="0" w:type="auto"/>
            <w:vAlign w:val="center"/>
            <w:hideMark/>
          </w:tcPr>
          <w:p w14:paraId="1382F82B" w14:textId="77777777" w:rsidR="006E2D9F" w:rsidRPr="00C52836" w:rsidRDefault="006E2D9F" w:rsidP="00C9640A">
            <w:pPr>
              <w:pStyle w:val="Sinespaciado"/>
            </w:pPr>
            <w:r w:rsidRPr="00C52836">
              <w:t>curso</w:t>
            </w:r>
          </w:p>
        </w:tc>
        <w:tc>
          <w:tcPr>
            <w:tcW w:w="0" w:type="auto"/>
            <w:vAlign w:val="center"/>
            <w:hideMark/>
          </w:tcPr>
          <w:p w14:paraId="227746EA" w14:textId="77777777" w:rsidR="006E2D9F" w:rsidRPr="00C52836" w:rsidRDefault="006E2D9F" w:rsidP="00C9640A">
            <w:pPr>
              <w:pStyle w:val="Sinespaciado"/>
            </w:pPr>
            <w:r w:rsidRPr="00C52836">
              <w:t>VARCHAR</w:t>
            </w:r>
          </w:p>
        </w:tc>
      </w:tr>
      <w:tr w:rsidR="006E2D9F" w:rsidRPr="00C52836" w14:paraId="29307486" w14:textId="77777777" w:rsidTr="00C9640A">
        <w:trPr>
          <w:tblCellSpacing w:w="15" w:type="dxa"/>
        </w:trPr>
        <w:tc>
          <w:tcPr>
            <w:tcW w:w="0" w:type="auto"/>
            <w:vAlign w:val="center"/>
            <w:hideMark/>
          </w:tcPr>
          <w:p w14:paraId="6E3E2A2D" w14:textId="77777777" w:rsidR="006E2D9F" w:rsidRPr="00C52836" w:rsidRDefault="006E2D9F" w:rsidP="00C9640A">
            <w:pPr>
              <w:pStyle w:val="Sinespaciado"/>
            </w:pPr>
            <w:r w:rsidRPr="00C52836">
              <w:t>legajo</w:t>
            </w:r>
          </w:p>
        </w:tc>
        <w:tc>
          <w:tcPr>
            <w:tcW w:w="0" w:type="auto"/>
            <w:vAlign w:val="center"/>
            <w:hideMark/>
          </w:tcPr>
          <w:p w14:paraId="61E4FFA6" w14:textId="77777777" w:rsidR="006E2D9F" w:rsidRPr="00C52836" w:rsidRDefault="006E2D9F" w:rsidP="00C9640A">
            <w:pPr>
              <w:pStyle w:val="Sinespaciado"/>
            </w:pPr>
            <w:r w:rsidRPr="00C52836">
              <w:t>VARCHAR</w:t>
            </w:r>
          </w:p>
        </w:tc>
      </w:tr>
      <w:tr w:rsidR="006E2D9F" w:rsidRPr="00C52836" w14:paraId="7364B495" w14:textId="77777777" w:rsidTr="00C9640A">
        <w:trPr>
          <w:tblCellSpacing w:w="15" w:type="dxa"/>
        </w:trPr>
        <w:tc>
          <w:tcPr>
            <w:tcW w:w="0" w:type="auto"/>
            <w:vAlign w:val="center"/>
            <w:hideMark/>
          </w:tcPr>
          <w:p w14:paraId="42F2FDC4" w14:textId="77777777" w:rsidR="006E2D9F" w:rsidRPr="00C52836" w:rsidRDefault="006E2D9F" w:rsidP="00C9640A">
            <w:pPr>
              <w:pStyle w:val="Sinespaciado"/>
            </w:pPr>
            <w:r w:rsidRPr="00C52836">
              <w:t>datos_contacto</w:t>
            </w:r>
          </w:p>
        </w:tc>
        <w:tc>
          <w:tcPr>
            <w:tcW w:w="0" w:type="auto"/>
            <w:vAlign w:val="center"/>
            <w:hideMark/>
          </w:tcPr>
          <w:p w14:paraId="7EFE0DCF" w14:textId="77777777" w:rsidR="006E2D9F" w:rsidRPr="00C52836" w:rsidRDefault="006E2D9F" w:rsidP="00C9640A">
            <w:pPr>
              <w:pStyle w:val="Sinespaciado"/>
            </w:pPr>
            <w:r w:rsidRPr="00C52836">
              <w:t>VARCHAR</w:t>
            </w:r>
          </w:p>
        </w:tc>
      </w:tr>
    </w:tbl>
    <w:p w14:paraId="7970B807" w14:textId="77777777" w:rsidR="006E2D9F" w:rsidRPr="00C52836" w:rsidRDefault="006E2D9F" w:rsidP="006E2D9F">
      <w:pPr>
        <w:pStyle w:val="Sinespaciado"/>
      </w:pPr>
      <w:r>
        <w:pict w14:anchorId="28D2277F">
          <v:rect id="_x0000_i1043" style="width:0;height:1.5pt" o:hralign="center" o:hrstd="t" o:hr="t" fillcolor="#a0a0a0" stroked="f"/>
        </w:pict>
      </w:r>
    </w:p>
    <w:p w14:paraId="7450E724" w14:textId="77777777" w:rsidR="006E2D9F" w:rsidRPr="00C52836" w:rsidRDefault="006E2D9F" w:rsidP="006E2D9F">
      <w:pPr>
        <w:pStyle w:val="Sinespaciado"/>
        <w:rPr>
          <w:b/>
          <w:bCs/>
        </w:rPr>
      </w:pPr>
      <w:r w:rsidRPr="00C52836">
        <w:rPr>
          <w:b/>
          <w:bCs/>
        </w:rPr>
        <w:t>II-C: Tabla diagnosticos</w:t>
      </w:r>
    </w:p>
    <w:p w14:paraId="5EC040FE" w14:textId="77777777" w:rsidR="006E2D9F" w:rsidRPr="00C52836" w:rsidRDefault="006E2D9F" w:rsidP="006E2D9F">
      <w:pPr>
        <w:pStyle w:val="Sinespaciado"/>
      </w:pPr>
      <w:r w:rsidRPr="00C52836">
        <w:t>Contiene diagnóstico y recomendaciones.</w:t>
      </w:r>
    </w:p>
    <w:p w14:paraId="108A464A" w14:textId="77777777" w:rsidR="006E2D9F" w:rsidRPr="00C52836" w:rsidRDefault="006E2D9F" w:rsidP="006E2D9F">
      <w:pPr>
        <w:pStyle w:val="Sinespaciado"/>
      </w:pPr>
      <w:r>
        <w:pict w14:anchorId="2141FE11">
          <v:rect id="_x0000_i1044" style="width:0;height:1.5pt" o:hralign="center" o:hrstd="t" o:hr="t" fillcolor="#a0a0a0" stroked="f"/>
        </w:pict>
      </w:r>
    </w:p>
    <w:p w14:paraId="23B73B95" w14:textId="77777777" w:rsidR="006E2D9F" w:rsidRPr="00C52836" w:rsidRDefault="006E2D9F" w:rsidP="006E2D9F">
      <w:pPr>
        <w:pStyle w:val="Sinespaciado"/>
        <w:rPr>
          <w:b/>
          <w:bCs/>
        </w:rPr>
      </w:pPr>
      <w:r w:rsidRPr="00C52836">
        <w:rPr>
          <w:b/>
          <w:bCs/>
        </w:rPr>
        <w:t>II-D: Tabla intervenciones</w:t>
      </w:r>
    </w:p>
    <w:p w14:paraId="47758D88" w14:textId="77777777" w:rsidR="006E2D9F" w:rsidRPr="00C52836" w:rsidRDefault="006E2D9F" w:rsidP="006E2D9F">
      <w:pPr>
        <w:pStyle w:val="Sinespaciado"/>
      </w:pPr>
      <w:r w:rsidRPr="00C52836">
        <w:t>Registra cada intervención psicopedagógica.</w:t>
      </w:r>
    </w:p>
    <w:p w14:paraId="03C38269" w14:textId="77777777" w:rsidR="006E2D9F" w:rsidRPr="00C52836" w:rsidRDefault="006E2D9F" w:rsidP="006E2D9F">
      <w:pPr>
        <w:pStyle w:val="Sinespaciado"/>
      </w:pPr>
      <w:r>
        <w:pict w14:anchorId="7BBC9E3A">
          <v:rect id="_x0000_i1045" style="width:0;height:1.5pt" o:hralign="center" o:hrstd="t" o:hr="t" fillcolor="#a0a0a0" stroked="f"/>
        </w:pict>
      </w:r>
    </w:p>
    <w:p w14:paraId="7E6EAE1D" w14:textId="77777777" w:rsidR="006E2D9F" w:rsidRPr="00C52836" w:rsidRDefault="006E2D9F" w:rsidP="006E2D9F">
      <w:pPr>
        <w:pStyle w:val="Sinespaciado"/>
        <w:rPr>
          <w:b/>
          <w:bCs/>
        </w:rPr>
      </w:pPr>
      <w:r w:rsidRPr="00C52836">
        <w:rPr>
          <w:b/>
          <w:bCs/>
        </w:rPr>
        <w:t>II-E: Tabla materias</w:t>
      </w:r>
    </w:p>
    <w:p w14:paraId="771A82AC" w14:textId="77777777" w:rsidR="006E2D9F" w:rsidRPr="00C52836" w:rsidRDefault="006E2D9F" w:rsidP="006E2D9F">
      <w:pPr>
        <w:pStyle w:val="Sinespaciado"/>
      </w:pPr>
      <w:r w:rsidRPr="00C52836">
        <w:t>Materias asociadas a cursos.</w:t>
      </w:r>
    </w:p>
    <w:p w14:paraId="4F13EF4D" w14:textId="77777777" w:rsidR="006E2D9F" w:rsidRPr="00C52836" w:rsidRDefault="006E2D9F" w:rsidP="006E2D9F">
      <w:pPr>
        <w:pStyle w:val="Sinespaciado"/>
      </w:pPr>
      <w:r>
        <w:pict w14:anchorId="0E0EFEED">
          <v:rect id="_x0000_i1046" style="width:0;height:1.5pt" o:hralign="center" o:hrstd="t" o:hr="t" fillcolor="#a0a0a0" stroked="f"/>
        </w:pict>
      </w:r>
    </w:p>
    <w:p w14:paraId="4AD04FB0" w14:textId="77777777" w:rsidR="006E2D9F" w:rsidRPr="00C52836" w:rsidRDefault="006E2D9F" w:rsidP="006E2D9F">
      <w:pPr>
        <w:pStyle w:val="Sinespaciado"/>
        <w:rPr>
          <w:b/>
          <w:bCs/>
        </w:rPr>
      </w:pPr>
      <w:r w:rsidRPr="00C52836">
        <w:rPr>
          <w:b/>
          <w:bCs/>
        </w:rPr>
        <w:t>II-F: Tabla planificaciones</w:t>
      </w:r>
    </w:p>
    <w:p w14:paraId="348DF04D" w14:textId="77777777" w:rsidR="006E2D9F" w:rsidRPr="00C52836" w:rsidRDefault="006E2D9F" w:rsidP="006E2D9F">
      <w:pPr>
        <w:pStyle w:val="Sinespaciado"/>
      </w:pPr>
      <w:r w:rsidRPr="00C52836">
        <w:t>Almacena los nombres de los PDF subidos.</w:t>
      </w:r>
    </w:p>
    <w:p w14:paraId="444879E3" w14:textId="77777777" w:rsidR="006E2D9F" w:rsidRPr="00C52836" w:rsidRDefault="006E2D9F" w:rsidP="006E2D9F">
      <w:pPr>
        <w:pStyle w:val="Sinespaciado"/>
      </w:pPr>
      <w:r w:rsidRPr="00C52836">
        <w:t>id</w:t>
      </w:r>
    </w:p>
    <w:p w14:paraId="2B78D0FC" w14:textId="77777777" w:rsidR="006E2D9F" w:rsidRPr="00C52836" w:rsidRDefault="006E2D9F" w:rsidP="006E2D9F">
      <w:pPr>
        <w:pStyle w:val="Sinespaciado"/>
      </w:pPr>
      <w:r w:rsidRPr="00C52836">
        <w:t>alumno_id</w:t>
      </w:r>
    </w:p>
    <w:p w14:paraId="54F60D04" w14:textId="77777777" w:rsidR="006E2D9F" w:rsidRPr="00C52836" w:rsidRDefault="006E2D9F" w:rsidP="006E2D9F">
      <w:pPr>
        <w:pStyle w:val="Sinespaciado"/>
      </w:pPr>
      <w:r w:rsidRPr="00C52836">
        <w:t>materia_id</w:t>
      </w:r>
    </w:p>
    <w:p w14:paraId="7E5E3881" w14:textId="77777777" w:rsidR="006E2D9F" w:rsidRPr="00C52836" w:rsidRDefault="006E2D9F" w:rsidP="006E2D9F">
      <w:pPr>
        <w:pStyle w:val="Sinespaciado"/>
      </w:pPr>
      <w:r w:rsidRPr="00C52836">
        <w:t>filename</w:t>
      </w:r>
    </w:p>
    <w:p w14:paraId="7FAA95D6" w14:textId="77777777" w:rsidR="006E2D9F" w:rsidRPr="00C52836" w:rsidRDefault="006E2D9F" w:rsidP="006E2D9F">
      <w:pPr>
        <w:pStyle w:val="Sinespaciado"/>
      </w:pPr>
      <w:r w:rsidRPr="00C52836">
        <w:t>upload_date</w:t>
      </w:r>
    </w:p>
    <w:p w14:paraId="77A05DA2" w14:textId="4E431F03" w:rsidR="006812E8" w:rsidRDefault="006E2D9F" w:rsidP="006E2D9F">
      <w:pPr>
        <w:spacing w:after="160" w:line="259" w:lineRule="auto"/>
      </w:pPr>
      <w:r>
        <w:pict w14:anchorId="70567448">
          <v:rect id="_x0000_i1047" style="width:0;height:1.5pt" o:hralign="center" o:hrstd="t" o:hr="t" fillcolor="#a0a0a0" stroked="f"/>
        </w:pict>
      </w:r>
    </w:p>
    <w:p w14:paraId="0B8EAD98" w14:textId="77777777" w:rsidR="006E2D9F" w:rsidRDefault="006E2D9F" w:rsidP="006E2D9F"/>
    <w:p w14:paraId="771E4934" w14:textId="77777777" w:rsidR="002770E0" w:rsidRPr="00C52836" w:rsidRDefault="002770E0" w:rsidP="002770E0">
      <w:pPr>
        <w:pStyle w:val="Sinespaciado"/>
        <w:rPr>
          <w:b/>
          <w:bCs/>
        </w:rPr>
      </w:pPr>
      <w:r w:rsidRPr="00C52836">
        <w:rPr>
          <w:b/>
          <w:bCs/>
        </w:rPr>
        <w:t>Endpoints del Backend</w:t>
      </w:r>
    </w:p>
    <w:p w14:paraId="5FEB484C" w14:textId="77777777" w:rsidR="002770E0" w:rsidRPr="00C52836" w:rsidRDefault="002770E0" w:rsidP="002770E0">
      <w:pPr>
        <w:pStyle w:val="Sinespaciado"/>
      </w:pPr>
      <w:r w:rsidRPr="00C52836">
        <w:t>Listado completo de endpoints implementados en Express:</w:t>
      </w:r>
    </w:p>
    <w:p w14:paraId="604187EA" w14:textId="77777777" w:rsidR="002770E0" w:rsidRPr="00C52836" w:rsidRDefault="002770E0" w:rsidP="002770E0">
      <w:pPr>
        <w:pStyle w:val="Sinespaciado"/>
      </w:pPr>
      <w:r>
        <w:pict w14:anchorId="44EF8EBB">
          <v:rect id="_x0000_i1055" style="width:0;height:1.5pt" o:hralign="center" o:hrstd="t" o:hr="t" fillcolor="#a0a0a0" stroked="f"/>
        </w:pict>
      </w:r>
    </w:p>
    <w:p w14:paraId="4D0802F5" w14:textId="77777777" w:rsidR="002770E0" w:rsidRPr="00C52836" w:rsidRDefault="002770E0" w:rsidP="002770E0">
      <w:pPr>
        <w:pStyle w:val="Sinespaciado"/>
        <w:rPr>
          <w:b/>
          <w:bCs/>
        </w:rPr>
      </w:pPr>
      <w:r w:rsidRPr="00C52836">
        <w:rPr>
          <w:b/>
          <w:bCs/>
        </w:rPr>
        <w:t>III-A: Usuarios</w:t>
      </w:r>
    </w:p>
    <w:p w14:paraId="476660DF" w14:textId="77777777" w:rsidR="002770E0" w:rsidRPr="00C52836" w:rsidRDefault="002770E0" w:rsidP="002770E0">
      <w:pPr>
        <w:pStyle w:val="Sinespaciado"/>
      </w:pPr>
      <w:r w:rsidRPr="00C52836">
        <w:t>POST /api/login</w:t>
      </w:r>
    </w:p>
    <w:p w14:paraId="3D9F2C1F" w14:textId="77777777" w:rsidR="002770E0" w:rsidRPr="00C52836" w:rsidRDefault="002770E0" w:rsidP="002770E0">
      <w:pPr>
        <w:pStyle w:val="Sinespaciado"/>
      </w:pPr>
      <w:r w:rsidRPr="00C52836">
        <w:t>GET /api/usuarios</w:t>
      </w:r>
    </w:p>
    <w:p w14:paraId="1E6C6453" w14:textId="77777777" w:rsidR="002770E0" w:rsidRPr="00C52836" w:rsidRDefault="002770E0" w:rsidP="002770E0">
      <w:pPr>
        <w:pStyle w:val="Sinespaciado"/>
      </w:pPr>
      <w:r w:rsidRPr="00C52836">
        <w:t>POST /api/usuarios</w:t>
      </w:r>
    </w:p>
    <w:p w14:paraId="3F518D6F" w14:textId="77777777" w:rsidR="002770E0" w:rsidRPr="00C52836" w:rsidRDefault="002770E0" w:rsidP="002770E0">
      <w:pPr>
        <w:pStyle w:val="Sinespaciado"/>
      </w:pPr>
      <w:r w:rsidRPr="00C52836">
        <w:t>DELETE /api/usuarios/:id</w:t>
      </w:r>
    </w:p>
    <w:p w14:paraId="36ABA787" w14:textId="77777777" w:rsidR="002770E0" w:rsidRPr="00C52836" w:rsidRDefault="002770E0" w:rsidP="002770E0">
      <w:pPr>
        <w:pStyle w:val="Sinespaciado"/>
        <w:rPr>
          <w:b/>
          <w:bCs/>
        </w:rPr>
      </w:pPr>
      <w:r w:rsidRPr="00C52836">
        <w:rPr>
          <w:b/>
          <w:bCs/>
        </w:rPr>
        <w:t>III-B: Alumnos</w:t>
      </w:r>
    </w:p>
    <w:p w14:paraId="7246B577" w14:textId="77777777" w:rsidR="002770E0" w:rsidRPr="00C52836" w:rsidRDefault="002770E0" w:rsidP="002770E0">
      <w:pPr>
        <w:pStyle w:val="Sinespaciado"/>
      </w:pPr>
      <w:r w:rsidRPr="00C52836">
        <w:t>GET /api/alumnos</w:t>
      </w:r>
    </w:p>
    <w:p w14:paraId="1DAC84C1" w14:textId="77777777" w:rsidR="002770E0" w:rsidRPr="00C52836" w:rsidRDefault="002770E0" w:rsidP="002770E0">
      <w:pPr>
        <w:pStyle w:val="Sinespaciado"/>
      </w:pPr>
      <w:r w:rsidRPr="00C52836">
        <w:lastRenderedPageBreak/>
        <w:t>POST /api/alumnos</w:t>
      </w:r>
    </w:p>
    <w:p w14:paraId="7E6D9097" w14:textId="77777777" w:rsidR="002770E0" w:rsidRPr="00C52836" w:rsidRDefault="002770E0" w:rsidP="002770E0">
      <w:pPr>
        <w:pStyle w:val="Sinespaciado"/>
      </w:pPr>
      <w:r w:rsidRPr="00C52836">
        <w:t>DELETE /api/alumnos/:id</w:t>
      </w:r>
    </w:p>
    <w:p w14:paraId="4C50DEB3" w14:textId="77777777" w:rsidR="002770E0" w:rsidRPr="00C52836" w:rsidRDefault="002770E0" w:rsidP="002770E0">
      <w:pPr>
        <w:pStyle w:val="Sinespaciado"/>
      </w:pPr>
      <w:r w:rsidRPr="00C52836">
        <w:t>GET /api/alumnos/:id/diagnosticos</w:t>
      </w:r>
    </w:p>
    <w:p w14:paraId="557C5DF4" w14:textId="77777777" w:rsidR="002770E0" w:rsidRPr="00C52836" w:rsidRDefault="002770E0" w:rsidP="002770E0">
      <w:pPr>
        <w:pStyle w:val="Sinespaciado"/>
      </w:pPr>
      <w:r w:rsidRPr="00C52836">
        <w:t>POST /api/alumnos/:id/diagnosticos</w:t>
      </w:r>
    </w:p>
    <w:p w14:paraId="1F2D4D2F" w14:textId="77777777" w:rsidR="002770E0" w:rsidRPr="00C52836" w:rsidRDefault="002770E0" w:rsidP="002770E0">
      <w:pPr>
        <w:pStyle w:val="Sinespaciado"/>
        <w:rPr>
          <w:b/>
          <w:bCs/>
        </w:rPr>
      </w:pPr>
      <w:r w:rsidRPr="00C52836">
        <w:rPr>
          <w:b/>
          <w:bCs/>
        </w:rPr>
        <w:t>III-C: Materias y Cursos</w:t>
      </w:r>
    </w:p>
    <w:p w14:paraId="27F6BB00" w14:textId="77777777" w:rsidR="002770E0" w:rsidRPr="00C52836" w:rsidRDefault="002770E0" w:rsidP="002770E0">
      <w:pPr>
        <w:pStyle w:val="Sinespaciado"/>
      </w:pPr>
      <w:r w:rsidRPr="00C52836">
        <w:t>GET /api/cursos</w:t>
      </w:r>
    </w:p>
    <w:p w14:paraId="3F70A7F2" w14:textId="77777777" w:rsidR="002770E0" w:rsidRPr="00C52836" w:rsidRDefault="002770E0" w:rsidP="002770E0">
      <w:pPr>
        <w:pStyle w:val="Sinespaciado"/>
      </w:pPr>
      <w:r w:rsidRPr="00C52836">
        <w:t>POST /api/cursos/:salaId/materias</w:t>
      </w:r>
    </w:p>
    <w:p w14:paraId="5FE7CA8D" w14:textId="77777777" w:rsidR="002770E0" w:rsidRPr="00C52836" w:rsidRDefault="002770E0" w:rsidP="002770E0">
      <w:pPr>
        <w:pStyle w:val="Sinespaciado"/>
      </w:pPr>
      <w:r w:rsidRPr="00C52836">
        <w:t>PUT /api/materias/:id</w:t>
      </w:r>
    </w:p>
    <w:p w14:paraId="5A5262AE" w14:textId="77777777" w:rsidR="002770E0" w:rsidRPr="00C52836" w:rsidRDefault="002770E0" w:rsidP="002770E0">
      <w:pPr>
        <w:pStyle w:val="Sinespaciado"/>
      </w:pPr>
      <w:r w:rsidRPr="00C52836">
        <w:t>DELETE /api/materias/:id</w:t>
      </w:r>
    </w:p>
    <w:p w14:paraId="25A096C9" w14:textId="77777777" w:rsidR="002770E0" w:rsidRPr="00C52836" w:rsidRDefault="002770E0" w:rsidP="002770E0">
      <w:pPr>
        <w:pStyle w:val="Sinespaciado"/>
        <w:rPr>
          <w:b/>
          <w:bCs/>
        </w:rPr>
      </w:pPr>
      <w:r w:rsidRPr="00C52836">
        <w:rPr>
          <w:b/>
          <w:bCs/>
        </w:rPr>
        <w:t>III-D: Planificaciones (PDF)</w:t>
      </w:r>
    </w:p>
    <w:p w14:paraId="1CC5743D" w14:textId="77777777" w:rsidR="002770E0" w:rsidRPr="00C52836" w:rsidRDefault="002770E0" w:rsidP="002770E0">
      <w:pPr>
        <w:pStyle w:val="Sinespaciado"/>
      </w:pPr>
      <w:r w:rsidRPr="00C52836">
        <w:t>GET /api/alumnos/:id/materias/:materiaId/planificaciones</w:t>
      </w:r>
    </w:p>
    <w:p w14:paraId="5E090C1E" w14:textId="77777777" w:rsidR="002770E0" w:rsidRPr="00C52836" w:rsidRDefault="002770E0" w:rsidP="002770E0">
      <w:pPr>
        <w:pStyle w:val="Sinespaciado"/>
      </w:pPr>
      <w:r w:rsidRPr="00C52836">
        <w:t>POST /api/alumnos/:id/materias/:materiaId/planificaciones</w:t>
      </w:r>
    </w:p>
    <w:p w14:paraId="1C22D170" w14:textId="77777777" w:rsidR="002770E0" w:rsidRPr="00C52836" w:rsidRDefault="002770E0" w:rsidP="002770E0">
      <w:pPr>
        <w:pStyle w:val="Sinespaciado"/>
      </w:pPr>
      <w:r w:rsidRPr="00C52836">
        <w:t>DELETE /api/alumnos/:id/materias/:materiaId/planificaciones/:filename</w:t>
      </w:r>
    </w:p>
    <w:p w14:paraId="7EC976CC" w14:textId="77777777" w:rsidR="002770E0" w:rsidRPr="00C52836" w:rsidRDefault="002770E0" w:rsidP="002770E0">
      <w:pPr>
        <w:pStyle w:val="Sinespaciado"/>
        <w:rPr>
          <w:b/>
          <w:bCs/>
        </w:rPr>
      </w:pPr>
      <w:r w:rsidRPr="00C52836">
        <w:rPr>
          <w:b/>
          <w:bCs/>
        </w:rPr>
        <w:t>III-E: Notas</w:t>
      </w:r>
    </w:p>
    <w:p w14:paraId="11DF6A65" w14:textId="77777777" w:rsidR="002770E0" w:rsidRPr="00C52836" w:rsidRDefault="002770E0" w:rsidP="002770E0">
      <w:pPr>
        <w:pStyle w:val="Sinespaciado"/>
      </w:pPr>
      <w:r w:rsidRPr="00C52836">
        <w:t>POST /api/alumnos/:alumnoId/materias/:materiaId/notas</w:t>
      </w:r>
    </w:p>
    <w:p w14:paraId="430168F4" w14:textId="77777777" w:rsidR="002770E0" w:rsidRPr="00C52836" w:rsidRDefault="002770E0" w:rsidP="002770E0">
      <w:pPr>
        <w:pStyle w:val="Sinespaciado"/>
      </w:pPr>
      <w:r>
        <w:pict w14:anchorId="35436FA1">
          <v:rect id="_x0000_i1056" style="width:0;height:1.5pt" o:hralign="center" o:hrstd="t" o:hr="t" fillcolor="#a0a0a0" stroked="f"/>
        </w:pict>
      </w:r>
    </w:p>
    <w:p w14:paraId="28241E53" w14:textId="77777777" w:rsidR="002770E0" w:rsidRPr="00C52836" w:rsidRDefault="002770E0" w:rsidP="002770E0">
      <w:pPr>
        <w:pStyle w:val="Sinespaciado"/>
        <w:rPr>
          <w:b/>
          <w:bCs/>
        </w:rPr>
      </w:pPr>
      <w:r w:rsidRPr="00C52836">
        <w:rPr>
          <w:b/>
          <w:bCs/>
        </w:rPr>
        <w:t>ANEXO IV – Mapa Vista → Endpoint</w:t>
      </w:r>
    </w:p>
    <w:p w14:paraId="0CAC2D26" w14:textId="77777777" w:rsidR="002770E0" w:rsidRPr="00C52836" w:rsidRDefault="002770E0" w:rsidP="002770E0">
      <w:pPr>
        <w:pStyle w:val="Sinespaciado"/>
      </w:pPr>
      <w:r w:rsidRPr="00C52836">
        <w:t>Basado en el documento de Arquitectura.</w:t>
      </w:r>
    </w:p>
    <w:p w14:paraId="444CB9DC" w14:textId="77777777" w:rsidR="002770E0" w:rsidRPr="00C52836" w:rsidRDefault="002770E0" w:rsidP="002770E0">
      <w:pPr>
        <w:pStyle w:val="Sinespaciado"/>
      </w:pPr>
      <w:r w:rsidRPr="00C52836">
        <w:t>Incluye rutas como:</w:t>
      </w:r>
    </w:p>
    <w:p w14:paraId="4E830975" w14:textId="77777777" w:rsidR="002770E0" w:rsidRPr="00C52836" w:rsidRDefault="002770E0" w:rsidP="002770E0">
      <w:pPr>
        <w:pStyle w:val="Sinespaciado"/>
        <w:numPr>
          <w:ilvl w:val="0"/>
          <w:numId w:val="53"/>
        </w:numPr>
      </w:pPr>
      <w:r w:rsidRPr="00C52836">
        <w:t>Inicial.vue → GET /api/cursos</w:t>
      </w:r>
    </w:p>
    <w:p w14:paraId="140EB3DC" w14:textId="77777777" w:rsidR="002770E0" w:rsidRPr="00C52836" w:rsidRDefault="002770E0" w:rsidP="002770E0">
      <w:pPr>
        <w:pStyle w:val="Sinespaciado"/>
        <w:numPr>
          <w:ilvl w:val="0"/>
          <w:numId w:val="53"/>
        </w:numPr>
      </w:pPr>
      <w:r w:rsidRPr="00C52836">
        <w:t>Alumno.vue → GET /api/alumnos/:id</w:t>
      </w:r>
    </w:p>
    <w:p w14:paraId="1316B70C" w14:textId="77777777" w:rsidR="002770E0" w:rsidRPr="00C52836" w:rsidRDefault="002770E0" w:rsidP="002770E0">
      <w:pPr>
        <w:pStyle w:val="Sinespaciado"/>
        <w:numPr>
          <w:ilvl w:val="0"/>
          <w:numId w:val="53"/>
        </w:numPr>
      </w:pPr>
      <w:r w:rsidRPr="00C52836">
        <w:t>SimpleNotasPlanificaciones.vue → GET /api/alumnos/:id/materias/asignadas</w:t>
      </w:r>
    </w:p>
    <w:p w14:paraId="6978FCB5" w14:textId="77777777" w:rsidR="002770E0" w:rsidRPr="00C52836" w:rsidRDefault="002770E0" w:rsidP="002770E0">
      <w:pPr>
        <w:pStyle w:val="Sinespaciado"/>
        <w:numPr>
          <w:ilvl w:val="0"/>
          <w:numId w:val="53"/>
        </w:numPr>
      </w:pPr>
      <w:r w:rsidRPr="00C52836">
        <w:t>etc.</w:t>
      </w:r>
    </w:p>
    <w:p w14:paraId="5D8EC7BC" w14:textId="77777777" w:rsidR="006E2D9F" w:rsidRDefault="006E2D9F" w:rsidP="006E2D9F"/>
    <w:p w14:paraId="5824A9E7" w14:textId="77777777" w:rsidR="002770E0" w:rsidRDefault="002770E0" w:rsidP="002770E0">
      <w:pPr>
        <w:pStyle w:val="Sinespaciado"/>
        <w:rPr>
          <w:b/>
          <w:bCs/>
        </w:rPr>
      </w:pPr>
      <w:r w:rsidRPr="00C52836">
        <w:rPr>
          <w:b/>
          <w:bCs/>
        </w:rPr>
        <w:t>Capturas del Sistema</w:t>
      </w:r>
    </w:p>
    <w:p w14:paraId="0642C8D8" w14:textId="695A50FA" w:rsidR="002770E0" w:rsidRDefault="002770E0" w:rsidP="002770E0">
      <w:pPr>
        <w:pStyle w:val="Sinespaciado"/>
        <w:rPr>
          <w:b/>
          <w:bCs/>
        </w:rPr>
      </w:pPr>
      <w:r w:rsidRPr="002770E0">
        <w:rPr>
          <w:b/>
          <w:bCs/>
        </w:rPr>
        <w:lastRenderedPageBreak/>
        <w:drawing>
          <wp:inline distT="0" distB="0" distL="0" distR="0" wp14:anchorId="48E17D82" wp14:editId="12577026">
            <wp:extent cx="3924640" cy="4823878"/>
            <wp:effectExtent l="0" t="0" r="0" b="0"/>
            <wp:docPr id="4796618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61863" name="Imagen 1" descr="Interfaz de usuario gráfica, Aplicación&#10;&#10;El contenido generado por IA puede ser incorrecto."/>
                    <pic:cNvPicPr/>
                  </pic:nvPicPr>
                  <pic:blipFill>
                    <a:blip r:embed="rId37"/>
                    <a:stretch>
                      <a:fillRect/>
                    </a:stretch>
                  </pic:blipFill>
                  <pic:spPr>
                    <a:xfrm>
                      <a:off x="0" y="0"/>
                      <a:ext cx="3924640" cy="4823878"/>
                    </a:xfrm>
                    <a:prstGeom prst="rect">
                      <a:avLst/>
                    </a:prstGeom>
                  </pic:spPr>
                </pic:pic>
              </a:graphicData>
            </a:graphic>
          </wp:inline>
        </w:drawing>
      </w:r>
    </w:p>
    <w:p w14:paraId="0F4AAE89" w14:textId="77777777" w:rsidR="002770E0" w:rsidRDefault="002770E0" w:rsidP="002770E0">
      <w:pPr>
        <w:pStyle w:val="Sinespaciado"/>
        <w:rPr>
          <w:b/>
          <w:bCs/>
        </w:rPr>
      </w:pPr>
    </w:p>
    <w:p w14:paraId="7D8E931A" w14:textId="77777777" w:rsidR="002770E0" w:rsidRDefault="002770E0" w:rsidP="002770E0">
      <w:pPr>
        <w:pStyle w:val="Sinespaciado"/>
        <w:rPr>
          <w:b/>
          <w:bCs/>
        </w:rPr>
      </w:pPr>
    </w:p>
    <w:p w14:paraId="5320CCFF" w14:textId="30277E90" w:rsidR="002770E0" w:rsidRDefault="002770E0" w:rsidP="002770E0">
      <w:pPr>
        <w:pStyle w:val="Sinespaciado"/>
        <w:rPr>
          <w:b/>
          <w:bCs/>
        </w:rPr>
      </w:pPr>
      <w:r w:rsidRPr="002770E0">
        <w:rPr>
          <w:b/>
          <w:bCs/>
        </w:rPr>
        <w:drawing>
          <wp:inline distT="0" distB="0" distL="0" distR="0" wp14:anchorId="762F289C" wp14:editId="3760EA46">
            <wp:extent cx="5579745" cy="2921000"/>
            <wp:effectExtent l="0" t="0" r="1905" b="0"/>
            <wp:docPr id="164964233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2339" name="Imagen 1" descr="Interfaz de usuario gráfica, Aplicación, Sitio web&#10;&#10;El contenido generado por IA puede ser incorrecto."/>
                    <pic:cNvPicPr/>
                  </pic:nvPicPr>
                  <pic:blipFill>
                    <a:blip r:embed="rId38"/>
                    <a:stretch>
                      <a:fillRect/>
                    </a:stretch>
                  </pic:blipFill>
                  <pic:spPr>
                    <a:xfrm>
                      <a:off x="0" y="0"/>
                      <a:ext cx="5579745" cy="2921000"/>
                    </a:xfrm>
                    <a:prstGeom prst="rect">
                      <a:avLst/>
                    </a:prstGeom>
                  </pic:spPr>
                </pic:pic>
              </a:graphicData>
            </a:graphic>
          </wp:inline>
        </w:drawing>
      </w:r>
    </w:p>
    <w:p w14:paraId="557580CB" w14:textId="77777777" w:rsidR="002770E0" w:rsidRDefault="002770E0" w:rsidP="002770E0">
      <w:pPr>
        <w:pStyle w:val="Sinespaciado"/>
        <w:rPr>
          <w:b/>
          <w:bCs/>
        </w:rPr>
      </w:pPr>
    </w:p>
    <w:p w14:paraId="489D31C9" w14:textId="4A15C5FD" w:rsidR="002770E0" w:rsidRDefault="002770E0" w:rsidP="002770E0">
      <w:pPr>
        <w:pStyle w:val="Sinespaciado"/>
        <w:rPr>
          <w:b/>
          <w:bCs/>
        </w:rPr>
      </w:pPr>
      <w:r w:rsidRPr="002770E0">
        <w:rPr>
          <w:b/>
          <w:bCs/>
        </w:rPr>
        <w:lastRenderedPageBreak/>
        <w:drawing>
          <wp:inline distT="0" distB="0" distL="0" distR="0" wp14:anchorId="40595BF1" wp14:editId="1304DB08">
            <wp:extent cx="5579745" cy="3892550"/>
            <wp:effectExtent l="0" t="0" r="1905" b="0"/>
            <wp:docPr id="32300005" name="Imagen 1" descr="Captura de pantalla de un teléfono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0005" name="Imagen 1" descr="Captura de pantalla de un teléfono celular&#10;&#10;El contenido generado por IA puede ser incorrecto."/>
                    <pic:cNvPicPr/>
                  </pic:nvPicPr>
                  <pic:blipFill>
                    <a:blip r:embed="rId39"/>
                    <a:stretch>
                      <a:fillRect/>
                    </a:stretch>
                  </pic:blipFill>
                  <pic:spPr>
                    <a:xfrm>
                      <a:off x="0" y="0"/>
                      <a:ext cx="5579745" cy="3892550"/>
                    </a:xfrm>
                    <a:prstGeom prst="rect">
                      <a:avLst/>
                    </a:prstGeom>
                  </pic:spPr>
                </pic:pic>
              </a:graphicData>
            </a:graphic>
          </wp:inline>
        </w:drawing>
      </w:r>
    </w:p>
    <w:p w14:paraId="49D6A4D7" w14:textId="77777777" w:rsidR="002770E0" w:rsidRDefault="002770E0" w:rsidP="002770E0">
      <w:pPr>
        <w:pStyle w:val="Sinespaciado"/>
        <w:rPr>
          <w:b/>
          <w:bCs/>
        </w:rPr>
      </w:pPr>
    </w:p>
    <w:p w14:paraId="22D9F831" w14:textId="1ABAFCC7" w:rsidR="002770E0" w:rsidRDefault="002770E0" w:rsidP="002770E0">
      <w:pPr>
        <w:pStyle w:val="Sinespaciado"/>
        <w:rPr>
          <w:b/>
          <w:bCs/>
        </w:rPr>
      </w:pPr>
      <w:r w:rsidRPr="002770E0">
        <w:rPr>
          <w:b/>
          <w:bCs/>
        </w:rPr>
        <w:drawing>
          <wp:inline distT="0" distB="0" distL="0" distR="0" wp14:anchorId="12800E67" wp14:editId="6119649D">
            <wp:extent cx="3779848" cy="3444538"/>
            <wp:effectExtent l="0" t="0" r="0" b="3810"/>
            <wp:docPr id="2148214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1419" name="Imagen 1" descr="Interfaz de usuario gráfica, Aplicación&#10;&#10;El contenido generado por IA puede ser incorrecto."/>
                    <pic:cNvPicPr/>
                  </pic:nvPicPr>
                  <pic:blipFill>
                    <a:blip r:embed="rId40"/>
                    <a:stretch>
                      <a:fillRect/>
                    </a:stretch>
                  </pic:blipFill>
                  <pic:spPr>
                    <a:xfrm>
                      <a:off x="0" y="0"/>
                      <a:ext cx="3779848" cy="3444538"/>
                    </a:xfrm>
                    <a:prstGeom prst="rect">
                      <a:avLst/>
                    </a:prstGeom>
                  </pic:spPr>
                </pic:pic>
              </a:graphicData>
            </a:graphic>
          </wp:inline>
        </w:drawing>
      </w:r>
    </w:p>
    <w:p w14:paraId="52AF501B" w14:textId="77777777" w:rsidR="002770E0" w:rsidRDefault="002770E0" w:rsidP="002770E0">
      <w:pPr>
        <w:pStyle w:val="Sinespaciado"/>
        <w:rPr>
          <w:b/>
          <w:bCs/>
        </w:rPr>
      </w:pPr>
    </w:p>
    <w:p w14:paraId="6BB0D4E8" w14:textId="133CC6C1" w:rsidR="002770E0" w:rsidRDefault="002770E0" w:rsidP="002770E0">
      <w:pPr>
        <w:pStyle w:val="Sinespaciado"/>
        <w:rPr>
          <w:b/>
          <w:bCs/>
        </w:rPr>
      </w:pPr>
      <w:r w:rsidRPr="002770E0">
        <w:rPr>
          <w:b/>
          <w:bCs/>
        </w:rPr>
        <w:lastRenderedPageBreak/>
        <w:drawing>
          <wp:inline distT="0" distB="0" distL="0" distR="0" wp14:anchorId="1DA1A186" wp14:editId="2105B896">
            <wp:extent cx="5579745" cy="3550285"/>
            <wp:effectExtent l="0" t="0" r="1905" b="0"/>
            <wp:docPr id="686331659"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31659" name="Imagen 1" descr="Una captura de pantalla de un celular&#10;&#10;El contenido generado por IA puede ser incorrecto."/>
                    <pic:cNvPicPr/>
                  </pic:nvPicPr>
                  <pic:blipFill>
                    <a:blip r:embed="rId41"/>
                    <a:stretch>
                      <a:fillRect/>
                    </a:stretch>
                  </pic:blipFill>
                  <pic:spPr>
                    <a:xfrm>
                      <a:off x="0" y="0"/>
                      <a:ext cx="5579745" cy="3550285"/>
                    </a:xfrm>
                    <a:prstGeom prst="rect">
                      <a:avLst/>
                    </a:prstGeom>
                  </pic:spPr>
                </pic:pic>
              </a:graphicData>
            </a:graphic>
          </wp:inline>
        </w:drawing>
      </w:r>
    </w:p>
    <w:p w14:paraId="1AD030DB" w14:textId="77777777" w:rsidR="002770E0" w:rsidRDefault="002770E0" w:rsidP="002770E0">
      <w:pPr>
        <w:pStyle w:val="Sinespaciado"/>
        <w:rPr>
          <w:b/>
          <w:bCs/>
        </w:rPr>
      </w:pPr>
    </w:p>
    <w:p w14:paraId="26B3E9ED" w14:textId="1EAE22A6" w:rsidR="002770E0" w:rsidRDefault="002770E0" w:rsidP="002770E0">
      <w:pPr>
        <w:pStyle w:val="Sinespaciado"/>
        <w:rPr>
          <w:b/>
          <w:bCs/>
        </w:rPr>
      </w:pPr>
      <w:r w:rsidRPr="002770E0">
        <w:rPr>
          <w:b/>
          <w:bCs/>
        </w:rPr>
        <w:drawing>
          <wp:inline distT="0" distB="0" distL="0" distR="0" wp14:anchorId="197401DD" wp14:editId="19423D31">
            <wp:extent cx="5579745" cy="3461385"/>
            <wp:effectExtent l="0" t="0" r="1905" b="5715"/>
            <wp:docPr id="56928182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81820" name="Imagen 1" descr="Interfaz de usuario gráfica, Sitio web&#10;&#10;El contenido generado por IA puede ser incorrecto."/>
                    <pic:cNvPicPr/>
                  </pic:nvPicPr>
                  <pic:blipFill>
                    <a:blip r:embed="rId42"/>
                    <a:stretch>
                      <a:fillRect/>
                    </a:stretch>
                  </pic:blipFill>
                  <pic:spPr>
                    <a:xfrm>
                      <a:off x="0" y="0"/>
                      <a:ext cx="5579745" cy="3461385"/>
                    </a:xfrm>
                    <a:prstGeom prst="rect">
                      <a:avLst/>
                    </a:prstGeom>
                  </pic:spPr>
                </pic:pic>
              </a:graphicData>
            </a:graphic>
          </wp:inline>
        </w:drawing>
      </w:r>
    </w:p>
    <w:p w14:paraId="23171BE6" w14:textId="77777777" w:rsidR="002770E0" w:rsidRDefault="002770E0" w:rsidP="002770E0">
      <w:pPr>
        <w:pStyle w:val="Sinespaciado"/>
        <w:rPr>
          <w:b/>
          <w:bCs/>
        </w:rPr>
      </w:pPr>
    </w:p>
    <w:p w14:paraId="4BDCFA2D" w14:textId="00B668B2" w:rsidR="002770E0" w:rsidRDefault="002770E0" w:rsidP="002770E0">
      <w:pPr>
        <w:pStyle w:val="Sinespaciado"/>
        <w:rPr>
          <w:b/>
          <w:bCs/>
        </w:rPr>
      </w:pPr>
      <w:r w:rsidRPr="002770E0">
        <w:rPr>
          <w:b/>
          <w:bCs/>
        </w:rPr>
        <w:lastRenderedPageBreak/>
        <w:drawing>
          <wp:inline distT="0" distB="0" distL="0" distR="0" wp14:anchorId="70DB24B1" wp14:editId="200B435B">
            <wp:extent cx="5579745" cy="3550285"/>
            <wp:effectExtent l="0" t="0" r="1905" b="0"/>
            <wp:docPr id="142108452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4526" name="Imagen 1" descr="Interfaz de usuario gráfica, Sitio web&#10;&#10;El contenido generado por IA puede ser incorrecto."/>
                    <pic:cNvPicPr/>
                  </pic:nvPicPr>
                  <pic:blipFill>
                    <a:blip r:embed="rId43"/>
                    <a:stretch>
                      <a:fillRect/>
                    </a:stretch>
                  </pic:blipFill>
                  <pic:spPr>
                    <a:xfrm>
                      <a:off x="0" y="0"/>
                      <a:ext cx="5579745" cy="3550285"/>
                    </a:xfrm>
                    <a:prstGeom prst="rect">
                      <a:avLst/>
                    </a:prstGeom>
                  </pic:spPr>
                </pic:pic>
              </a:graphicData>
            </a:graphic>
          </wp:inline>
        </w:drawing>
      </w:r>
    </w:p>
    <w:p w14:paraId="705E8F9A" w14:textId="77777777" w:rsidR="002770E0" w:rsidRDefault="002770E0" w:rsidP="002770E0">
      <w:pPr>
        <w:pStyle w:val="Sinespaciado"/>
        <w:rPr>
          <w:b/>
          <w:bCs/>
        </w:rPr>
      </w:pPr>
    </w:p>
    <w:p w14:paraId="78E65BB3" w14:textId="1CD4913F" w:rsidR="002770E0" w:rsidRDefault="002770E0" w:rsidP="002770E0">
      <w:pPr>
        <w:pStyle w:val="Sinespaciado"/>
        <w:rPr>
          <w:b/>
          <w:bCs/>
        </w:rPr>
      </w:pPr>
      <w:r w:rsidRPr="002770E0">
        <w:rPr>
          <w:b/>
          <w:bCs/>
        </w:rPr>
        <w:drawing>
          <wp:inline distT="0" distB="0" distL="0" distR="0" wp14:anchorId="21D4E4B2" wp14:editId="1A8EB827">
            <wp:extent cx="5579745" cy="2809875"/>
            <wp:effectExtent l="0" t="0" r="1905" b="9525"/>
            <wp:docPr id="19256028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02835" name="Imagen 1" descr="Interfaz de usuario gráfica, Aplicación&#10;&#10;El contenido generado por IA puede ser incorrecto."/>
                    <pic:cNvPicPr/>
                  </pic:nvPicPr>
                  <pic:blipFill>
                    <a:blip r:embed="rId44"/>
                    <a:stretch>
                      <a:fillRect/>
                    </a:stretch>
                  </pic:blipFill>
                  <pic:spPr>
                    <a:xfrm>
                      <a:off x="0" y="0"/>
                      <a:ext cx="5579745" cy="2809875"/>
                    </a:xfrm>
                    <a:prstGeom prst="rect">
                      <a:avLst/>
                    </a:prstGeom>
                  </pic:spPr>
                </pic:pic>
              </a:graphicData>
            </a:graphic>
          </wp:inline>
        </w:drawing>
      </w:r>
    </w:p>
    <w:p w14:paraId="77853097" w14:textId="77777777" w:rsidR="002770E0" w:rsidRDefault="002770E0" w:rsidP="002770E0">
      <w:pPr>
        <w:pStyle w:val="Sinespaciado"/>
        <w:rPr>
          <w:b/>
          <w:bCs/>
        </w:rPr>
      </w:pPr>
    </w:p>
    <w:p w14:paraId="6CC73BF8" w14:textId="2E94EC53" w:rsidR="002770E0" w:rsidRDefault="002770E0" w:rsidP="002770E0">
      <w:pPr>
        <w:pStyle w:val="Sinespaciado"/>
        <w:rPr>
          <w:b/>
          <w:bCs/>
        </w:rPr>
      </w:pPr>
      <w:r w:rsidRPr="002770E0">
        <w:rPr>
          <w:b/>
          <w:bCs/>
        </w:rPr>
        <w:lastRenderedPageBreak/>
        <w:drawing>
          <wp:inline distT="0" distB="0" distL="0" distR="0" wp14:anchorId="223AFA28" wp14:editId="1BA46F37">
            <wp:extent cx="5579745" cy="2867660"/>
            <wp:effectExtent l="0" t="0" r="1905" b="8890"/>
            <wp:docPr id="111524096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40967" name="Imagen 1" descr="Interfaz de usuario gráfica, Aplicación, Sitio web&#10;&#10;El contenido generado por IA puede ser incorrecto."/>
                    <pic:cNvPicPr/>
                  </pic:nvPicPr>
                  <pic:blipFill>
                    <a:blip r:embed="rId45"/>
                    <a:stretch>
                      <a:fillRect/>
                    </a:stretch>
                  </pic:blipFill>
                  <pic:spPr>
                    <a:xfrm>
                      <a:off x="0" y="0"/>
                      <a:ext cx="5579745" cy="2867660"/>
                    </a:xfrm>
                    <a:prstGeom prst="rect">
                      <a:avLst/>
                    </a:prstGeom>
                  </pic:spPr>
                </pic:pic>
              </a:graphicData>
            </a:graphic>
          </wp:inline>
        </w:drawing>
      </w:r>
    </w:p>
    <w:p w14:paraId="56934573" w14:textId="77777777" w:rsidR="002770E0" w:rsidRDefault="002770E0" w:rsidP="002770E0">
      <w:pPr>
        <w:pStyle w:val="Sinespaciado"/>
        <w:rPr>
          <w:b/>
          <w:bCs/>
        </w:rPr>
      </w:pPr>
    </w:p>
    <w:p w14:paraId="2ED0BB49" w14:textId="0A7DCD99" w:rsidR="002770E0" w:rsidRDefault="002770E0" w:rsidP="002770E0">
      <w:pPr>
        <w:pStyle w:val="Sinespaciado"/>
        <w:rPr>
          <w:b/>
          <w:bCs/>
        </w:rPr>
      </w:pPr>
      <w:r w:rsidRPr="002770E0">
        <w:rPr>
          <w:b/>
          <w:bCs/>
        </w:rPr>
        <w:drawing>
          <wp:inline distT="0" distB="0" distL="0" distR="0" wp14:anchorId="17452D3E" wp14:editId="569DCC66">
            <wp:extent cx="5579745" cy="3550920"/>
            <wp:effectExtent l="0" t="0" r="1905" b="0"/>
            <wp:docPr id="10212790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9077" name="Imagen 1" descr="Interfaz de usuario gráfica, Texto, Aplicación, Correo electrónico&#10;&#10;El contenido generado por IA puede ser incorrecto."/>
                    <pic:cNvPicPr/>
                  </pic:nvPicPr>
                  <pic:blipFill>
                    <a:blip r:embed="rId46"/>
                    <a:stretch>
                      <a:fillRect/>
                    </a:stretch>
                  </pic:blipFill>
                  <pic:spPr>
                    <a:xfrm>
                      <a:off x="0" y="0"/>
                      <a:ext cx="5579745" cy="3550920"/>
                    </a:xfrm>
                    <a:prstGeom prst="rect">
                      <a:avLst/>
                    </a:prstGeom>
                  </pic:spPr>
                </pic:pic>
              </a:graphicData>
            </a:graphic>
          </wp:inline>
        </w:drawing>
      </w:r>
    </w:p>
    <w:p w14:paraId="5ED161D2" w14:textId="77777777" w:rsidR="002770E0" w:rsidRDefault="002770E0" w:rsidP="002770E0">
      <w:pPr>
        <w:pStyle w:val="Sinespaciado"/>
        <w:rPr>
          <w:b/>
          <w:bCs/>
        </w:rPr>
      </w:pPr>
    </w:p>
    <w:p w14:paraId="34C21572" w14:textId="4BB0824B" w:rsidR="002770E0" w:rsidRDefault="000C46B2" w:rsidP="002770E0">
      <w:pPr>
        <w:pStyle w:val="Sinespaciado"/>
        <w:rPr>
          <w:b/>
          <w:bCs/>
        </w:rPr>
      </w:pPr>
      <w:r w:rsidRPr="000C46B2">
        <w:rPr>
          <w:b/>
          <w:bCs/>
        </w:rPr>
        <w:lastRenderedPageBreak/>
        <w:drawing>
          <wp:inline distT="0" distB="0" distL="0" distR="0" wp14:anchorId="4D834BFD" wp14:editId="759EE877">
            <wp:extent cx="5579745" cy="3140075"/>
            <wp:effectExtent l="0" t="0" r="1905" b="3175"/>
            <wp:docPr id="200720850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8504" name="Imagen 1" descr="Interfaz de usuario gráfica, Aplicación&#10;&#10;El contenido generado por IA puede ser incorrecto."/>
                    <pic:cNvPicPr/>
                  </pic:nvPicPr>
                  <pic:blipFill>
                    <a:blip r:embed="rId47"/>
                    <a:stretch>
                      <a:fillRect/>
                    </a:stretch>
                  </pic:blipFill>
                  <pic:spPr>
                    <a:xfrm>
                      <a:off x="0" y="0"/>
                      <a:ext cx="5579745" cy="3140075"/>
                    </a:xfrm>
                    <a:prstGeom prst="rect">
                      <a:avLst/>
                    </a:prstGeom>
                  </pic:spPr>
                </pic:pic>
              </a:graphicData>
            </a:graphic>
          </wp:inline>
        </w:drawing>
      </w:r>
    </w:p>
    <w:p w14:paraId="172F637F" w14:textId="77777777" w:rsidR="000C46B2" w:rsidRDefault="000C46B2" w:rsidP="002770E0">
      <w:pPr>
        <w:pStyle w:val="Sinespaciado"/>
        <w:rPr>
          <w:b/>
          <w:bCs/>
        </w:rPr>
      </w:pPr>
    </w:p>
    <w:p w14:paraId="189014E5" w14:textId="28643443" w:rsidR="000C46B2" w:rsidRDefault="000C46B2" w:rsidP="002770E0">
      <w:pPr>
        <w:pStyle w:val="Sinespaciado"/>
        <w:rPr>
          <w:b/>
          <w:bCs/>
        </w:rPr>
      </w:pPr>
      <w:r w:rsidRPr="000C46B2">
        <w:rPr>
          <w:b/>
          <w:bCs/>
        </w:rPr>
        <w:drawing>
          <wp:inline distT="0" distB="0" distL="0" distR="0" wp14:anchorId="2735C901" wp14:editId="36238423">
            <wp:extent cx="5579745" cy="2002790"/>
            <wp:effectExtent l="0" t="0" r="1905" b="0"/>
            <wp:docPr id="8080140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14019" name="Imagen 1" descr="Interfaz de usuario gráfica, Aplicación&#10;&#10;El contenido generado por IA puede ser incorrecto."/>
                    <pic:cNvPicPr/>
                  </pic:nvPicPr>
                  <pic:blipFill>
                    <a:blip r:embed="rId48"/>
                    <a:stretch>
                      <a:fillRect/>
                    </a:stretch>
                  </pic:blipFill>
                  <pic:spPr>
                    <a:xfrm>
                      <a:off x="0" y="0"/>
                      <a:ext cx="5579745" cy="2002790"/>
                    </a:xfrm>
                    <a:prstGeom prst="rect">
                      <a:avLst/>
                    </a:prstGeom>
                  </pic:spPr>
                </pic:pic>
              </a:graphicData>
            </a:graphic>
          </wp:inline>
        </w:drawing>
      </w:r>
    </w:p>
    <w:p w14:paraId="6C07FEAA" w14:textId="77777777" w:rsidR="000C46B2" w:rsidRDefault="000C46B2" w:rsidP="002770E0">
      <w:pPr>
        <w:pStyle w:val="Sinespaciado"/>
        <w:rPr>
          <w:b/>
          <w:bCs/>
        </w:rPr>
      </w:pPr>
    </w:p>
    <w:p w14:paraId="0504285D" w14:textId="77777777" w:rsidR="000C46B2" w:rsidRPr="002770E0" w:rsidRDefault="000C46B2" w:rsidP="002770E0">
      <w:pPr>
        <w:pStyle w:val="Sinespaciado"/>
        <w:rPr>
          <w:b/>
          <w:bCs/>
        </w:rPr>
      </w:pPr>
    </w:p>
    <w:p w14:paraId="4B1FBAB2" w14:textId="77777777" w:rsidR="002770E0" w:rsidRPr="00C52836" w:rsidRDefault="002770E0" w:rsidP="002770E0">
      <w:pPr>
        <w:pStyle w:val="Sinespaciado"/>
      </w:pPr>
      <w:r>
        <w:pict w14:anchorId="53A238F4">
          <v:rect id="_x0000_i1059" style="width:0;height:1.5pt" o:hralign="center" o:hrstd="t" o:hr="t" fillcolor="#a0a0a0" stroked="f"/>
        </w:pict>
      </w:r>
    </w:p>
    <w:p w14:paraId="1B4A094C" w14:textId="77777777" w:rsidR="002770E0" w:rsidRPr="00C52836" w:rsidRDefault="002770E0" w:rsidP="002770E0">
      <w:pPr>
        <w:pStyle w:val="Sinespaciado"/>
        <w:rPr>
          <w:b/>
          <w:bCs/>
        </w:rPr>
      </w:pPr>
      <w:r w:rsidRPr="00C52836">
        <w:rPr>
          <w:b/>
          <w:bCs/>
        </w:rPr>
        <w:t>ANEXO VI – Cronograma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702"/>
        <w:gridCol w:w="1091"/>
        <w:gridCol w:w="743"/>
      </w:tblGrid>
      <w:tr w:rsidR="002770E0" w:rsidRPr="00C52836" w14:paraId="0DFCCAB9" w14:textId="77777777" w:rsidTr="00C9640A">
        <w:trPr>
          <w:tblHeader/>
          <w:tblCellSpacing w:w="15" w:type="dxa"/>
        </w:trPr>
        <w:tc>
          <w:tcPr>
            <w:tcW w:w="0" w:type="auto"/>
            <w:vAlign w:val="center"/>
            <w:hideMark/>
          </w:tcPr>
          <w:p w14:paraId="025358CB" w14:textId="77777777" w:rsidR="002770E0" w:rsidRPr="00C52836" w:rsidRDefault="002770E0" w:rsidP="00C9640A">
            <w:pPr>
              <w:pStyle w:val="Sinespaciado"/>
              <w:rPr>
                <w:b/>
                <w:bCs/>
              </w:rPr>
            </w:pPr>
            <w:r w:rsidRPr="00C52836">
              <w:rPr>
                <w:b/>
                <w:bCs/>
              </w:rPr>
              <w:t>Etapa</w:t>
            </w:r>
          </w:p>
        </w:tc>
        <w:tc>
          <w:tcPr>
            <w:tcW w:w="0" w:type="auto"/>
            <w:vAlign w:val="center"/>
            <w:hideMark/>
          </w:tcPr>
          <w:p w14:paraId="52820F5B" w14:textId="77777777" w:rsidR="002770E0" w:rsidRPr="00C52836" w:rsidRDefault="002770E0" w:rsidP="00C9640A">
            <w:pPr>
              <w:pStyle w:val="Sinespaciado"/>
              <w:rPr>
                <w:b/>
                <w:bCs/>
              </w:rPr>
            </w:pPr>
            <w:r w:rsidRPr="00C52836">
              <w:rPr>
                <w:b/>
                <w:bCs/>
              </w:rPr>
              <w:t>Actividad</w:t>
            </w:r>
          </w:p>
        </w:tc>
        <w:tc>
          <w:tcPr>
            <w:tcW w:w="0" w:type="auto"/>
            <w:vAlign w:val="center"/>
            <w:hideMark/>
          </w:tcPr>
          <w:p w14:paraId="6293E4F5" w14:textId="77777777" w:rsidR="002770E0" w:rsidRPr="00C52836" w:rsidRDefault="002770E0" w:rsidP="00C9640A">
            <w:pPr>
              <w:pStyle w:val="Sinespaciado"/>
              <w:rPr>
                <w:b/>
                <w:bCs/>
              </w:rPr>
            </w:pPr>
            <w:r w:rsidRPr="00C52836">
              <w:rPr>
                <w:b/>
                <w:bCs/>
              </w:rPr>
              <w:t>Duración</w:t>
            </w:r>
          </w:p>
        </w:tc>
        <w:tc>
          <w:tcPr>
            <w:tcW w:w="0" w:type="auto"/>
            <w:vAlign w:val="center"/>
            <w:hideMark/>
          </w:tcPr>
          <w:p w14:paraId="5EC3861C" w14:textId="77777777" w:rsidR="002770E0" w:rsidRPr="00C52836" w:rsidRDefault="002770E0" w:rsidP="00C9640A">
            <w:pPr>
              <w:pStyle w:val="Sinespaciado"/>
              <w:rPr>
                <w:b/>
                <w:bCs/>
              </w:rPr>
            </w:pPr>
            <w:r w:rsidRPr="00C52836">
              <w:rPr>
                <w:b/>
                <w:bCs/>
              </w:rPr>
              <w:t>Estado</w:t>
            </w:r>
          </w:p>
        </w:tc>
      </w:tr>
      <w:tr w:rsidR="002770E0" w:rsidRPr="00C52836" w14:paraId="2B0CA5EB" w14:textId="77777777" w:rsidTr="00C9640A">
        <w:trPr>
          <w:tblCellSpacing w:w="15" w:type="dxa"/>
        </w:trPr>
        <w:tc>
          <w:tcPr>
            <w:tcW w:w="0" w:type="auto"/>
            <w:vAlign w:val="center"/>
            <w:hideMark/>
          </w:tcPr>
          <w:p w14:paraId="35F9D9EC" w14:textId="77777777" w:rsidR="002770E0" w:rsidRPr="00C52836" w:rsidRDefault="002770E0" w:rsidP="00C9640A">
            <w:pPr>
              <w:pStyle w:val="Sinespaciado"/>
            </w:pPr>
            <w:r w:rsidRPr="00C52836">
              <w:t>Análisis</w:t>
            </w:r>
          </w:p>
        </w:tc>
        <w:tc>
          <w:tcPr>
            <w:tcW w:w="0" w:type="auto"/>
            <w:vAlign w:val="center"/>
            <w:hideMark/>
          </w:tcPr>
          <w:p w14:paraId="4D2A0DD9" w14:textId="77777777" w:rsidR="002770E0" w:rsidRPr="00C52836" w:rsidRDefault="002770E0" w:rsidP="00C9640A">
            <w:pPr>
              <w:pStyle w:val="Sinespaciado"/>
            </w:pPr>
            <w:r w:rsidRPr="00C52836">
              <w:t>Relevamiento de requisitos</w:t>
            </w:r>
          </w:p>
        </w:tc>
        <w:tc>
          <w:tcPr>
            <w:tcW w:w="0" w:type="auto"/>
            <w:vAlign w:val="center"/>
            <w:hideMark/>
          </w:tcPr>
          <w:p w14:paraId="616212E0" w14:textId="77777777" w:rsidR="002770E0" w:rsidRPr="00C52836" w:rsidRDefault="002770E0" w:rsidP="00C9640A">
            <w:pPr>
              <w:pStyle w:val="Sinespaciado"/>
            </w:pPr>
            <w:r w:rsidRPr="00C52836">
              <w:t>2 semanas</w:t>
            </w:r>
          </w:p>
        </w:tc>
        <w:tc>
          <w:tcPr>
            <w:tcW w:w="0" w:type="auto"/>
            <w:vAlign w:val="center"/>
            <w:hideMark/>
          </w:tcPr>
          <w:p w14:paraId="0A7AFB70" w14:textId="77777777" w:rsidR="002770E0" w:rsidRPr="00C52836" w:rsidRDefault="002770E0" w:rsidP="00C9640A">
            <w:pPr>
              <w:pStyle w:val="Sinespaciado"/>
            </w:pPr>
            <w:r w:rsidRPr="00C52836">
              <w:rPr>
                <w:rFonts w:ascii="Segoe UI Symbol" w:hAnsi="Segoe UI Symbol" w:cs="Segoe UI Symbol"/>
              </w:rPr>
              <w:t>✔</w:t>
            </w:r>
          </w:p>
        </w:tc>
      </w:tr>
      <w:tr w:rsidR="002770E0" w:rsidRPr="00C52836" w14:paraId="3A5EF770" w14:textId="77777777" w:rsidTr="00C9640A">
        <w:trPr>
          <w:tblCellSpacing w:w="15" w:type="dxa"/>
        </w:trPr>
        <w:tc>
          <w:tcPr>
            <w:tcW w:w="0" w:type="auto"/>
            <w:vAlign w:val="center"/>
            <w:hideMark/>
          </w:tcPr>
          <w:p w14:paraId="1F4604FC" w14:textId="77777777" w:rsidR="002770E0" w:rsidRPr="00C52836" w:rsidRDefault="002770E0" w:rsidP="00C9640A">
            <w:pPr>
              <w:pStyle w:val="Sinespaciado"/>
            </w:pPr>
            <w:r w:rsidRPr="00C52836">
              <w:t>Diseño</w:t>
            </w:r>
          </w:p>
        </w:tc>
        <w:tc>
          <w:tcPr>
            <w:tcW w:w="0" w:type="auto"/>
            <w:vAlign w:val="center"/>
            <w:hideMark/>
          </w:tcPr>
          <w:p w14:paraId="5C39FE81" w14:textId="77777777" w:rsidR="002770E0" w:rsidRPr="00C52836" w:rsidRDefault="002770E0" w:rsidP="00C9640A">
            <w:pPr>
              <w:pStyle w:val="Sinespaciado"/>
            </w:pPr>
            <w:r w:rsidRPr="00C52836">
              <w:t>UML + Arquitectura</w:t>
            </w:r>
          </w:p>
        </w:tc>
        <w:tc>
          <w:tcPr>
            <w:tcW w:w="0" w:type="auto"/>
            <w:vAlign w:val="center"/>
            <w:hideMark/>
          </w:tcPr>
          <w:p w14:paraId="37E5753A" w14:textId="77777777" w:rsidR="002770E0" w:rsidRPr="00C52836" w:rsidRDefault="002770E0" w:rsidP="00C9640A">
            <w:pPr>
              <w:pStyle w:val="Sinespaciado"/>
            </w:pPr>
            <w:r w:rsidRPr="00C52836">
              <w:t>3 semanas</w:t>
            </w:r>
          </w:p>
        </w:tc>
        <w:tc>
          <w:tcPr>
            <w:tcW w:w="0" w:type="auto"/>
            <w:vAlign w:val="center"/>
            <w:hideMark/>
          </w:tcPr>
          <w:p w14:paraId="78CF0E27" w14:textId="77777777" w:rsidR="002770E0" w:rsidRPr="00C52836" w:rsidRDefault="002770E0" w:rsidP="00C9640A">
            <w:pPr>
              <w:pStyle w:val="Sinespaciado"/>
            </w:pPr>
            <w:r w:rsidRPr="00C52836">
              <w:rPr>
                <w:rFonts w:ascii="Segoe UI Symbol" w:hAnsi="Segoe UI Symbol" w:cs="Segoe UI Symbol"/>
              </w:rPr>
              <w:t>✔</w:t>
            </w:r>
          </w:p>
        </w:tc>
      </w:tr>
      <w:tr w:rsidR="002770E0" w:rsidRPr="00C52836" w14:paraId="7A3406A1" w14:textId="77777777" w:rsidTr="00C9640A">
        <w:trPr>
          <w:tblCellSpacing w:w="15" w:type="dxa"/>
        </w:trPr>
        <w:tc>
          <w:tcPr>
            <w:tcW w:w="0" w:type="auto"/>
            <w:vAlign w:val="center"/>
            <w:hideMark/>
          </w:tcPr>
          <w:p w14:paraId="68475488" w14:textId="77777777" w:rsidR="002770E0" w:rsidRPr="00C52836" w:rsidRDefault="002770E0" w:rsidP="00C9640A">
            <w:pPr>
              <w:pStyle w:val="Sinespaciado"/>
            </w:pPr>
            <w:r w:rsidRPr="00C52836">
              <w:t>Desarrollo</w:t>
            </w:r>
          </w:p>
        </w:tc>
        <w:tc>
          <w:tcPr>
            <w:tcW w:w="0" w:type="auto"/>
            <w:vAlign w:val="center"/>
            <w:hideMark/>
          </w:tcPr>
          <w:p w14:paraId="1382E53D" w14:textId="77777777" w:rsidR="002770E0" w:rsidRPr="00C52836" w:rsidRDefault="002770E0" w:rsidP="00C9640A">
            <w:pPr>
              <w:pStyle w:val="Sinespaciado"/>
            </w:pPr>
            <w:r w:rsidRPr="00C52836">
              <w:t>Frontend + Backend</w:t>
            </w:r>
          </w:p>
        </w:tc>
        <w:tc>
          <w:tcPr>
            <w:tcW w:w="0" w:type="auto"/>
            <w:vAlign w:val="center"/>
            <w:hideMark/>
          </w:tcPr>
          <w:p w14:paraId="1FA103FE" w14:textId="77777777" w:rsidR="002770E0" w:rsidRPr="00C52836" w:rsidRDefault="002770E0" w:rsidP="00C9640A">
            <w:pPr>
              <w:pStyle w:val="Sinespaciado"/>
            </w:pPr>
            <w:r w:rsidRPr="00C52836">
              <w:t>6 semanas</w:t>
            </w:r>
          </w:p>
        </w:tc>
        <w:tc>
          <w:tcPr>
            <w:tcW w:w="0" w:type="auto"/>
            <w:vAlign w:val="center"/>
            <w:hideMark/>
          </w:tcPr>
          <w:p w14:paraId="7F22EEE7" w14:textId="77777777" w:rsidR="002770E0" w:rsidRPr="00C52836" w:rsidRDefault="002770E0" w:rsidP="00C9640A">
            <w:pPr>
              <w:pStyle w:val="Sinespaciado"/>
            </w:pPr>
            <w:r w:rsidRPr="00C52836">
              <w:rPr>
                <w:rFonts w:ascii="Segoe UI Symbol" w:hAnsi="Segoe UI Symbol" w:cs="Segoe UI Symbol"/>
              </w:rPr>
              <w:t>✔</w:t>
            </w:r>
          </w:p>
        </w:tc>
      </w:tr>
      <w:tr w:rsidR="002770E0" w:rsidRPr="00C52836" w14:paraId="6C71761D" w14:textId="77777777" w:rsidTr="00C9640A">
        <w:trPr>
          <w:tblCellSpacing w:w="15" w:type="dxa"/>
        </w:trPr>
        <w:tc>
          <w:tcPr>
            <w:tcW w:w="0" w:type="auto"/>
            <w:vAlign w:val="center"/>
            <w:hideMark/>
          </w:tcPr>
          <w:p w14:paraId="38EF524A" w14:textId="77777777" w:rsidR="002770E0" w:rsidRPr="00C52836" w:rsidRDefault="002770E0" w:rsidP="00C9640A">
            <w:pPr>
              <w:pStyle w:val="Sinespaciado"/>
            </w:pPr>
            <w:r w:rsidRPr="00C52836">
              <w:t>Pruebas</w:t>
            </w:r>
          </w:p>
        </w:tc>
        <w:tc>
          <w:tcPr>
            <w:tcW w:w="0" w:type="auto"/>
            <w:vAlign w:val="center"/>
            <w:hideMark/>
          </w:tcPr>
          <w:p w14:paraId="5034A7D7" w14:textId="77777777" w:rsidR="002770E0" w:rsidRPr="00C52836" w:rsidRDefault="002770E0" w:rsidP="00C9640A">
            <w:pPr>
              <w:pStyle w:val="Sinespaciado"/>
            </w:pPr>
            <w:r w:rsidRPr="00C52836">
              <w:t>Funcionales e integrales</w:t>
            </w:r>
          </w:p>
        </w:tc>
        <w:tc>
          <w:tcPr>
            <w:tcW w:w="0" w:type="auto"/>
            <w:vAlign w:val="center"/>
            <w:hideMark/>
          </w:tcPr>
          <w:p w14:paraId="0F17BD79" w14:textId="77777777" w:rsidR="002770E0" w:rsidRPr="00C52836" w:rsidRDefault="002770E0" w:rsidP="00C9640A">
            <w:pPr>
              <w:pStyle w:val="Sinespaciado"/>
            </w:pPr>
            <w:r w:rsidRPr="00C52836">
              <w:t>3 semanas</w:t>
            </w:r>
          </w:p>
        </w:tc>
        <w:tc>
          <w:tcPr>
            <w:tcW w:w="0" w:type="auto"/>
            <w:vAlign w:val="center"/>
            <w:hideMark/>
          </w:tcPr>
          <w:p w14:paraId="1CCC80AF" w14:textId="77777777" w:rsidR="002770E0" w:rsidRPr="00C52836" w:rsidRDefault="002770E0" w:rsidP="00C9640A">
            <w:pPr>
              <w:pStyle w:val="Sinespaciado"/>
            </w:pPr>
            <w:r w:rsidRPr="00C52836">
              <w:rPr>
                <w:rFonts w:ascii="Segoe UI Symbol" w:hAnsi="Segoe UI Symbol" w:cs="Segoe UI Symbol"/>
              </w:rPr>
              <w:t>✔</w:t>
            </w:r>
          </w:p>
        </w:tc>
      </w:tr>
      <w:tr w:rsidR="002770E0" w:rsidRPr="00C52836" w14:paraId="35F125AA" w14:textId="77777777" w:rsidTr="00C9640A">
        <w:trPr>
          <w:tblCellSpacing w:w="15" w:type="dxa"/>
        </w:trPr>
        <w:tc>
          <w:tcPr>
            <w:tcW w:w="0" w:type="auto"/>
            <w:vAlign w:val="center"/>
            <w:hideMark/>
          </w:tcPr>
          <w:p w14:paraId="57CD2DBF" w14:textId="77777777" w:rsidR="002770E0" w:rsidRPr="00C52836" w:rsidRDefault="002770E0" w:rsidP="00C9640A">
            <w:pPr>
              <w:pStyle w:val="Sinespaciado"/>
            </w:pPr>
            <w:r w:rsidRPr="00C52836">
              <w:t>Validación</w:t>
            </w:r>
          </w:p>
        </w:tc>
        <w:tc>
          <w:tcPr>
            <w:tcW w:w="0" w:type="auto"/>
            <w:vAlign w:val="center"/>
            <w:hideMark/>
          </w:tcPr>
          <w:p w14:paraId="7560D1EC" w14:textId="77777777" w:rsidR="002770E0" w:rsidRPr="00C52836" w:rsidRDefault="002770E0" w:rsidP="00C9640A">
            <w:pPr>
              <w:pStyle w:val="Sinespaciado"/>
            </w:pPr>
            <w:r w:rsidRPr="00C52836">
              <w:t>Prueba en entorno real</w:t>
            </w:r>
          </w:p>
        </w:tc>
        <w:tc>
          <w:tcPr>
            <w:tcW w:w="0" w:type="auto"/>
            <w:vAlign w:val="center"/>
            <w:hideMark/>
          </w:tcPr>
          <w:p w14:paraId="1E624D43" w14:textId="77777777" w:rsidR="002770E0" w:rsidRPr="00C52836" w:rsidRDefault="002770E0" w:rsidP="00C9640A">
            <w:pPr>
              <w:pStyle w:val="Sinespaciado"/>
            </w:pPr>
            <w:r w:rsidRPr="00C52836">
              <w:t>2 semanas</w:t>
            </w:r>
          </w:p>
        </w:tc>
        <w:tc>
          <w:tcPr>
            <w:tcW w:w="0" w:type="auto"/>
            <w:vAlign w:val="center"/>
            <w:hideMark/>
          </w:tcPr>
          <w:p w14:paraId="3C3AC700" w14:textId="77777777" w:rsidR="002770E0" w:rsidRPr="00C52836" w:rsidRDefault="002770E0" w:rsidP="00C9640A">
            <w:pPr>
              <w:pStyle w:val="Sinespaciado"/>
            </w:pPr>
            <w:r w:rsidRPr="00C52836">
              <w:rPr>
                <w:rFonts w:ascii="Segoe UI Symbol" w:hAnsi="Segoe UI Symbol" w:cs="Segoe UI Symbol"/>
              </w:rPr>
              <w:t>✔</w:t>
            </w:r>
          </w:p>
        </w:tc>
      </w:tr>
      <w:tr w:rsidR="002770E0" w:rsidRPr="00C52836" w14:paraId="222FD405" w14:textId="77777777" w:rsidTr="00C9640A">
        <w:trPr>
          <w:tblCellSpacing w:w="15" w:type="dxa"/>
        </w:trPr>
        <w:tc>
          <w:tcPr>
            <w:tcW w:w="0" w:type="auto"/>
            <w:vAlign w:val="center"/>
            <w:hideMark/>
          </w:tcPr>
          <w:p w14:paraId="7F3EBC5A" w14:textId="77777777" w:rsidR="002770E0" w:rsidRPr="00C52836" w:rsidRDefault="002770E0" w:rsidP="00C9640A">
            <w:pPr>
              <w:pStyle w:val="Sinespaciado"/>
            </w:pPr>
            <w:r w:rsidRPr="00C52836">
              <w:t>Documentación</w:t>
            </w:r>
          </w:p>
        </w:tc>
        <w:tc>
          <w:tcPr>
            <w:tcW w:w="0" w:type="auto"/>
            <w:vAlign w:val="center"/>
            <w:hideMark/>
          </w:tcPr>
          <w:p w14:paraId="24CCC17B" w14:textId="77777777" w:rsidR="002770E0" w:rsidRPr="00C52836" w:rsidRDefault="002770E0" w:rsidP="00C9640A">
            <w:pPr>
              <w:pStyle w:val="Sinespaciado"/>
            </w:pPr>
            <w:r w:rsidRPr="00C52836">
              <w:t>Escribir tesis</w:t>
            </w:r>
          </w:p>
        </w:tc>
        <w:tc>
          <w:tcPr>
            <w:tcW w:w="0" w:type="auto"/>
            <w:vAlign w:val="center"/>
            <w:hideMark/>
          </w:tcPr>
          <w:p w14:paraId="5E275E07" w14:textId="77777777" w:rsidR="002770E0" w:rsidRPr="00C52836" w:rsidRDefault="002770E0" w:rsidP="00C9640A">
            <w:pPr>
              <w:pStyle w:val="Sinespaciado"/>
            </w:pPr>
            <w:r w:rsidRPr="00C52836">
              <w:t>3 semanas</w:t>
            </w:r>
          </w:p>
        </w:tc>
        <w:tc>
          <w:tcPr>
            <w:tcW w:w="0" w:type="auto"/>
            <w:vAlign w:val="center"/>
            <w:hideMark/>
          </w:tcPr>
          <w:p w14:paraId="274F2449" w14:textId="77777777" w:rsidR="002770E0" w:rsidRPr="00C52836" w:rsidRDefault="002770E0" w:rsidP="00C9640A">
            <w:pPr>
              <w:pStyle w:val="Sinespaciado"/>
            </w:pPr>
            <w:r w:rsidRPr="00C52836">
              <w:rPr>
                <w:rFonts w:ascii="Segoe UI Symbol" w:hAnsi="Segoe UI Symbol" w:cs="Segoe UI Symbol"/>
              </w:rPr>
              <w:t>✔</w:t>
            </w:r>
          </w:p>
        </w:tc>
      </w:tr>
    </w:tbl>
    <w:p w14:paraId="200D9734" w14:textId="77777777" w:rsidR="002770E0" w:rsidRPr="006E2D9F" w:rsidRDefault="002770E0" w:rsidP="006E2D9F"/>
    <w:p w14:paraId="0A6AE58B" w14:textId="024708C8" w:rsidR="003E6B8E" w:rsidRPr="00876F4F" w:rsidRDefault="00000000">
      <w:pPr>
        <w:pStyle w:val="Ttulo1"/>
      </w:pPr>
      <w:bookmarkStart w:id="1" w:name="_Toc25138161"/>
      <w:bookmarkStart w:id="2" w:name="_Toc25851267"/>
      <w:r w:rsidRPr="00876F4F">
        <w:lastRenderedPageBreak/>
        <w:t>Glosario</w:t>
      </w:r>
      <w:bookmarkEnd w:id="1"/>
      <w:bookmarkEnd w:id="2"/>
      <w:r w:rsidR="008703C8">
        <w:br/>
      </w:r>
      <w:r w:rsidR="008703C8" w:rsidRPr="008703C8">
        <w:rPr>
          <w:rFonts w:asciiTheme="minorHAnsi" w:eastAsiaTheme="minorHAnsi" w:hAnsiTheme="minorHAnsi"/>
          <w:b w:val="0"/>
          <w:bCs w:val="0"/>
          <w:sz w:val="24"/>
          <w:szCs w:val="24"/>
          <w14:ligatures w14:val="standardContextual"/>
        </w:rPr>
        <w:t>Alumno: Persona registrada en el sistema para seguimiento pedagógico y psicopedagógico.</w:t>
      </w:r>
      <w:r w:rsidR="008703C8" w:rsidRPr="008703C8">
        <w:rPr>
          <w:rFonts w:asciiTheme="minorHAnsi" w:eastAsiaTheme="minorHAnsi" w:hAnsiTheme="minorHAnsi"/>
          <w:b w:val="0"/>
          <w:bCs w:val="0"/>
          <w:sz w:val="24"/>
          <w:szCs w:val="24"/>
          <w14:ligatures w14:val="standardContextual"/>
        </w:rPr>
        <w:br/>
        <w:t>Administrador: Usuario con permisos para gestionar usuarios, materias, alumnos y configuraciones generales.</w:t>
      </w:r>
      <w:r w:rsidR="008703C8" w:rsidRPr="008703C8">
        <w:rPr>
          <w:rFonts w:asciiTheme="minorHAnsi" w:eastAsiaTheme="minorHAnsi" w:hAnsiTheme="minorHAnsi"/>
          <w:b w:val="0"/>
          <w:bCs w:val="0"/>
          <w:sz w:val="24"/>
          <w:szCs w:val="24"/>
          <w14:ligatures w14:val="standardContextual"/>
        </w:rPr>
        <w:br/>
        <w:t>BD (Base de Datos): Conjunto estructurado de información almacenada en MariaDB.</w:t>
      </w:r>
      <w:r w:rsidR="008703C8" w:rsidRPr="008703C8">
        <w:rPr>
          <w:rFonts w:asciiTheme="minorHAnsi" w:eastAsiaTheme="minorHAnsi" w:hAnsiTheme="minorHAnsi"/>
          <w:b w:val="0"/>
          <w:bCs w:val="0"/>
          <w:sz w:val="24"/>
          <w:szCs w:val="24"/>
          <w14:ligatures w14:val="standardContextual"/>
        </w:rPr>
        <w:br/>
        <w:t>Capacidades Diferentes: Término utilizado para describir a estudiantes con necesidades educativas particulares.</w:t>
      </w:r>
      <w:r w:rsidR="008703C8" w:rsidRPr="008703C8">
        <w:rPr>
          <w:rFonts w:asciiTheme="minorHAnsi" w:eastAsiaTheme="minorHAnsi" w:hAnsiTheme="minorHAnsi"/>
          <w:b w:val="0"/>
          <w:bCs w:val="0"/>
          <w:sz w:val="24"/>
          <w:szCs w:val="24"/>
          <w14:ligatures w14:val="standardContextual"/>
        </w:rPr>
        <w:br/>
        <w:t xml:space="preserve">CRUD: Sigla de </w:t>
      </w:r>
      <w:r w:rsidR="008703C8" w:rsidRPr="008703C8">
        <w:rPr>
          <w:rFonts w:asciiTheme="minorHAnsi" w:eastAsiaTheme="minorHAnsi" w:hAnsiTheme="minorHAnsi"/>
          <w:b w:val="0"/>
          <w:bCs w:val="0"/>
          <w:i/>
          <w:iCs/>
          <w:sz w:val="24"/>
          <w:szCs w:val="24"/>
          <w14:ligatures w14:val="standardContextual"/>
        </w:rPr>
        <w:t>Create, Read, Update, Delete</w:t>
      </w:r>
      <w:r w:rsidR="008703C8" w:rsidRPr="008703C8">
        <w:rPr>
          <w:rFonts w:asciiTheme="minorHAnsi" w:eastAsiaTheme="minorHAnsi" w:hAnsiTheme="minorHAnsi"/>
          <w:b w:val="0"/>
          <w:bCs w:val="0"/>
          <w:sz w:val="24"/>
          <w:szCs w:val="24"/>
          <w14:ligatures w14:val="standardContextual"/>
        </w:rPr>
        <w:t>, operaciones básicas de gestión de datos.</w:t>
      </w:r>
      <w:r w:rsidR="008703C8" w:rsidRPr="008703C8">
        <w:rPr>
          <w:rFonts w:asciiTheme="minorHAnsi" w:eastAsiaTheme="minorHAnsi" w:hAnsiTheme="minorHAnsi"/>
          <w:b w:val="0"/>
          <w:bCs w:val="0"/>
          <w:sz w:val="24"/>
          <w:szCs w:val="24"/>
          <w14:ligatures w14:val="standardContextual"/>
        </w:rPr>
        <w:br/>
        <w:t>Diagrama de Actividad: Representación gráfica del flujo de procesos del sistema.</w:t>
      </w:r>
      <w:r w:rsidR="008703C8" w:rsidRPr="008703C8">
        <w:rPr>
          <w:rFonts w:asciiTheme="minorHAnsi" w:eastAsiaTheme="minorHAnsi" w:hAnsiTheme="minorHAnsi"/>
          <w:b w:val="0"/>
          <w:bCs w:val="0"/>
          <w:sz w:val="24"/>
          <w:szCs w:val="24"/>
          <w14:ligatures w14:val="standardContextual"/>
        </w:rPr>
        <w:br/>
        <w:t>Diagrama de Clases: Modelo que describe las entidades, atributos y relaciones del sistema.</w:t>
      </w:r>
      <w:r w:rsidR="008703C8" w:rsidRPr="008703C8">
        <w:rPr>
          <w:rFonts w:asciiTheme="minorHAnsi" w:eastAsiaTheme="minorHAnsi" w:hAnsiTheme="minorHAnsi"/>
          <w:b w:val="0"/>
          <w:bCs w:val="0"/>
          <w:sz w:val="24"/>
          <w:szCs w:val="24"/>
          <w14:ligatures w14:val="standardContextual"/>
        </w:rPr>
        <w:br/>
        <w:t>Diagrama de Componentes: Muestra la arquitectura de software y cómo interactúan sus módulos.</w:t>
      </w:r>
      <w:r w:rsidR="008703C8" w:rsidRPr="008703C8">
        <w:rPr>
          <w:rFonts w:asciiTheme="minorHAnsi" w:eastAsiaTheme="minorHAnsi" w:hAnsiTheme="minorHAnsi"/>
          <w:b w:val="0"/>
          <w:bCs w:val="0"/>
          <w:sz w:val="24"/>
          <w:szCs w:val="24"/>
          <w14:ligatures w14:val="standardContextual"/>
        </w:rPr>
        <w:br/>
        <w:t>Diagrama de Estados: Describe los diferentes estados de un objeto dentro del sistema y sus transiciones.</w:t>
      </w:r>
      <w:r w:rsidR="008703C8" w:rsidRPr="008703C8">
        <w:rPr>
          <w:rFonts w:asciiTheme="minorHAnsi" w:eastAsiaTheme="minorHAnsi" w:hAnsiTheme="minorHAnsi"/>
          <w:b w:val="0"/>
          <w:bCs w:val="0"/>
          <w:sz w:val="24"/>
          <w:szCs w:val="24"/>
          <w14:ligatures w14:val="standardContextual"/>
        </w:rPr>
        <w:br/>
        <w:t>Diagrama de Secuencia: Representa el intercambio de mensajes entre actores y el sistema.</w:t>
      </w:r>
      <w:r w:rsidR="008703C8" w:rsidRPr="008703C8">
        <w:rPr>
          <w:rFonts w:asciiTheme="minorHAnsi" w:eastAsiaTheme="minorHAnsi" w:hAnsiTheme="minorHAnsi"/>
          <w:b w:val="0"/>
          <w:bCs w:val="0"/>
          <w:sz w:val="24"/>
          <w:szCs w:val="24"/>
          <w14:ligatures w14:val="standardContextual"/>
        </w:rPr>
        <w:br/>
        <w:t>Encuesta Psicopedagógica: Instrumento digital utilizado para evaluar aspectos pedagógicos y emocionales del alumno.</w:t>
      </w:r>
      <w:r w:rsidR="008703C8" w:rsidRPr="008703C8">
        <w:rPr>
          <w:rFonts w:asciiTheme="minorHAnsi" w:eastAsiaTheme="minorHAnsi" w:hAnsiTheme="minorHAnsi"/>
          <w:b w:val="0"/>
          <w:bCs w:val="0"/>
          <w:sz w:val="24"/>
          <w:szCs w:val="24"/>
          <w14:ligatures w14:val="standardContextual"/>
        </w:rPr>
        <w:br/>
        <w:t>Frontend: Parte visual de la aplicación con la que interactúa el usuario, desarrollada en Vue.js.</w:t>
      </w:r>
      <w:r w:rsidR="008703C8" w:rsidRPr="008703C8">
        <w:rPr>
          <w:rFonts w:asciiTheme="minorHAnsi" w:eastAsiaTheme="minorHAnsi" w:hAnsiTheme="minorHAnsi"/>
          <w:b w:val="0"/>
          <w:bCs w:val="0"/>
          <w:sz w:val="24"/>
          <w:szCs w:val="24"/>
          <w14:ligatures w14:val="standardContextual"/>
        </w:rPr>
        <w:br/>
        <w:t>Histórico Académico: Registro de notas, planificaciones y evaluaciones del alumno.</w:t>
      </w:r>
      <w:r w:rsidR="008703C8" w:rsidRPr="008703C8">
        <w:rPr>
          <w:rFonts w:asciiTheme="minorHAnsi" w:eastAsiaTheme="minorHAnsi" w:hAnsiTheme="minorHAnsi"/>
          <w:b w:val="0"/>
          <w:bCs w:val="0"/>
          <w:sz w:val="24"/>
          <w:szCs w:val="24"/>
          <w14:ligatures w14:val="standardContextual"/>
        </w:rPr>
        <w:br/>
        <w:t>Informe Psicopedagógico: Documento que integra los resultados de las encuestas y observaciones profesionales.</w:t>
      </w:r>
      <w:r w:rsidR="008703C8" w:rsidRPr="008703C8">
        <w:rPr>
          <w:rFonts w:asciiTheme="minorHAnsi" w:eastAsiaTheme="minorHAnsi" w:hAnsiTheme="minorHAnsi"/>
          <w:b w:val="0"/>
          <w:bCs w:val="0"/>
          <w:sz w:val="24"/>
          <w:szCs w:val="24"/>
          <w14:ligatures w14:val="standardContextual"/>
        </w:rPr>
        <w:br/>
        <w:t>MariaDB: Motor de base de datos utilizado por PSICOLE.</w:t>
      </w:r>
      <w:r w:rsidR="008703C8" w:rsidRPr="008703C8">
        <w:rPr>
          <w:rFonts w:asciiTheme="minorHAnsi" w:eastAsiaTheme="minorHAnsi" w:hAnsiTheme="minorHAnsi"/>
          <w:b w:val="0"/>
          <w:bCs w:val="0"/>
          <w:sz w:val="24"/>
          <w:szCs w:val="24"/>
          <w14:ligatures w14:val="standardContextual"/>
        </w:rPr>
        <w:br/>
        <w:t>Materia: Asignatura escolar asociada a docentes y alumnos.</w:t>
      </w:r>
      <w:r w:rsidR="008703C8" w:rsidRPr="008703C8">
        <w:rPr>
          <w:rFonts w:asciiTheme="minorHAnsi" w:eastAsiaTheme="minorHAnsi" w:hAnsiTheme="minorHAnsi"/>
          <w:b w:val="0"/>
          <w:bCs w:val="0"/>
          <w:sz w:val="24"/>
          <w:szCs w:val="24"/>
          <w14:ligatures w14:val="standardContextual"/>
        </w:rPr>
        <w:br/>
        <w:t>Planificación: Archivo o contenido cargado por el docente para organizar las clases.</w:t>
      </w:r>
      <w:r w:rsidR="008703C8" w:rsidRPr="008703C8">
        <w:rPr>
          <w:rFonts w:asciiTheme="minorHAnsi" w:eastAsiaTheme="minorHAnsi" w:hAnsiTheme="minorHAnsi"/>
          <w:b w:val="0"/>
          <w:bCs w:val="0"/>
          <w:sz w:val="24"/>
          <w:szCs w:val="24"/>
          <w14:ligatures w14:val="standardContextual"/>
        </w:rPr>
        <w:br/>
        <w:t xml:space="preserve">PSICOLE: Sistema web desarrollado para gestión y seguimiento de alumnos con </w:t>
      </w:r>
      <w:r w:rsidR="008703C8" w:rsidRPr="008703C8">
        <w:rPr>
          <w:rFonts w:asciiTheme="minorHAnsi" w:eastAsiaTheme="minorHAnsi" w:hAnsiTheme="minorHAnsi"/>
          <w:b w:val="0"/>
          <w:bCs w:val="0"/>
          <w:sz w:val="24"/>
          <w:szCs w:val="24"/>
          <w14:ligatures w14:val="standardContextual"/>
        </w:rPr>
        <w:lastRenderedPageBreak/>
        <w:t>capacidades diferentes.</w:t>
      </w:r>
      <w:r w:rsidR="008703C8" w:rsidRPr="008703C8">
        <w:rPr>
          <w:rFonts w:asciiTheme="minorHAnsi" w:eastAsiaTheme="minorHAnsi" w:hAnsiTheme="minorHAnsi"/>
          <w:b w:val="0"/>
          <w:bCs w:val="0"/>
          <w:sz w:val="24"/>
          <w:szCs w:val="24"/>
          <w14:ligatures w14:val="standardContextual"/>
        </w:rPr>
        <w:br/>
        <w:t>Reporte: Documento generado por el sistema con información resumida o estadística.</w:t>
      </w:r>
      <w:r w:rsidR="008703C8" w:rsidRPr="008703C8">
        <w:rPr>
          <w:rFonts w:asciiTheme="minorHAnsi" w:eastAsiaTheme="minorHAnsi" w:hAnsiTheme="minorHAnsi"/>
          <w:b w:val="0"/>
          <w:bCs w:val="0"/>
          <w:sz w:val="24"/>
          <w:szCs w:val="24"/>
          <w14:ligatures w14:val="standardContextual"/>
        </w:rPr>
        <w:br/>
        <w:t>UML: Lenguaje de modelado para representar sistemas de software.</w:t>
      </w:r>
      <w:r w:rsidR="008703C8" w:rsidRPr="008703C8">
        <w:rPr>
          <w:rFonts w:asciiTheme="minorHAnsi" w:eastAsiaTheme="minorHAnsi" w:hAnsiTheme="minorHAnsi"/>
          <w:b w:val="0"/>
          <w:bCs w:val="0"/>
          <w:sz w:val="24"/>
          <w:szCs w:val="24"/>
          <w14:ligatures w14:val="standardContextual"/>
        </w:rPr>
        <w:br/>
        <w:t>Usuario: Persona que accede al sistema con un perfil definido (Administrador, Docente, Psicopedagogo o Director).</w:t>
      </w:r>
      <w:r w:rsidR="008703C8" w:rsidRPr="008703C8">
        <w:rPr>
          <w:rFonts w:asciiTheme="minorHAnsi" w:eastAsiaTheme="minorHAnsi" w:hAnsiTheme="minorHAnsi"/>
          <w:b w:val="0"/>
          <w:bCs w:val="0"/>
          <w:sz w:val="24"/>
          <w:szCs w:val="24"/>
          <w14:ligatures w14:val="standardContextual"/>
        </w:rPr>
        <w:br/>
        <w:t>Vue.js: Framework de JavaScript utilizado para desarrollar la interfaz del sistema.</w:t>
      </w:r>
    </w:p>
    <w:p w14:paraId="41F4C0B1" w14:textId="77777777" w:rsidR="003E6B8E" w:rsidRPr="00876F4F" w:rsidRDefault="003E6B8E"/>
    <w:p w14:paraId="65910CCE" w14:textId="77777777" w:rsidR="003E6B8E" w:rsidRPr="00876F4F" w:rsidRDefault="003E6B8E"/>
    <w:p w14:paraId="08A5381F" w14:textId="77777777" w:rsidR="003E6B8E" w:rsidRPr="00876F4F" w:rsidRDefault="003E6B8E"/>
    <w:p w14:paraId="4566A559" w14:textId="77777777" w:rsidR="003E6B8E" w:rsidRPr="00876F4F" w:rsidRDefault="003E6B8E"/>
    <w:p w14:paraId="0DE227FE" w14:textId="77777777" w:rsidR="003E6B8E" w:rsidRPr="00876F4F" w:rsidRDefault="003E6B8E"/>
    <w:p w14:paraId="3824FAE3" w14:textId="77777777" w:rsidR="003E6B8E" w:rsidRPr="00876F4F" w:rsidRDefault="00000000">
      <w:pPr>
        <w:pStyle w:val="Ttulo1"/>
      </w:pPr>
      <w:bookmarkStart w:id="3" w:name="_Toc25851268"/>
      <w:r w:rsidRPr="00876F4F">
        <w:lastRenderedPageBreak/>
        <w:t>Cómo numerar las figuras</w:t>
      </w:r>
      <w:bookmarkEnd w:id="3"/>
    </w:p>
    <w:p w14:paraId="7DB9B878" w14:textId="77777777" w:rsidR="003E6B8E" w:rsidRPr="00876F4F" w:rsidRDefault="00000000">
      <w:pPr>
        <w:pStyle w:val="Prrafodelista"/>
        <w:numPr>
          <w:ilvl w:val="0"/>
          <w:numId w:val="6"/>
        </w:numPr>
        <w:rPr>
          <w:lang w:val="es-AR"/>
        </w:rPr>
      </w:pPr>
      <w:r w:rsidRPr="00876F4F">
        <w:rPr>
          <w:noProof/>
          <w:lang w:val="es-AR"/>
        </w:rPr>
        <mc:AlternateContent>
          <mc:Choice Requires="wpg">
            <w:drawing>
              <wp:anchor distT="0" distB="6350" distL="114300" distR="119380" simplePos="0" relativeHeight="10" behindDoc="0" locked="0" layoutInCell="0" allowOverlap="1" wp14:anchorId="3E8F8B57" wp14:editId="23E15B07">
                <wp:simplePos x="0" y="0"/>
                <wp:positionH relativeFrom="column">
                  <wp:posOffset>3539490</wp:posOffset>
                </wp:positionH>
                <wp:positionV relativeFrom="paragraph">
                  <wp:posOffset>3810</wp:posOffset>
                </wp:positionV>
                <wp:extent cx="2033280" cy="2657335"/>
                <wp:effectExtent l="0" t="0" r="5080" b="0"/>
                <wp:wrapSquare wrapText="bothSides"/>
                <wp:docPr id="2" name="Group 15"/>
                <wp:cNvGraphicFramePr/>
                <a:graphic xmlns:a="http://schemas.openxmlformats.org/drawingml/2006/main">
                  <a:graphicData uri="http://schemas.microsoft.com/office/word/2010/wordprocessingGroup">
                    <wpg:wgp>
                      <wpg:cNvGrpSpPr/>
                      <wpg:grpSpPr>
                        <a:xfrm>
                          <a:off x="0" y="0"/>
                          <a:ext cx="2033280" cy="2657335"/>
                          <a:chOff x="0" y="0"/>
                          <a:chExt cx="2033280" cy="2657335"/>
                        </a:xfrm>
                      </wpg:grpSpPr>
                      <pic:pic xmlns:pic="http://schemas.openxmlformats.org/drawingml/2006/picture">
                        <pic:nvPicPr>
                          <pic:cNvPr id="1407592559" name="Picture 6" descr="C:\Users\Gustavo\AppData\Local\Microsoft\Windows\INetCache\Content.MSO\13F2BF3D.tmp"/>
                          <pic:cNvPicPr/>
                        </pic:nvPicPr>
                        <pic:blipFill>
                          <a:blip r:embed="rId49"/>
                          <a:stretch/>
                        </pic:blipFill>
                        <pic:spPr>
                          <a:xfrm>
                            <a:off x="0" y="0"/>
                            <a:ext cx="2033280" cy="2477880"/>
                          </a:xfrm>
                          <a:prstGeom prst="rect">
                            <a:avLst/>
                          </a:prstGeom>
                          <a:ln w="0">
                            <a:noFill/>
                          </a:ln>
                        </pic:spPr>
                      </pic:pic>
                      <wps:wsp>
                        <wps:cNvPr id="708135588" name="Rectángulo 708135588"/>
                        <wps:cNvSpPr/>
                        <wps:spPr>
                          <a:xfrm>
                            <a:off x="0" y="2486520"/>
                            <a:ext cx="2033270" cy="17081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E101105" w14:textId="77777777" w:rsidR="003E6B8E" w:rsidRPr="00876F4F" w:rsidRDefault="00000000">
                              <w:pPr>
                                <w:overflowPunct w:val="0"/>
                                <w:spacing w:line="240" w:lineRule="auto"/>
                                <w:jc w:val="center"/>
                              </w:pPr>
                              <w:r w:rsidRPr="00876F4F">
                                <w:rPr>
                                  <w:rFonts w:ascii="Calibri" w:hAnsi="Calibri"/>
                                  <w:sz w:val="22"/>
                                </w:rPr>
                                <w:t>Figura 31 313131</w:t>
                              </w:r>
                            </w:p>
                          </w:txbxContent>
                        </wps:txbx>
                        <wps:bodyPr vertOverflow="overflow" horzOverflow="overflow" lIns="0" tIns="0" rIns="0" bIns="0" numCol="1" spcCol="0" anchor="t">
                          <a:spAutoFit/>
                        </wps:bodyPr>
                      </wps:wsp>
                    </wpg:wgp>
                  </a:graphicData>
                </a:graphic>
              </wp:anchor>
            </w:drawing>
          </mc:Choice>
          <mc:Fallback>
            <w:pict>
              <v:group w14:anchorId="3E8F8B57" id="Group 15" o:spid="_x0000_s1026" style="position:absolute;left:0;text-align:left;margin-left:278.7pt;margin-top:.3pt;width:160.1pt;height:209.25pt;z-index:10;mso-wrap-distance-right:9.4pt;mso-wrap-distance-bottom:.5pt" coordsize="20332,265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20332;height:24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" strokeweight="0">
                  <v:imagedata r:id="rId50" o:title="13F2BF3D"/>
                </v:shape>
                <v:rect id="Rectángulo 708135588" o:spid="_x0000_s1028" style="position:absolute;top:24865;width:20332;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" stroked="f" strokeweight="0">
                  <v:textbox style="mso-fit-shape-to-text:t" inset="0,0,0,0">
                    <w:txbxContent>
                      <w:p w14:paraId="6E101105" w14:textId="77777777" w:rsidR="003E6B8E" w:rsidRPr="00876F4F" w:rsidRDefault="00000000">
                        <w:pPr>
                          <w:overflowPunct w:val="0"/>
                          <w:spacing w:line="240" w:lineRule="auto"/>
                          <w:jc w:val="center"/>
                        </w:pPr>
                        <w:r w:rsidRPr="00876F4F">
                          <w:rPr>
                            <w:rFonts w:ascii="Calibri" w:hAnsi="Calibri"/>
                            <w:sz w:val="22"/>
                          </w:rPr>
                          <w:t>Figura 31 313131</w:t>
                        </w:r>
                      </w:p>
                    </w:txbxContent>
                  </v:textbox>
                </v:rect>
                <w10:wrap type="square"/>
              </v:group>
            </w:pict>
          </mc:Fallback>
        </mc:AlternateContent>
      </w:r>
      <w:r w:rsidRPr="00876F4F">
        <w:rPr>
          <w:lang w:val="es-AR"/>
        </w:rPr>
        <w:t>Pegar la figura donde se necesite.</w:t>
      </w:r>
    </w:p>
    <w:p w14:paraId="58E6C3E9" w14:textId="77777777" w:rsidR="003E6B8E" w:rsidRPr="00876F4F" w:rsidRDefault="00000000">
      <w:pPr>
        <w:pStyle w:val="Prrafodelista"/>
        <w:numPr>
          <w:ilvl w:val="0"/>
          <w:numId w:val="6"/>
        </w:numPr>
        <w:rPr>
          <w:lang w:val="es-AR"/>
        </w:rPr>
      </w:pPr>
      <w:r w:rsidRPr="00876F4F">
        <w:rPr>
          <w:lang w:val="es-AR"/>
        </w:rPr>
        <w:t>NO PEGARLA al título de capítulo, porque va a contar el capítulo anterior.</w:t>
      </w:r>
    </w:p>
    <w:p w14:paraId="27F6A646" w14:textId="77777777" w:rsidR="003E6B8E" w:rsidRPr="00876F4F" w:rsidRDefault="00000000">
      <w:pPr>
        <w:pStyle w:val="Prrafodelista"/>
        <w:numPr>
          <w:ilvl w:val="0"/>
          <w:numId w:val="6"/>
        </w:numPr>
        <w:rPr>
          <w:lang w:val="es-AR"/>
        </w:rPr>
      </w:pPr>
      <w:r w:rsidRPr="00876F4F">
        <w:rPr>
          <w:lang w:val="es-AR"/>
        </w:rPr>
        <w:t>Click derecho sobre la figura, insertar caption.</w:t>
      </w:r>
    </w:p>
    <w:p w14:paraId="3C55A319" w14:textId="77777777" w:rsidR="003E6B8E" w:rsidRPr="00876F4F" w:rsidRDefault="00000000">
      <w:pPr>
        <w:pStyle w:val="Prrafodelista"/>
        <w:numPr>
          <w:ilvl w:val="0"/>
          <w:numId w:val="6"/>
        </w:numPr>
        <w:rPr>
          <w:lang w:val="es-AR"/>
        </w:rPr>
      </w:pPr>
      <w:r w:rsidRPr="00876F4F">
        <w:rPr>
          <w:lang w:val="es-AR"/>
        </w:rPr>
        <w:t xml:space="preserve">Aparece el cuadro de diálogo. Elegir el caption que uno quiera. El default en inglés es Illustration. </w:t>
      </w:r>
    </w:p>
    <w:p w14:paraId="3C5EBD7D" w14:textId="77777777" w:rsidR="003E6B8E" w:rsidRPr="00876F4F" w:rsidRDefault="00000000">
      <w:pPr>
        <w:pStyle w:val="Prrafodelista"/>
        <w:numPr>
          <w:ilvl w:val="0"/>
          <w:numId w:val="6"/>
        </w:numPr>
        <w:rPr>
          <w:lang w:val="es-AR"/>
        </w:rPr>
      </w:pPr>
      <w:r w:rsidRPr="00876F4F">
        <w:rPr>
          <w:lang w:val="es-AR"/>
        </w:rPr>
        <w:t>Si no hay uno que nos guste, crear uno nuevo con el botón correspondiente. Tener cuidado al elegir el label nuevo, porque nos va a aparecer tal cual cuando referenciemos más tarde las figuras en el texto del trabajo.</w:t>
      </w:r>
    </w:p>
    <w:p w14:paraId="19984239" w14:textId="77777777" w:rsidR="003E6B8E" w:rsidRPr="00876F4F" w:rsidRDefault="00000000">
      <w:pPr>
        <w:pStyle w:val="Prrafodelista"/>
        <w:numPr>
          <w:ilvl w:val="0"/>
          <w:numId w:val="6"/>
        </w:numPr>
        <w:rPr>
          <w:lang w:val="es-AR"/>
        </w:rPr>
      </w:pPr>
      <w:r w:rsidRPr="00876F4F">
        <w:rPr>
          <w:lang w:val="es-AR"/>
        </w:rPr>
        <w:t>Seleccionar que agregue también el número de capítulo.</w:t>
      </w:r>
    </w:p>
    <w:p w14:paraId="01314812" w14:textId="77777777" w:rsidR="003E6B8E" w:rsidRPr="00876F4F" w:rsidRDefault="00000000">
      <w:pPr>
        <w:pStyle w:val="Prrafodelista"/>
        <w:numPr>
          <w:ilvl w:val="0"/>
          <w:numId w:val="6"/>
        </w:numPr>
        <w:rPr>
          <w:lang w:val="es-AR"/>
        </w:rPr>
      </w:pPr>
      <w:r w:rsidRPr="00876F4F">
        <w:rPr>
          <w:lang w:val="es-AR"/>
        </w:rPr>
        <w:t>Debajo del caption insertar un cuadro de texto.</w:t>
      </w:r>
    </w:p>
    <w:p w14:paraId="5AA69954" w14:textId="77777777" w:rsidR="003E6B8E" w:rsidRPr="00876F4F" w:rsidRDefault="00000000">
      <w:pPr>
        <w:pStyle w:val="Prrafodelista"/>
        <w:numPr>
          <w:ilvl w:val="0"/>
          <w:numId w:val="6"/>
        </w:numPr>
        <w:rPr>
          <w:lang w:val="es-AR"/>
        </w:rPr>
      </w:pPr>
      <w:r w:rsidRPr="00876F4F">
        <w:rPr>
          <w:lang w:val="es-AR"/>
        </w:rPr>
        <w:t>Cortar el caption y pegarlo dentro del cuadro de texto.</w:t>
      </w:r>
    </w:p>
    <w:p w14:paraId="44550D99" w14:textId="77777777" w:rsidR="003E6B8E" w:rsidRPr="00876F4F" w:rsidRDefault="00000000">
      <w:pPr>
        <w:pStyle w:val="Prrafodelista"/>
        <w:numPr>
          <w:ilvl w:val="0"/>
          <w:numId w:val="6"/>
        </w:numPr>
        <w:rPr>
          <w:lang w:val="es-AR"/>
        </w:rPr>
      </w:pPr>
      <w:r w:rsidRPr="00876F4F">
        <w:rPr>
          <w:lang w:val="es-AR"/>
        </w:rPr>
        <w:t>Seleccionar el cuadro de texto y la figura, ir a formato y agrupar ambas.</w:t>
      </w:r>
    </w:p>
    <w:p w14:paraId="0DF782F9" w14:textId="77777777" w:rsidR="003E6B8E" w:rsidRPr="00876F4F" w:rsidRDefault="00000000">
      <w:pPr>
        <w:pStyle w:val="Prrafodelista"/>
        <w:numPr>
          <w:ilvl w:val="0"/>
          <w:numId w:val="6"/>
        </w:numPr>
        <w:rPr>
          <w:lang w:val="es-AR"/>
        </w:rPr>
      </w:pPr>
      <w:r w:rsidRPr="00876F4F">
        <w:rPr>
          <w:lang w:val="es-AR"/>
        </w:rPr>
        <w:t>Ahora el caption se va a mover junto con la figura.</w:t>
      </w:r>
    </w:p>
    <w:p w14:paraId="6B683C82" w14:textId="77777777" w:rsidR="003E6B8E" w:rsidRPr="00876F4F" w:rsidRDefault="00000000">
      <w:pPr>
        <w:pStyle w:val="Ttulo2"/>
        <w:rPr>
          <w:lang w:val="es-AR"/>
        </w:rPr>
      </w:pPr>
      <w:bookmarkStart w:id="4" w:name="_Toc25851269"/>
      <w:r w:rsidRPr="00876F4F">
        <w:rPr>
          <w:lang w:val="es-AR"/>
        </w:rPr>
        <w:t>Para actualizar los valores de los campos</w:t>
      </w:r>
      <w:bookmarkEnd w:id="4"/>
    </w:p>
    <w:p w14:paraId="18E62DF5" w14:textId="77777777" w:rsidR="003E6B8E" w:rsidRPr="00876F4F" w:rsidRDefault="00000000">
      <w:r w:rsidRPr="00876F4F">
        <w:t>Word tiene un bug; no actualiza los campos que están dentro de TextFields. Para actualizarlos, hay un rebusque: ir a Print Preview y volver. Si no funciona, ir a File/Advanced/Print and then check "Allow fields containing tracked changes to update before printing". Si eso no funciona, lo siento.</w:t>
      </w:r>
    </w:p>
    <w:p w14:paraId="517DC4AE" w14:textId="77777777" w:rsidR="003E6B8E" w:rsidRPr="00876F4F" w:rsidRDefault="00000000">
      <w:pPr>
        <w:pStyle w:val="Ttulo2"/>
        <w:rPr>
          <w:lang w:val="es-AR"/>
        </w:rPr>
      </w:pPr>
      <w:bookmarkStart w:id="5" w:name="_Toc25851270"/>
      <w:r w:rsidRPr="00876F4F">
        <w:rPr>
          <w:lang w:val="es-AR"/>
        </w:rPr>
        <w:t>Cómo referenciar las figuras dentro del texto</w:t>
      </w:r>
      <w:bookmarkEnd w:id="5"/>
    </w:p>
    <w:p w14:paraId="60EF1549" w14:textId="77777777" w:rsidR="003E6B8E" w:rsidRPr="00876F4F" w:rsidRDefault="00000000">
      <w:pPr>
        <w:pStyle w:val="Encabezado"/>
      </w:pPr>
      <w:r w:rsidRPr="00876F4F">
        <w:t xml:space="preserve">Para referenciar una figura y que quede como esta </w:t>
      </w:r>
      <w:r w:rsidRPr="00876F4F">
        <w:fldChar w:fldCharType="begin"/>
      </w:r>
      <w:r w:rsidRPr="00876F4F">
        <w:instrText xml:space="preserve"> REF _Ref25673101 \h </w:instrText>
      </w:r>
      <w:r w:rsidRPr="00876F4F">
        <w:fldChar w:fldCharType="separate"/>
      </w:r>
      <w:r w:rsidR="006812E8" w:rsidRPr="00876F4F">
        <w:rPr>
          <w:b/>
          <w:bCs/>
        </w:rPr>
        <w:t>¡Error! No se encuentra el origen de la referencia.</w:t>
      </w:r>
      <w:r w:rsidRPr="00876F4F">
        <w:fldChar w:fldCharType="end"/>
      </w:r>
      <w:r w:rsidRPr="00876F4F">
        <w:t>:</w:t>
      </w:r>
    </w:p>
    <w:p w14:paraId="4F1075B3" w14:textId="77777777" w:rsidR="003E6B8E" w:rsidRPr="00876F4F" w:rsidRDefault="00000000">
      <w:pPr>
        <w:pStyle w:val="Encabezado"/>
        <w:numPr>
          <w:ilvl w:val="0"/>
          <w:numId w:val="5"/>
        </w:numPr>
      </w:pPr>
      <w:r w:rsidRPr="00876F4F">
        <w:t>Ir al lugar donde uno quiere la referencia.</w:t>
      </w:r>
    </w:p>
    <w:p w14:paraId="4580283F" w14:textId="77777777" w:rsidR="003E6B8E" w:rsidRPr="00876F4F" w:rsidRDefault="00000000">
      <w:pPr>
        <w:pStyle w:val="Encabezado"/>
        <w:numPr>
          <w:ilvl w:val="0"/>
          <w:numId w:val="5"/>
        </w:numPr>
      </w:pPr>
      <w:r w:rsidRPr="00876F4F">
        <w:t>Solapa Referencias.</w:t>
      </w:r>
    </w:p>
    <w:p w14:paraId="6094D905" w14:textId="77777777" w:rsidR="003E6B8E" w:rsidRPr="00876F4F" w:rsidRDefault="00000000">
      <w:pPr>
        <w:pStyle w:val="Encabezado"/>
        <w:numPr>
          <w:ilvl w:val="0"/>
          <w:numId w:val="5"/>
        </w:numPr>
      </w:pPr>
      <w:r w:rsidRPr="00876F4F">
        <w:t>Referencia cruzada.</w:t>
      </w:r>
    </w:p>
    <w:p w14:paraId="49567061" w14:textId="77777777" w:rsidR="003E6B8E" w:rsidRPr="00876F4F" w:rsidRDefault="00000000">
      <w:pPr>
        <w:pStyle w:val="Encabezado"/>
        <w:numPr>
          <w:ilvl w:val="0"/>
          <w:numId w:val="5"/>
        </w:numPr>
      </w:pPr>
      <w:r w:rsidRPr="00876F4F">
        <w:t>Como tipo de referencia elegir Figura.</w:t>
      </w:r>
    </w:p>
    <w:p w14:paraId="142211BB" w14:textId="77777777" w:rsidR="003E6B8E" w:rsidRPr="00876F4F" w:rsidRDefault="00000000">
      <w:pPr>
        <w:pStyle w:val="Encabezado"/>
        <w:numPr>
          <w:ilvl w:val="0"/>
          <w:numId w:val="5"/>
        </w:numPr>
      </w:pPr>
      <w:r w:rsidRPr="00876F4F">
        <w:t>Elegir solo label y número, salvo que uno quiera también la leyenda explicativa.</w:t>
      </w:r>
    </w:p>
    <w:p w14:paraId="7A0EFA43" w14:textId="77777777" w:rsidR="003E6B8E" w:rsidRPr="00876F4F" w:rsidRDefault="00000000">
      <w:pPr>
        <w:pStyle w:val="Encabezado"/>
        <w:numPr>
          <w:ilvl w:val="0"/>
          <w:numId w:val="5"/>
        </w:numPr>
      </w:pPr>
      <w:r w:rsidRPr="00876F4F">
        <w:lastRenderedPageBreak/>
        <w:t xml:space="preserve">Obviamente, aparece el label que uno creó antes, tal y como lo escribió. Hay que tener esto en cuenta. </w:t>
      </w:r>
    </w:p>
    <w:p w14:paraId="2BA3D98C" w14:textId="77777777" w:rsidR="003E6B8E" w:rsidRPr="00876F4F" w:rsidRDefault="00000000">
      <w:pPr>
        <w:pStyle w:val="Ttulo2"/>
        <w:rPr>
          <w:lang w:val="es-AR"/>
        </w:rPr>
      </w:pPr>
      <w:bookmarkStart w:id="6" w:name="_Toc25851271"/>
      <w:r w:rsidRPr="00876F4F">
        <w:rPr>
          <w:lang w:val="es-AR"/>
        </w:rPr>
        <w:t>Cómo numerar las tablas</w:t>
      </w:r>
      <w:bookmarkEnd w:id="6"/>
    </w:p>
    <w:tbl>
      <w:tblPr>
        <w:tblStyle w:val="Tablaconcuadrculaclara"/>
        <w:tblpPr w:leftFromText="181" w:rightFromText="181" w:vertAnchor="text" w:horzAnchor="margin" w:tblpXSpec="right" w:tblpY="143"/>
        <w:tblW w:w="3539" w:type="dxa"/>
        <w:jc w:val="right"/>
        <w:tblLayout w:type="fixed"/>
        <w:tblLook w:val="04A0" w:firstRow="1" w:lastRow="0" w:firstColumn="1" w:lastColumn="0" w:noHBand="0" w:noVBand="1"/>
      </w:tblPr>
      <w:tblGrid>
        <w:gridCol w:w="1839"/>
        <w:gridCol w:w="1700"/>
      </w:tblGrid>
      <w:tr w:rsidR="003E6B8E" w:rsidRPr="00876F4F" w14:paraId="1B06A942" w14:textId="77777777">
        <w:trPr>
          <w:jc w:val="right"/>
        </w:trPr>
        <w:tc>
          <w:tcPr>
            <w:tcW w:w="3538" w:type="dxa"/>
            <w:gridSpan w:val="2"/>
            <w:tcBorders>
              <w:top w:val="single" w:sz="4" w:space="0" w:color="000000"/>
              <w:left w:val="single" w:sz="4" w:space="0" w:color="000000"/>
              <w:bottom w:val="single" w:sz="4" w:space="0" w:color="000000"/>
              <w:right w:val="single" w:sz="4" w:space="0" w:color="000000"/>
            </w:tcBorders>
          </w:tcPr>
          <w:p w14:paraId="47DD976A" w14:textId="77777777" w:rsidR="003E6B8E" w:rsidRPr="00876F4F" w:rsidRDefault="00000000">
            <w:pPr>
              <w:spacing w:before="120" w:after="120" w:line="240" w:lineRule="auto"/>
              <w:jc w:val="center"/>
              <w:rPr>
                <w:rFonts w:ascii="Arial" w:eastAsia="Times New Roman" w:hAnsi="Arial" w:cs="Arial"/>
                <w:b/>
                <w:bCs/>
                <w:color w:val="222222"/>
                <w:sz w:val="21"/>
                <w:szCs w:val="21"/>
              </w:rPr>
            </w:pPr>
            <w:bookmarkStart w:id="7" w:name="_Ref256786451"/>
            <w:bookmarkStart w:id="8" w:name="_Toc258512821"/>
            <w:r w:rsidRPr="00876F4F">
              <w:rPr>
                <w:b/>
                <w:bCs/>
              </w:rPr>
              <w:t xml:space="preserve">Tabla </w:t>
            </w:r>
            <w:r w:rsidRPr="00876F4F">
              <w:fldChar w:fldCharType="begin"/>
            </w:r>
            <w:r w:rsidRPr="00876F4F">
              <w:rPr>
                <w:b/>
                <w:bCs/>
              </w:rPr>
              <w:instrText>STYLEREF 1 \s</w:instrText>
            </w:r>
            <w:r w:rsidRPr="00876F4F">
              <w:rPr>
                <w:b/>
                <w:bCs/>
              </w:rPr>
              <w:fldChar w:fldCharType="separate"/>
            </w:r>
            <w:r w:rsidR="006812E8" w:rsidRPr="00876F4F">
              <w:rPr>
                <w:b/>
                <w:bCs/>
              </w:rPr>
              <w:t>3</w:t>
            </w:r>
            <w:r w:rsidRPr="00876F4F">
              <w:rPr>
                <w:b/>
                <w:bCs/>
              </w:rPr>
              <w:fldChar w:fldCharType="end"/>
            </w:r>
            <w:r w:rsidRPr="00876F4F">
              <w:rPr>
                <w:b/>
                <w:bCs/>
              </w:rPr>
              <w:noBreakHyphen/>
            </w:r>
            <w:r w:rsidRPr="00876F4F">
              <w:rPr>
                <w:b/>
                <w:bCs/>
              </w:rPr>
              <w:fldChar w:fldCharType="begin"/>
            </w:r>
            <w:r w:rsidRPr="00876F4F">
              <w:rPr>
                <w:b/>
                <w:bCs/>
              </w:rPr>
              <w:instrText xml:space="preserve"> SEQ Tabla \* ARABIC </w:instrText>
            </w:r>
            <w:r w:rsidRPr="00876F4F">
              <w:rPr>
                <w:b/>
                <w:bCs/>
              </w:rPr>
              <w:fldChar w:fldCharType="separate"/>
            </w:r>
            <w:r w:rsidR="006812E8" w:rsidRPr="00876F4F">
              <w:rPr>
                <w:b/>
                <w:bCs/>
              </w:rPr>
              <w:t>1</w:t>
            </w:r>
            <w:r w:rsidRPr="00876F4F">
              <w:rPr>
                <w:b/>
                <w:bCs/>
              </w:rPr>
              <w:fldChar w:fldCharType="end"/>
            </w:r>
            <w:bookmarkEnd w:id="7"/>
            <w:r w:rsidRPr="00876F4F">
              <w:rPr>
                <w:b/>
                <w:bCs/>
              </w:rPr>
              <w:t xml:space="preserve"> Tabla chica</w:t>
            </w:r>
            <w:bookmarkEnd w:id="8"/>
          </w:p>
        </w:tc>
      </w:tr>
      <w:tr w:rsidR="003E6B8E" w:rsidRPr="00876F4F" w14:paraId="022598CE" w14:textId="77777777">
        <w:trPr>
          <w:jc w:val="right"/>
        </w:trPr>
        <w:tc>
          <w:tcPr>
            <w:tcW w:w="1838" w:type="dxa"/>
            <w:tcBorders>
              <w:top w:val="single" w:sz="4" w:space="0" w:color="000000"/>
              <w:left w:val="single" w:sz="4" w:space="0" w:color="000000"/>
              <w:bottom w:val="single" w:sz="4" w:space="0" w:color="000000"/>
              <w:right w:val="single" w:sz="4" w:space="0" w:color="000000"/>
            </w:tcBorders>
          </w:tcPr>
          <w:p w14:paraId="69980418"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A</w:t>
            </w:r>
          </w:p>
        </w:tc>
        <w:tc>
          <w:tcPr>
            <w:tcW w:w="1700" w:type="dxa"/>
            <w:tcBorders>
              <w:top w:val="single" w:sz="4" w:space="0" w:color="000000"/>
              <w:left w:val="single" w:sz="4" w:space="0" w:color="000000"/>
              <w:bottom w:val="single" w:sz="4" w:space="0" w:color="000000"/>
              <w:right w:val="single" w:sz="4" w:space="0" w:color="000000"/>
            </w:tcBorders>
          </w:tcPr>
          <w:p w14:paraId="07E1F2A0"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B</w:t>
            </w:r>
          </w:p>
        </w:tc>
      </w:tr>
      <w:tr w:rsidR="003E6B8E" w:rsidRPr="00876F4F" w14:paraId="200C9BDC" w14:textId="77777777">
        <w:trPr>
          <w:jc w:val="right"/>
        </w:trPr>
        <w:tc>
          <w:tcPr>
            <w:tcW w:w="1838" w:type="dxa"/>
            <w:tcBorders>
              <w:top w:val="single" w:sz="4" w:space="0" w:color="000000"/>
              <w:left w:val="single" w:sz="4" w:space="0" w:color="000000"/>
              <w:bottom w:val="single" w:sz="4" w:space="0" w:color="000000"/>
              <w:right w:val="single" w:sz="4" w:space="0" w:color="000000"/>
            </w:tcBorders>
          </w:tcPr>
          <w:p w14:paraId="7763BE8B"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w:t>
            </w:r>
          </w:p>
        </w:tc>
        <w:tc>
          <w:tcPr>
            <w:tcW w:w="1700" w:type="dxa"/>
            <w:tcBorders>
              <w:top w:val="single" w:sz="4" w:space="0" w:color="000000"/>
              <w:left w:val="single" w:sz="4" w:space="0" w:color="000000"/>
              <w:bottom w:val="single" w:sz="4" w:space="0" w:color="000000"/>
              <w:right w:val="single" w:sz="4" w:space="0" w:color="000000"/>
            </w:tcBorders>
          </w:tcPr>
          <w:p w14:paraId="4891E50A"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D</w:t>
            </w:r>
          </w:p>
        </w:tc>
      </w:tr>
      <w:tr w:rsidR="003E6B8E" w:rsidRPr="00876F4F" w14:paraId="0D7E2702" w14:textId="77777777">
        <w:trPr>
          <w:jc w:val="right"/>
        </w:trPr>
        <w:tc>
          <w:tcPr>
            <w:tcW w:w="1838" w:type="dxa"/>
            <w:tcBorders>
              <w:top w:val="single" w:sz="4" w:space="0" w:color="000000"/>
              <w:left w:val="single" w:sz="4" w:space="0" w:color="000000"/>
              <w:bottom w:val="single" w:sz="4" w:space="0" w:color="000000"/>
              <w:right w:val="single" w:sz="4" w:space="0" w:color="000000"/>
            </w:tcBorders>
          </w:tcPr>
          <w:p w14:paraId="1EC3F7A1"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E</w:t>
            </w:r>
          </w:p>
        </w:tc>
        <w:tc>
          <w:tcPr>
            <w:tcW w:w="1700" w:type="dxa"/>
            <w:tcBorders>
              <w:top w:val="single" w:sz="4" w:space="0" w:color="000000"/>
              <w:left w:val="single" w:sz="4" w:space="0" w:color="000000"/>
              <w:bottom w:val="single" w:sz="4" w:space="0" w:color="000000"/>
              <w:right w:val="single" w:sz="4" w:space="0" w:color="000000"/>
            </w:tcBorders>
          </w:tcPr>
          <w:p w14:paraId="5EFF9183"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F</w:t>
            </w:r>
          </w:p>
        </w:tc>
      </w:tr>
      <w:tr w:rsidR="003E6B8E" w:rsidRPr="00876F4F" w14:paraId="653A01E5" w14:textId="77777777">
        <w:trPr>
          <w:jc w:val="right"/>
        </w:trPr>
        <w:tc>
          <w:tcPr>
            <w:tcW w:w="1838" w:type="dxa"/>
            <w:tcBorders>
              <w:top w:val="single" w:sz="4" w:space="0" w:color="000000"/>
              <w:left w:val="single" w:sz="4" w:space="0" w:color="000000"/>
              <w:bottom w:val="single" w:sz="4" w:space="0" w:color="000000"/>
              <w:right w:val="single" w:sz="4" w:space="0" w:color="000000"/>
            </w:tcBorders>
          </w:tcPr>
          <w:p w14:paraId="3BAB3817"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G</w:t>
            </w:r>
          </w:p>
        </w:tc>
        <w:tc>
          <w:tcPr>
            <w:tcW w:w="1700" w:type="dxa"/>
            <w:tcBorders>
              <w:top w:val="single" w:sz="4" w:space="0" w:color="000000"/>
              <w:left w:val="single" w:sz="4" w:space="0" w:color="000000"/>
              <w:bottom w:val="single" w:sz="4" w:space="0" w:color="000000"/>
              <w:right w:val="single" w:sz="4" w:space="0" w:color="000000"/>
            </w:tcBorders>
          </w:tcPr>
          <w:p w14:paraId="3293A552"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H</w:t>
            </w:r>
          </w:p>
        </w:tc>
      </w:tr>
      <w:tr w:rsidR="003E6B8E" w:rsidRPr="00876F4F" w14:paraId="049A1822" w14:textId="77777777">
        <w:trPr>
          <w:jc w:val="right"/>
        </w:trPr>
        <w:tc>
          <w:tcPr>
            <w:tcW w:w="1838" w:type="dxa"/>
            <w:tcBorders>
              <w:top w:val="single" w:sz="4" w:space="0" w:color="000000"/>
              <w:left w:val="single" w:sz="4" w:space="0" w:color="000000"/>
              <w:bottom w:val="single" w:sz="4" w:space="0" w:color="000000"/>
              <w:right w:val="single" w:sz="4" w:space="0" w:color="000000"/>
            </w:tcBorders>
          </w:tcPr>
          <w:p w14:paraId="7D67967D"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I</w:t>
            </w:r>
          </w:p>
        </w:tc>
        <w:tc>
          <w:tcPr>
            <w:tcW w:w="1700" w:type="dxa"/>
            <w:tcBorders>
              <w:top w:val="single" w:sz="4" w:space="0" w:color="000000"/>
              <w:left w:val="single" w:sz="4" w:space="0" w:color="000000"/>
              <w:bottom w:val="single" w:sz="4" w:space="0" w:color="000000"/>
              <w:right w:val="single" w:sz="4" w:space="0" w:color="000000"/>
            </w:tcBorders>
          </w:tcPr>
          <w:p w14:paraId="0A05339F"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J</w:t>
            </w:r>
          </w:p>
        </w:tc>
      </w:tr>
      <w:tr w:rsidR="003E6B8E" w:rsidRPr="00876F4F" w14:paraId="13EF858F" w14:textId="77777777">
        <w:trPr>
          <w:jc w:val="right"/>
        </w:trPr>
        <w:tc>
          <w:tcPr>
            <w:tcW w:w="1838" w:type="dxa"/>
            <w:tcBorders>
              <w:top w:val="single" w:sz="4" w:space="0" w:color="000000"/>
              <w:left w:val="single" w:sz="4" w:space="0" w:color="000000"/>
              <w:bottom w:val="single" w:sz="4" w:space="0" w:color="000000"/>
              <w:right w:val="single" w:sz="4" w:space="0" w:color="000000"/>
            </w:tcBorders>
          </w:tcPr>
          <w:p w14:paraId="269C7AC3"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K</w:t>
            </w:r>
          </w:p>
        </w:tc>
        <w:tc>
          <w:tcPr>
            <w:tcW w:w="1700" w:type="dxa"/>
            <w:tcBorders>
              <w:top w:val="single" w:sz="4" w:space="0" w:color="000000"/>
              <w:left w:val="single" w:sz="4" w:space="0" w:color="000000"/>
              <w:bottom w:val="single" w:sz="4" w:space="0" w:color="000000"/>
              <w:right w:val="single" w:sz="4" w:space="0" w:color="000000"/>
            </w:tcBorders>
          </w:tcPr>
          <w:p w14:paraId="5C1E5D56"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w:t>
            </w:r>
          </w:p>
        </w:tc>
      </w:tr>
      <w:tr w:rsidR="003E6B8E" w:rsidRPr="00876F4F" w14:paraId="42D41097" w14:textId="77777777">
        <w:trPr>
          <w:jc w:val="right"/>
        </w:trPr>
        <w:tc>
          <w:tcPr>
            <w:tcW w:w="1838" w:type="dxa"/>
            <w:tcBorders>
              <w:top w:val="single" w:sz="4" w:space="0" w:color="000000"/>
              <w:left w:val="single" w:sz="4" w:space="0" w:color="000000"/>
              <w:bottom w:val="single" w:sz="4" w:space="0" w:color="000000"/>
              <w:right w:val="single" w:sz="4" w:space="0" w:color="000000"/>
            </w:tcBorders>
          </w:tcPr>
          <w:p w14:paraId="66E38634"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M</w:t>
            </w:r>
          </w:p>
        </w:tc>
        <w:tc>
          <w:tcPr>
            <w:tcW w:w="1700" w:type="dxa"/>
            <w:tcBorders>
              <w:top w:val="single" w:sz="4" w:space="0" w:color="000000"/>
              <w:left w:val="single" w:sz="4" w:space="0" w:color="000000"/>
              <w:bottom w:val="single" w:sz="4" w:space="0" w:color="000000"/>
              <w:right w:val="single" w:sz="4" w:space="0" w:color="000000"/>
            </w:tcBorders>
          </w:tcPr>
          <w:p w14:paraId="41A06F21" w14:textId="77777777" w:rsidR="003E6B8E" w:rsidRPr="00876F4F" w:rsidRDefault="00000000">
            <w:pPr>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N</w:t>
            </w:r>
          </w:p>
        </w:tc>
      </w:tr>
    </w:tbl>
    <w:p w14:paraId="5C8D5542"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Insertar la tabla donde se necesite.</w:t>
      </w:r>
    </w:p>
    <w:p w14:paraId="350CAE1A"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Seleccionar toda la tabla.</w:t>
      </w:r>
    </w:p>
    <w:p w14:paraId="427FEF37"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Click derecho, insert caption.</w:t>
      </w:r>
    </w:p>
    <w:p w14:paraId="4108EDAB"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Elegir como label Tabla. Si no existe, crearlo.</w:t>
      </w:r>
    </w:p>
    <w:p w14:paraId="0E92870D"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En Numeración, poner también el número de capítulo.</w:t>
      </w:r>
    </w:p>
    <w:p w14:paraId="2653AD9B"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 xml:space="preserve">Si la tabla ocupa todo el acho de la página, como la </w:t>
      </w:r>
      <w:r w:rsidRPr="00876F4F">
        <w:rPr>
          <w:rFonts w:ascii="Arial" w:eastAsia="Times New Roman" w:hAnsi="Arial"/>
          <w:color w:val="222222"/>
          <w:sz w:val="21"/>
          <w:szCs w:val="21"/>
          <w:lang w:val="es-AR"/>
        </w:rPr>
        <w:fldChar w:fldCharType="begin"/>
      </w:r>
      <w:r w:rsidRPr="00876F4F">
        <w:rPr>
          <w:rFonts w:ascii="Arial" w:eastAsia="Times New Roman" w:hAnsi="Arial"/>
          <w:color w:val="222222"/>
          <w:sz w:val="21"/>
          <w:szCs w:val="21"/>
          <w:lang w:val="es-AR"/>
        </w:rPr>
        <w:instrText xml:space="preserve"> REF _Ref25851244 \h </w:instrText>
      </w:r>
      <w:r w:rsidRPr="00876F4F">
        <w:rPr>
          <w:rFonts w:ascii="Arial" w:eastAsia="Times New Roman" w:hAnsi="Arial"/>
          <w:color w:val="222222"/>
          <w:sz w:val="21"/>
          <w:szCs w:val="21"/>
          <w:lang w:val="es-AR"/>
        </w:rPr>
      </w:r>
      <w:r w:rsidRPr="00876F4F">
        <w:rPr>
          <w:rFonts w:ascii="Arial" w:eastAsia="Times New Roman" w:hAnsi="Arial"/>
          <w:color w:val="222222"/>
          <w:sz w:val="21"/>
          <w:szCs w:val="21"/>
          <w:lang w:val="es-AR"/>
        </w:rPr>
        <w:fldChar w:fldCharType="separate"/>
      </w:r>
      <w:r w:rsidR="006812E8" w:rsidRPr="00876F4F">
        <w:rPr>
          <w:b/>
          <w:bCs/>
          <w:lang w:val="es-AR"/>
        </w:rPr>
        <w:t>Tabla 3</w:t>
      </w:r>
      <w:r w:rsidR="006812E8" w:rsidRPr="00876F4F">
        <w:rPr>
          <w:b/>
          <w:bCs/>
          <w:lang w:val="es-AR"/>
        </w:rPr>
        <w:noBreakHyphen/>
        <w:t>2</w:t>
      </w:r>
      <w:r w:rsidRPr="00876F4F">
        <w:rPr>
          <w:rFonts w:ascii="Arial" w:eastAsia="Times New Roman" w:hAnsi="Arial"/>
          <w:color w:val="222222"/>
          <w:sz w:val="21"/>
          <w:szCs w:val="21"/>
          <w:lang w:val="es-AR"/>
        </w:rPr>
        <w:fldChar w:fldCharType="end"/>
      </w:r>
      <w:r w:rsidRPr="00876F4F">
        <w:rPr>
          <w:rFonts w:ascii="Arial" w:eastAsia="Times New Roman" w:hAnsi="Arial"/>
          <w:color w:val="222222"/>
          <w:sz w:val="21"/>
          <w:szCs w:val="21"/>
          <w:lang w:val="es-AR"/>
        </w:rPr>
        <w:t xml:space="preserve"> no hay problema. Pero si la tabla es chica, como la </w:t>
      </w:r>
      <w:r w:rsidRPr="00876F4F">
        <w:rPr>
          <w:rFonts w:ascii="Arial" w:eastAsia="Times New Roman" w:hAnsi="Arial"/>
          <w:color w:val="222222"/>
          <w:sz w:val="21"/>
          <w:szCs w:val="21"/>
          <w:lang w:val="es-AR"/>
        </w:rPr>
        <w:fldChar w:fldCharType="begin"/>
      </w:r>
      <w:r w:rsidRPr="00876F4F">
        <w:rPr>
          <w:rFonts w:ascii="Arial" w:eastAsia="Times New Roman" w:hAnsi="Arial"/>
          <w:color w:val="222222"/>
          <w:sz w:val="21"/>
          <w:szCs w:val="21"/>
          <w:lang w:val="es-AR"/>
        </w:rPr>
        <w:instrText xml:space="preserve"> REF _Ref25678645 \h </w:instrText>
      </w:r>
      <w:r w:rsidRPr="00876F4F">
        <w:rPr>
          <w:rFonts w:ascii="Arial" w:eastAsia="Times New Roman" w:hAnsi="Arial"/>
          <w:color w:val="222222"/>
          <w:sz w:val="21"/>
          <w:szCs w:val="21"/>
          <w:lang w:val="es-AR"/>
        </w:rPr>
      </w:r>
      <w:r w:rsidRPr="00876F4F">
        <w:rPr>
          <w:rFonts w:ascii="Arial" w:eastAsia="Times New Roman" w:hAnsi="Arial"/>
          <w:color w:val="222222"/>
          <w:sz w:val="21"/>
          <w:szCs w:val="21"/>
          <w:lang w:val="es-AR"/>
        </w:rPr>
        <w:fldChar w:fldCharType="separate"/>
      </w:r>
      <w:r w:rsidR="006812E8" w:rsidRPr="00876F4F">
        <w:rPr>
          <w:rFonts w:ascii="Arial" w:eastAsia="Times New Roman" w:hAnsi="Arial"/>
          <w:b/>
          <w:bCs/>
          <w:color w:val="222222"/>
          <w:sz w:val="21"/>
          <w:szCs w:val="21"/>
          <w:lang w:val="es-AR"/>
        </w:rPr>
        <w:t>¡Error! No se encuentra el origen de la referencia.</w:t>
      </w:r>
      <w:r w:rsidRPr="00876F4F">
        <w:rPr>
          <w:rFonts w:ascii="Arial" w:eastAsia="Times New Roman" w:hAnsi="Arial"/>
          <w:color w:val="222222"/>
          <w:sz w:val="21"/>
          <w:szCs w:val="21"/>
          <w:lang w:val="es-AR"/>
        </w:rPr>
        <w:fldChar w:fldCharType="end"/>
      </w:r>
      <w:r w:rsidRPr="00876F4F">
        <w:rPr>
          <w:rFonts w:ascii="Arial" w:eastAsia="Times New Roman" w:hAnsi="Arial"/>
          <w:color w:val="222222"/>
          <w:sz w:val="21"/>
          <w:szCs w:val="21"/>
          <w:lang w:val="es-AR"/>
        </w:rPr>
        <w:t>, cuando movemos la tabla a otra posición, el label se despega de la tabla.</w:t>
      </w:r>
    </w:p>
    <w:p w14:paraId="7337C967"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Para evitar que eso ocurra, seleccionar la primera fila de la tabla.</w:t>
      </w:r>
    </w:p>
    <w:p w14:paraId="3E367A2A"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Insertar una fila arriba. Seleccionar toda la fila y mergear las celdas.</w:t>
      </w:r>
    </w:p>
    <w:p w14:paraId="4AF97FF0" w14:textId="77777777" w:rsidR="003E6B8E" w:rsidRPr="00876F4F" w:rsidRDefault="00000000">
      <w:pPr>
        <w:pStyle w:val="Prrafodelista"/>
        <w:numPr>
          <w:ilvl w:val="0"/>
          <w:numId w:val="7"/>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Cortar el epígrafe antes generado, y pegarlo en esta fila. Debería quedar más o menos como se ve el ejemplo mencionado.</w:t>
      </w:r>
    </w:p>
    <w:p w14:paraId="60ADFC7E" w14:textId="77777777" w:rsidR="003E6B8E" w:rsidRPr="00876F4F" w:rsidRDefault="00000000">
      <w:pPr>
        <w:jc w:val="center"/>
        <w:rPr>
          <w:b/>
          <w:bCs/>
        </w:rPr>
      </w:pPr>
      <w:bookmarkStart w:id="9" w:name="_Ref25851244"/>
      <w:bookmarkStart w:id="10" w:name="_Toc25663546"/>
      <w:bookmarkStart w:id="11" w:name="_Toc25851283"/>
      <w:r w:rsidRPr="00876F4F">
        <w:rPr>
          <w:b/>
          <w:bCs/>
        </w:rPr>
        <w:t xml:space="preserve">Tabla </w:t>
      </w:r>
      <w:r w:rsidRPr="00876F4F">
        <w:fldChar w:fldCharType="begin"/>
      </w:r>
      <w:r w:rsidRPr="00876F4F">
        <w:rPr>
          <w:b/>
          <w:bCs/>
        </w:rPr>
        <w:instrText>STYLEREF 1 \s</w:instrText>
      </w:r>
      <w:r w:rsidRPr="00876F4F">
        <w:rPr>
          <w:b/>
          <w:bCs/>
        </w:rPr>
        <w:fldChar w:fldCharType="separate"/>
      </w:r>
      <w:r w:rsidR="006812E8" w:rsidRPr="00876F4F">
        <w:rPr>
          <w:b/>
          <w:bCs/>
        </w:rPr>
        <w:t>3</w:t>
      </w:r>
      <w:r w:rsidRPr="00876F4F">
        <w:rPr>
          <w:b/>
          <w:bCs/>
        </w:rPr>
        <w:fldChar w:fldCharType="end"/>
      </w:r>
      <w:r w:rsidRPr="00876F4F">
        <w:rPr>
          <w:b/>
          <w:bCs/>
        </w:rPr>
        <w:noBreakHyphen/>
      </w:r>
      <w:r w:rsidRPr="00876F4F">
        <w:rPr>
          <w:b/>
          <w:bCs/>
        </w:rPr>
        <w:fldChar w:fldCharType="begin"/>
      </w:r>
      <w:r w:rsidRPr="00876F4F">
        <w:rPr>
          <w:b/>
          <w:bCs/>
        </w:rPr>
        <w:instrText xml:space="preserve"> SEQ Tabla \* ARABIC </w:instrText>
      </w:r>
      <w:r w:rsidRPr="00876F4F">
        <w:rPr>
          <w:b/>
          <w:bCs/>
        </w:rPr>
        <w:fldChar w:fldCharType="separate"/>
      </w:r>
      <w:r w:rsidR="006812E8" w:rsidRPr="00876F4F">
        <w:rPr>
          <w:b/>
          <w:bCs/>
        </w:rPr>
        <w:t>2</w:t>
      </w:r>
      <w:r w:rsidRPr="00876F4F">
        <w:rPr>
          <w:b/>
          <w:bCs/>
        </w:rPr>
        <w:fldChar w:fldCharType="end"/>
      </w:r>
      <w:bookmarkEnd w:id="9"/>
      <w:bookmarkEnd w:id="10"/>
      <w:r w:rsidRPr="00876F4F">
        <w:rPr>
          <w:b/>
          <w:bCs/>
        </w:rPr>
        <w:t xml:space="preserve"> AAAAAAAAAAAAAAA</w:t>
      </w:r>
      <w:bookmarkEnd w:id="11"/>
    </w:p>
    <w:tbl>
      <w:tblPr>
        <w:tblStyle w:val="Tablaconcuadrculaclara"/>
        <w:tblW w:w="8778" w:type="dxa"/>
        <w:tblLayout w:type="fixed"/>
        <w:tblLook w:val="04A0" w:firstRow="1" w:lastRow="0" w:firstColumn="1" w:lastColumn="0" w:noHBand="0" w:noVBand="1"/>
      </w:tblPr>
      <w:tblGrid>
        <w:gridCol w:w="2926"/>
        <w:gridCol w:w="2926"/>
        <w:gridCol w:w="2926"/>
      </w:tblGrid>
      <w:tr w:rsidR="003E6B8E" w:rsidRPr="00876F4F" w14:paraId="24E66A1C" w14:textId="77777777">
        <w:trPr>
          <w:cantSplit/>
        </w:trPr>
        <w:tc>
          <w:tcPr>
            <w:tcW w:w="2926" w:type="dxa"/>
          </w:tcPr>
          <w:p w14:paraId="0DBC539B" w14:textId="77777777" w:rsidR="003E6B8E" w:rsidRPr="00876F4F" w:rsidRDefault="00000000">
            <w:pPr>
              <w:rPr>
                <w:color w:val="000000"/>
              </w:rPr>
            </w:pPr>
            <w:r w:rsidRPr="00876F4F">
              <w:rPr>
                <w:rFonts w:eastAsia="Calibri"/>
                <w:color w:val="000000"/>
              </w:rPr>
              <w:t>efa</w:t>
            </w:r>
          </w:p>
        </w:tc>
        <w:tc>
          <w:tcPr>
            <w:tcW w:w="2926" w:type="dxa"/>
          </w:tcPr>
          <w:p w14:paraId="0CE00F05" w14:textId="77777777" w:rsidR="003E6B8E" w:rsidRPr="00876F4F" w:rsidRDefault="00000000">
            <w:pPr>
              <w:rPr>
                <w:color w:val="000000"/>
              </w:rPr>
            </w:pPr>
            <w:r w:rsidRPr="00876F4F">
              <w:rPr>
                <w:rFonts w:eastAsia="Calibri"/>
                <w:color w:val="000000"/>
              </w:rPr>
              <w:t>adfgadb</w:t>
            </w:r>
          </w:p>
        </w:tc>
        <w:tc>
          <w:tcPr>
            <w:tcW w:w="2926" w:type="dxa"/>
          </w:tcPr>
          <w:p w14:paraId="0AACDEA7" w14:textId="77777777" w:rsidR="003E6B8E" w:rsidRPr="00876F4F" w:rsidRDefault="00000000">
            <w:pPr>
              <w:rPr>
                <w:color w:val="000000"/>
              </w:rPr>
            </w:pPr>
            <w:r w:rsidRPr="00876F4F">
              <w:rPr>
                <w:rFonts w:eastAsia="Calibri"/>
                <w:color w:val="000000"/>
              </w:rPr>
              <w:t>bg</w:t>
            </w:r>
          </w:p>
        </w:tc>
      </w:tr>
      <w:tr w:rsidR="003E6B8E" w:rsidRPr="00876F4F" w14:paraId="71C793FB" w14:textId="77777777">
        <w:trPr>
          <w:cantSplit/>
        </w:trPr>
        <w:tc>
          <w:tcPr>
            <w:tcW w:w="2926" w:type="dxa"/>
          </w:tcPr>
          <w:p w14:paraId="36818BEA" w14:textId="77777777" w:rsidR="003E6B8E" w:rsidRPr="00876F4F" w:rsidRDefault="00000000">
            <w:pPr>
              <w:rPr>
                <w:color w:val="000000"/>
              </w:rPr>
            </w:pPr>
            <w:r w:rsidRPr="00876F4F">
              <w:rPr>
                <w:rFonts w:eastAsia="Calibri"/>
                <w:color w:val="000000"/>
              </w:rPr>
              <w:t>bvb</w:t>
            </w:r>
          </w:p>
        </w:tc>
        <w:tc>
          <w:tcPr>
            <w:tcW w:w="2926" w:type="dxa"/>
          </w:tcPr>
          <w:p w14:paraId="22E15E63" w14:textId="77777777" w:rsidR="003E6B8E" w:rsidRPr="00876F4F" w:rsidRDefault="00000000">
            <w:pPr>
              <w:rPr>
                <w:color w:val="000000"/>
              </w:rPr>
            </w:pPr>
            <w:r w:rsidRPr="00876F4F">
              <w:rPr>
                <w:rFonts w:eastAsia="Calibri"/>
                <w:color w:val="000000"/>
              </w:rPr>
              <w:t>bcvbmfjkghd</w:t>
            </w:r>
          </w:p>
        </w:tc>
        <w:tc>
          <w:tcPr>
            <w:tcW w:w="2926" w:type="dxa"/>
          </w:tcPr>
          <w:p w14:paraId="3AEEAF4B" w14:textId="77777777" w:rsidR="003E6B8E" w:rsidRPr="00876F4F" w:rsidRDefault="00000000">
            <w:pPr>
              <w:rPr>
                <w:color w:val="000000"/>
              </w:rPr>
            </w:pPr>
            <w:r w:rsidRPr="00876F4F">
              <w:rPr>
                <w:rFonts w:eastAsia="Calibri"/>
                <w:color w:val="000000"/>
              </w:rPr>
              <w:t>cvbbvb</w:t>
            </w:r>
          </w:p>
        </w:tc>
      </w:tr>
      <w:tr w:rsidR="003E6B8E" w:rsidRPr="00876F4F" w14:paraId="027340B3" w14:textId="77777777">
        <w:trPr>
          <w:cantSplit/>
        </w:trPr>
        <w:tc>
          <w:tcPr>
            <w:tcW w:w="2926" w:type="dxa"/>
          </w:tcPr>
          <w:p w14:paraId="1084E5D2" w14:textId="77777777" w:rsidR="003E6B8E" w:rsidRPr="00876F4F" w:rsidRDefault="00000000">
            <w:pPr>
              <w:rPr>
                <w:color w:val="000000"/>
              </w:rPr>
            </w:pPr>
            <w:r w:rsidRPr="00876F4F">
              <w:rPr>
                <w:rFonts w:eastAsia="Calibri"/>
                <w:color w:val="000000"/>
              </w:rPr>
              <w:t>ghjdhgjdghj</w:t>
            </w:r>
          </w:p>
        </w:tc>
        <w:tc>
          <w:tcPr>
            <w:tcW w:w="2926" w:type="dxa"/>
          </w:tcPr>
          <w:p w14:paraId="5571507A" w14:textId="77777777" w:rsidR="003E6B8E" w:rsidRPr="00876F4F" w:rsidRDefault="00000000">
            <w:pPr>
              <w:rPr>
                <w:color w:val="000000"/>
              </w:rPr>
            </w:pPr>
            <w:r w:rsidRPr="00876F4F">
              <w:rPr>
                <w:rFonts w:eastAsia="Calibri"/>
                <w:color w:val="000000"/>
              </w:rPr>
              <w:t>dghjdghjdgh</w:t>
            </w:r>
          </w:p>
        </w:tc>
        <w:tc>
          <w:tcPr>
            <w:tcW w:w="2926" w:type="dxa"/>
          </w:tcPr>
          <w:p w14:paraId="77293215" w14:textId="77777777" w:rsidR="003E6B8E" w:rsidRPr="00876F4F" w:rsidRDefault="00000000">
            <w:pPr>
              <w:rPr>
                <w:color w:val="000000"/>
              </w:rPr>
            </w:pPr>
            <w:r w:rsidRPr="00876F4F">
              <w:rPr>
                <w:rFonts w:eastAsia="Calibri"/>
                <w:color w:val="000000"/>
              </w:rPr>
              <w:t>jdghjdhj</w:t>
            </w:r>
          </w:p>
        </w:tc>
      </w:tr>
    </w:tbl>
    <w:p w14:paraId="1A85CA41" w14:textId="77777777" w:rsidR="003E6B8E" w:rsidRPr="00876F4F" w:rsidRDefault="003E6B8E">
      <w:pPr>
        <w:rPr>
          <w:color w:val="000000"/>
        </w:rPr>
      </w:pPr>
    </w:p>
    <w:p w14:paraId="19ACCE13"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56A6AB3"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2E8C068E"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w:t>
      </w:r>
      <w:r w:rsidRPr="00876F4F">
        <w:rPr>
          <w:rFonts w:ascii="Arial" w:eastAsia="Times New Roman" w:hAnsi="Arial" w:cs="Arial"/>
          <w:color w:val="222222"/>
          <w:sz w:val="21"/>
          <w:szCs w:val="21"/>
        </w:rPr>
        <w:lastRenderedPageBreak/>
        <w:t>voluptate velit esse cillum dolore eu fugiat nulla pariatur. Excepteur sint occaecat cupidatat non proident, sunt in culpa qui officia deserunt mollit anim id est laborum.</w:t>
      </w:r>
    </w:p>
    <w:p w14:paraId="4CE451E6"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noProof/>
        </w:rPr>
        <mc:AlternateContent>
          <mc:Choice Requires="wpg">
            <w:drawing>
              <wp:anchor distT="0" distB="14605" distL="113665" distR="120650" simplePos="0" relativeHeight="4" behindDoc="0" locked="0" layoutInCell="0" allowOverlap="1" wp14:anchorId="176DEDE4" wp14:editId="6F4C0F34">
                <wp:simplePos x="0" y="0"/>
                <wp:positionH relativeFrom="margin">
                  <wp:align>right</wp:align>
                </wp:positionH>
                <wp:positionV relativeFrom="paragraph">
                  <wp:posOffset>6985</wp:posOffset>
                </wp:positionV>
                <wp:extent cx="2640965" cy="2051095"/>
                <wp:effectExtent l="0" t="0" r="6985" b="6350"/>
                <wp:wrapSquare wrapText="bothSides"/>
                <wp:docPr id="3" name="Group 39"/>
                <wp:cNvGraphicFramePr/>
                <a:graphic xmlns:a="http://schemas.openxmlformats.org/drawingml/2006/main">
                  <a:graphicData uri="http://schemas.microsoft.com/office/word/2010/wordprocessingGroup">
                    <wpg:wgp>
                      <wpg:cNvGrpSpPr/>
                      <wpg:grpSpPr>
                        <a:xfrm>
                          <a:off x="0" y="0"/>
                          <a:ext cx="2640965" cy="2051095"/>
                          <a:chOff x="0" y="0"/>
                          <a:chExt cx="2640965" cy="2051095"/>
                        </a:xfrm>
                      </wpg:grpSpPr>
                      <pic:pic xmlns:pic="http://schemas.openxmlformats.org/drawingml/2006/picture">
                        <pic:nvPicPr>
                          <pic:cNvPr id="1720252492" name="Picture 108" descr="C:\Users\Gustavo\AppData\Local\Microsoft\Windows\INetCache\Content.MSO\B86B9153.tmp"/>
                          <pic:cNvPicPr/>
                        </pic:nvPicPr>
                        <pic:blipFill>
                          <a:blip r:embed="rId51"/>
                          <a:stretch/>
                        </pic:blipFill>
                        <pic:spPr>
                          <a:xfrm>
                            <a:off x="0" y="0"/>
                            <a:ext cx="2640960" cy="1821240"/>
                          </a:xfrm>
                          <a:prstGeom prst="rect">
                            <a:avLst/>
                          </a:prstGeom>
                          <a:ln w="0">
                            <a:noFill/>
                          </a:ln>
                        </pic:spPr>
                      </pic:pic>
                      <wps:wsp>
                        <wps:cNvPr id="1099859651" name="Rectángulo 1099859651"/>
                        <wps:cNvSpPr/>
                        <wps:spPr>
                          <a:xfrm>
                            <a:off x="0" y="1880280"/>
                            <a:ext cx="2640965" cy="17081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D04C999" w14:textId="77777777" w:rsidR="003E6B8E" w:rsidRPr="00876F4F" w:rsidRDefault="00000000">
                              <w:pPr>
                                <w:overflowPunct w:val="0"/>
                                <w:spacing w:line="240" w:lineRule="auto"/>
                                <w:jc w:val="center"/>
                              </w:pPr>
                              <w:r w:rsidRPr="00876F4F">
                                <w:rPr>
                                  <w:rFonts w:ascii="Calibri" w:hAnsi="Calibri"/>
                                  <w:sz w:val="22"/>
                                </w:rPr>
                                <w:t>Figura 32  BBBBBBBB</w:t>
                              </w:r>
                            </w:p>
                          </w:txbxContent>
                        </wps:txbx>
                        <wps:bodyPr vertOverflow="overflow" horzOverflow="overflow" lIns="0" tIns="0" rIns="0" bIns="0" numCol="1" spcCol="0" anchor="t">
                          <a:spAutoFit/>
                        </wps:bodyPr>
                      </wps:wsp>
                    </wpg:wgp>
                  </a:graphicData>
                </a:graphic>
              </wp:anchor>
            </w:drawing>
          </mc:Choice>
          <mc:Fallback>
            <w:pict>
              <v:group w14:anchorId="176DEDE4" id="Group 39" o:spid="_x0000_s1029" style="position:absolute;margin-left:156.75pt;margin-top:.55pt;width:207.95pt;height:161.5pt;z-index:4;mso-wrap-distance-left:8.95pt;mso-wrap-distance-right:9.5pt;mso-wrap-distance-bottom:1.15pt;mso-position-horizontal:right;mso-position-horizontal-relative:margin" coordsize="26409,205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" o:allowincell="f">
                <v:shape id="Picture 108" o:spid="_x0000_s1030" type="#_x0000_t75" style="position:absolute;width:26409;height:18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" strokeweight="0">
                  <v:imagedata r:id="rId52" o:title="B86B9153"/>
                </v:shape>
                <v:rect id="Rectángulo 1099859651" o:spid="_x0000_s1031" style="position:absolute;top:18802;width:26409;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" stroked="f" strokeweight="0">
                  <v:textbox style="mso-fit-shape-to-text:t" inset="0,0,0,0">
                    <w:txbxContent>
                      <w:p w14:paraId="6D04C999" w14:textId="77777777" w:rsidR="003E6B8E" w:rsidRPr="00876F4F" w:rsidRDefault="00000000">
                        <w:pPr>
                          <w:overflowPunct w:val="0"/>
                          <w:spacing w:line="240" w:lineRule="auto"/>
                          <w:jc w:val="center"/>
                        </w:pPr>
                        <w:r w:rsidRPr="00876F4F">
                          <w:rPr>
                            <w:rFonts w:ascii="Calibri" w:hAnsi="Calibri"/>
                            <w:sz w:val="22"/>
                          </w:rPr>
                          <w:t>Figura 32  BBBBBBBB</w:t>
                        </w:r>
                      </w:p>
                    </w:txbxContent>
                  </v:textbox>
                </v:rect>
                <w10:wrap type="square" anchorx="margin"/>
              </v:group>
            </w:pict>
          </mc:Fallback>
        </mc:AlternateContent>
      </w: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6E26B600"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E2108D9"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345D4792" w14:textId="77777777" w:rsidR="003E6B8E" w:rsidRPr="00876F4F" w:rsidRDefault="003E6B8E">
      <w:pPr>
        <w:rPr>
          <w:color w:val="000000"/>
        </w:rPr>
      </w:pPr>
    </w:p>
    <w:p w14:paraId="798F849A" w14:textId="77777777" w:rsidR="003E6B8E" w:rsidRPr="00876F4F" w:rsidRDefault="00000000">
      <w:pPr>
        <w:pStyle w:val="Descripcin"/>
        <w:keepNext/>
        <w:jc w:val="center"/>
        <w:rPr>
          <w:lang w:val="es-AR"/>
        </w:rPr>
      </w:pPr>
      <w:bookmarkStart w:id="12" w:name="_Toc25663547"/>
      <w:bookmarkStart w:id="13" w:name="_Toc25851284"/>
      <w:r w:rsidRPr="00876F4F">
        <w:rPr>
          <w:lang w:val="es-AR"/>
        </w:rPr>
        <w:t xml:space="preserve">Tabla </w:t>
      </w:r>
      <w:r w:rsidRPr="00876F4F">
        <w:rPr>
          <w:lang w:val="es-AR"/>
        </w:rPr>
        <w:fldChar w:fldCharType="begin"/>
      </w:r>
      <w:r w:rsidRPr="00876F4F">
        <w:rPr>
          <w:lang w:val="es-AR"/>
        </w:rPr>
        <w:instrText>STYLEREF 1 \s</w:instrText>
      </w:r>
      <w:r w:rsidRPr="00876F4F">
        <w:rPr>
          <w:lang w:val="es-AR"/>
        </w:rPr>
        <w:fldChar w:fldCharType="separate"/>
      </w:r>
      <w:r w:rsidR="006812E8" w:rsidRPr="00876F4F">
        <w:rPr>
          <w:lang w:val="es-AR"/>
        </w:rPr>
        <w:t>3</w:t>
      </w:r>
      <w:r w:rsidRPr="00876F4F">
        <w:rPr>
          <w:lang w:val="es-AR"/>
        </w:rPr>
        <w:fldChar w:fldCharType="end"/>
      </w:r>
      <w:r w:rsidRPr="00876F4F">
        <w:rPr>
          <w:lang w:val="es-AR"/>
        </w:rPr>
        <w:noBreakHyphen/>
      </w:r>
      <w:r w:rsidRPr="00876F4F">
        <w:rPr>
          <w:lang w:val="es-AR"/>
        </w:rPr>
        <w:fldChar w:fldCharType="begin"/>
      </w:r>
      <w:r w:rsidRPr="00876F4F">
        <w:rPr>
          <w:lang w:val="es-AR"/>
        </w:rPr>
        <w:instrText xml:space="preserve"> SEQ Tabla \* ARABIC </w:instrText>
      </w:r>
      <w:r w:rsidRPr="00876F4F">
        <w:rPr>
          <w:lang w:val="es-AR"/>
        </w:rPr>
        <w:fldChar w:fldCharType="separate"/>
      </w:r>
      <w:r w:rsidR="006812E8" w:rsidRPr="00876F4F">
        <w:rPr>
          <w:lang w:val="es-AR"/>
        </w:rPr>
        <w:t>3</w:t>
      </w:r>
      <w:r w:rsidRPr="00876F4F">
        <w:rPr>
          <w:lang w:val="es-AR"/>
        </w:rPr>
        <w:fldChar w:fldCharType="end"/>
      </w:r>
      <w:bookmarkEnd w:id="12"/>
      <w:r w:rsidRPr="00876F4F">
        <w:rPr>
          <w:lang w:val="es-AR"/>
        </w:rPr>
        <w:t xml:space="preserve"> BBBBBBBBBBBBBBBB</w:t>
      </w:r>
      <w:bookmarkEnd w:id="13"/>
    </w:p>
    <w:tbl>
      <w:tblPr>
        <w:tblStyle w:val="Tablaconcuadrculaclara"/>
        <w:tblW w:w="8778" w:type="dxa"/>
        <w:tblLayout w:type="fixed"/>
        <w:tblLook w:val="04A0" w:firstRow="1" w:lastRow="0" w:firstColumn="1" w:lastColumn="0" w:noHBand="0" w:noVBand="1"/>
      </w:tblPr>
      <w:tblGrid>
        <w:gridCol w:w="4390"/>
        <w:gridCol w:w="4388"/>
      </w:tblGrid>
      <w:tr w:rsidR="003E6B8E" w:rsidRPr="00876F4F" w14:paraId="02F72D6C" w14:textId="77777777">
        <w:trPr>
          <w:cantSplit/>
        </w:trPr>
        <w:tc>
          <w:tcPr>
            <w:tcW w:w="4389" w:type="dxa"/>
          </w:tcPr>
          <w:p w14:paraId="11DEFC9D" w14:textId="77777777" w:rsidR="003E6B8E" w:rsidRPr="00876F4F" w:rsidRDefault="00000000">
            <w:pPr>
              <w:rPr>
                <w:color w:val="000000"/>
              </w:rPr>
            </w:pPr>
            <w:r w:rsidRPr="00876F4F">
              <w:rPr>
                <w:rFonts w:eastAsia="Calibri"/>
                <w:color w:val="000000"/>
              </w:rPr>
              <w:t>khkhkhkjh</w:t>
            </w:r>
          </w:p>
        </w:tc>
        <w:tc>
          <w:tcPr>
            <w:tcW w:w="4388" w:type="dxa"/>
          </w:tcPr>
          <w:p w14:paraId="328DBF78" w14:textId="77777777" w:rsidR="003E6B8E" w:rsidRPr="00876F4F" w:rsidRDefault="00000000">
            <w:pPr>
              <w:rPr>
                <w:color w:val="000000"/>
              </w:rPr>
            </w:pPr>
            <w:r w:rsidRPr="00876F4F">
              <w:rPr>
                <w:rFonts w:eastAsia="Calibri"/>
                <w:color w:val="000000"/>
              </w:rPr>
              <w:t>iuyiiuyiuyiy</w:t>
            </w:r>
          </w:p>
        </w:tc>
      </w:tr>
      <w:tr w:rsidR="003E6B8E" w:rsidRPr="00876F4F" w14:paraId="5BC316F7" w14:textId="77777777">
        <w:trPr>
          <w:cantSplit/>
        </w:trPr>
        <w:tc>
          <w:tcPr>
            <w:tcW w:w="4389" w:type="dxa"/>
          </w:tcPr>
          <w:p w14:paraId="5F963F01" w14:textId="77777777" w:rsidR="003E6B8E" w:rsidRPr="00876F4F" w:rsidRDefault="00000000">
            <w:pPr>
              <w:rPr>
                <w:color w:val="000000"/>
              </w:rPr>
            </w:pPr>
            <w:r w:rsidRPr="00876F4F">
              <w:rPr>
                <w:rFonts w:eastAsia="Calibri"/>
                <w:color w:val="000000"/>
              </w:rPr>
              <w:t>hgfhfhgfhf</w:t>
            </w:r>
          </w:p>
        </w:tc>
        <w:tc>
          <w:tcPr>
            <w:tcW w:w="4388" w:type="dxa"/>
          </w:tcPr>
          <w:p w14:paraId="21FC011A" w14:textId="77777777" w:rsidR="003E6B8E" w:rsidRPr="00876F4F" w:rsidRDefault="00000000">
            <w:pPr>
              <w:rPr>
                <w:color w:val="000000"/>
              </w:rPr>
            </w:pPr>
            <w:r w:rsidRPr="00876F4F">
              <w:rPr>
                <w:rFonts w:eastAsia="Calibri"/>
                <w:color w:val="000000"/>
              </w:rPr>
              <w:t>ljlkjljljk</w:t>
            </w:r>
          </w:p>
        </w:tc>
      </w:tr>
      <w:tr w:rsidR="003E6B8E" w:rsidRPr="00876F4F" w14:paraId="611692A1" w14:textId="77777777">
        <w:trPr>
          <w:cantSplit/>
        </w:trPr>
        <w:tc>
          <w:tcPr>
            <w:tcW w:w="4389" w:type="dxa"/>
          </w:tcPr>
          <w:p w14:paraId="6654D75F" w14:textId="77777777" w:rsidR="003E6B8E" w:rsidRPr="00876F4F" w:rsidRDefault="00000000">
            <w:pPr>
              <w:rPr>
                <w:color w:val="000000"/>
              </w:rPr>
            </w:pPr>
            <w:r w:rsidRPr="00876F4F">
              <w:rPr>
                <w:rFonts w:eastAsia="Calibri"/>
                <w:color w:val="000000"/>
              </w:rPr>
              <w:t>jlkjljljk</w:t>
            </w:r>
          </w:p>
        </w:tc>
        <w:tc>
          <w:tcPr>
            <w:tcW w:w="4388" w:type="dxa"/>
          </w:tcPr>
          <w:p w14:paraId="5FD748F4" w14:textId="77777777" w:rsidR="003E6B8E" w:rsidRPr="00876F4F" w:rsidRDefault="00000000">
            <w:pPr>
              <w:rPr>
                <w:color w:val="000000"/>
              </w:rPr>
            </w:pPr>
            <w:r w:rsidRPr="00876F4F">
              <w:rPr>
                <w:rFonts w:eastAsia="Calibri"/>
                <w:color w:val="000000"/>
              </w:rPr>
              <w:t>mnbmbb</w:t>
            </w:r>
          </w:p>
        </w:tc>
      </w:tr>
      <w:tr w:rsidR="003E6B8E" w:rsidRPr="00876F4F" w14:paraId="6407D068" w14:textId="77777777">
        <w:trPr>
          <w:cantSplit/>
        </w:trPr>
        <w:tc>
          <w:tcPr>
            <w:tcW w:w="4389" w:type="dxa"/>
          </w:tcPr>
          <w:p w14:paraId="3A040A19" w14:textId="77777777" w:rsidR="003E6B8E" w:rsidRPr="00876F4F" w:rsidRDefault="00000000">
            <w:pPr>
              <w:rPr>
                <w:color w:val="000000"/>
              </w:rPr>
            </w:pPr>
            <w:r w:rsidRPr="00876F4F">
              <w:rPr>
                <w:rFonts w:eastAsia="Calibri"/>
                <w:color w:val="000000"/>
              </w:rPr>
              <w:t>fhfhfhfgf</w:t>
            </w:r>
          </w:p>
        </w:tc>
        <w:tc>
          <w:tcPr>
            <w:tcW w:w="4388" w:type="dxa"/>
          </w:tcPr>
          <w:p w14:paraId="4804323B" w14:textId="77777777" w:rsidR="003E6B8E" w:rsidRPr="00876F4F" w:rsidRDefault="00000000">
            <w:pPr>
              <w:rPr>
                <w:color w:val="000000"/>
              </w:rPr>
            </w:pPr>
            <w:r w:rsidRPr="00876F4F">
              <w:rPr>
                <w:rFonts w:eastAsia="Calibri"/>
                <w:color w:val="000000"/>
              </w:rPr>
              <w:t>nbvnbvnvbnbv</w:t>
            </w:r>
          </w:p>
        </w:tc>
      </w:tr>
      <w:tr w:rsidR="003E6B8E" w:rsidRPr="00876F4F" w14:paraId="121BC692" w14:textId="77777777">
        <w:trPr>
          <w:cantSplit/>
        </w:trPr>
        <w:tc>
          <w:tcPr>
            <w:tcW w:w="4389" w:type="dxa"/>
          </w:tcPr>
          <w:p w14:paraId="1AD310DB" w14:textId="77777777" w:rsidR="003E6B8E" w:rsidRPr="00876F4F" w:rsidRDefault="00000000">
            <w:pPr>
              <w:rPr>
                <w:color w:val="000000"/>
              </w:rPr>
            </w:pPr>
            <w:r w:rsidRPr="00876F4F">
              <w:rPr>
                <w:rFonts w:eastAsia="Calibri"/>
                <w:color w:val="000000"/>
              </w:rPr>
              <w:t>tyuytutyty</w:t>
            </w:r>
          </w:p>
        </w:tc>
        <w:tc>
          <w:tcPr>
            <w:tcW w:w="4388" w:type="dxa"/>
          </w:tcPr>
          <w:p w14:paraId="2E3A6AB1" w14:textId="77777777" w:rsidR="003E6B8E" w:rsidRPr="00876F4F" w:rsidRDefault="00000000">
            <w:pPr>
              <w:rPr>
                <w:color w:val="000000"/>
              </w:rPr>
            </w:pPr>
            <w:r w:rsidRPr="00876F4F">
              <w:rPr>
                <w:rFonts w:eastAsia="Calibri"/>
                <w:color w:val="000000"/>
              </w:rPr>
              <w:t>678766</w:t>
            </w:r>
          </w:p>
        </w:tc>
      </w:tr>
    </w:tbl>
    <w:p w14:paraId="4E9D8057" w14:textId="77777777" w:rsidR="003E6B8E" w:rsidRPr="00876F4F" w:rsidRDefault="003E6B8E">
      <w:pPr>
        <w:rPr>
          <w:color w:val="000000"/>
        </w:rPr>
      </w:pPr>
    </w:p>
    <w:p w14:paraId="0B517761" w14:textId="77777777" w:rsidR="003E6B8E" w:rsidRPr="00876F4F" w:rsidRDefault="003E6B8E">
      <w:pPr>
        <w:rPr>
          <w:color w:val="000000"/>
        </w:rPr>
      </w:pPr>
    </w:p>
    <w:p w14:paraId="4F5D7BAF"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noProof/>
        </w:rPr>
        <w:lastRenderedPageBreak/>
        <mc:AlternateContent>
          <mc:Choice Requires="wpg">
            <w:drawing>
              <wp:anchor distT="0" distB="29845" distL="114300" distR="114300" simplePos="0" relativeHeight="5" behindDoc="0" locked="0" layoutInCell="0" allowOverlap="1" wp14:anchorId="53F033C0" wp14:editId="40FE4250">
                <wp:simplePos x="0" y="0"/>
                <wp:positionH relativeFrom="margin">
                  <wp:align>right</wp:align>
                </wp:positionH>
                <wp:positionV relativeFrom="paragraph">
                  <wp:posOffset>156210</wp:posOffset>
                </wp:positionV>
                <wp:extent cx="1739880" cy="2986899"/>
                <wp:effectExtent l="0" t="0" r="0" b="4445"/>
                <wp:wrapSquare wrapText="bothSides"/>
                <wp:docPr id="4" name="Group 40"/>
                <wp:cNvGraphicFramePr/>
                <a:graphic xmlns:a="http://schemas.openxmlformats.org/drawingml/2006/main">
                  <a:graphicData uri="http://schemas.microsoft.com/office/word/2010/wordprocessingGroup">
                    <wpg:wgp>
                      <wpg:cNvGrpSpPr/>
                      <wpg:grpSpPr>
                        <a:xfrm>
                          <a:off x="0" y="0"/>
                          <a:ext cx="1739880" cy="2986899"/>
                          <a:chOff x="0" y="0"/>
                          <a:chExt cx="1739880" cy="2986899"/>
                        </a:xfrm>
                      </wpg:grpSpPr>
                      <wps:wsp>
                        <wps:cNvPr id="1048715585" name="Rectángulo 1048715585"/>
                        <wps:cNvSpPr/>
                        <wps:spPr>
                          <a:xfrm>
                            <a:off x="15840" y="2806560"/>
                            <a:ext cx="1701164" cy="180339"/>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6447DDDE" w14:textId="77777777" w:rsidR="003E6B8E" w:rsidRPr="00876F4F" w:rsidRDefault="00000000">
                              <w:pPr>
                                <w:overflowPunct w:val="0"/>
                                <w:spacing w:line="240" w:lineRule="auto"/>
                              </w:pPr>
                              <w:r w:rsidRPr="00876F4F">
                                <w:rPr>
                                  <w:rFonts w:ascii="Calibri" w:hAnsi="Calibri"/>
                                  <w:sz w:val="22"/>
                                </w:rPr>
                                <w:t>Figura 33 XXXXXXXXXXXXX</w:t>
                              </w:r>
                            </w:p>
                          </w:txbxContent>
                        </wps:txbx>
                        <wps:bodyPr lIns="0" tIns="0" rIns="0" bIns="0" anchor="t">
                          <a:spAutoFit/>
                        </wps:bodyPr>
                      </wps:wsp>
                      <pic:pic xmlns:pic="http://schemas.openxmlformats.org/drawingml/2006/picture">
                        <pic:nvPicPr>
                          <pic:cNvPr id="2036002950" name="Picture 22" descr="C:\Users\Gustavo\AppData\Local\Microsoft\Windows\INetCache\Content.MSO\A67E29D9.tmp"/>
                          <pic:cNvPicPr/>
                        </pic:nvPicPr>
                        <pic:blipFill>
                          <a:blip r:embed="rId53"/>
                          <a:stretch/>
                        </pic:blipFill>
                        <pic:spPr>
                          <a:xfrm>
                            <a:off x="0" y="0"/>
                            <a:ext cx="1739880" cy="2806560"/>
                          </a:xfrm>
                          <a:prstGeom prst="rect">
                            <a:avLst/>
                          </a:prstGeom>
                          <a:ln w="0">
                            <a:noFill/>
                          </a:ln>
                        </pic:spPr>
                      </pic:pic>
                    </wpg:wgp>
                  </a:graphicData>
                </a:graphic>
              </wp:anchor>
            </w:drawing>
          </mc:Choice>
          <mc:Fallback>
            <w:pict>
              <v:group w14:anchorId="53F033C0" id="Group 40" o:spid="_x0000_s1032" style="position:absolute;margin-left:85.8pt;margin-top:12.3pt;width:137pt;height:235.2pt;z-index:5;mso-wrap-distance-bottom:2.35pt;mso-position-horizontal:right;mso-position-horizontal-relative:margin" coordsize="17398,298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" o:allowincell="f">
                <v:rect id="Rectángulo 1048715585" o:spid="_x0000_s1033" style="position:absolute;left:158;top:28065;width:1701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" stroked="f">
                  <v:textbox style="mso-fit-shape-to-text:t" inset="0,0,0,0">
                    <w:txbxContent>
                      <w:p w14:paraId="6447DDDE" w14:textId="77777777" w:rsidR="003E6B8E" w:rsidRPr="00876F4F" w:rsidRDefault="00000000">
                        <w:pPr>
                          <w:overflowPunct w:val="0"/>
                          <w:spacing w:line="240" w:lineRule="auto"/>
                        </w:pPr>
                        <w:r w:rsidRPr="00876F4F">
                          <w:rPr>
                            <w:rFonts w:ascii="Calibri" w:hAnsi="Calibri"/>
                            <w:sz w:val="22"/>
                          </w:rPr>
                          <w:t>Figura 33 XXXXXXXXXXXXX</w:t>
                        </w:r>
                      </w:p>
                    </w:txbxContent>
                  </v:textbox>
                </v:rect>
                <v:shape id="Picture 22" o:spid="_x0000_s1034" type="#_x0000_t75" style="position:absolute;width:17398;height:28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" strokeweight="0">
                  <v:imagedata r:id="rId54" o:title="A67E29D9"/>
                </v:shape>
                <w10:wrap type="square" anchorx="margin"/>
              </v:group>
            </w:pict>
          </mc:Fallback>
        </mc:AlternateContent>
      </w: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05ED24C" w14:textId="77777777" w:rsidR="003E6B8E" w:rsidRPr="00876F4F" w:rsidRDefault="00000000">
      <w:pPr>
        <w:shd w:val="clear" w:color="auto" w:fill="FFFFFF"/>
        <w:spacing w:before="120" w:after="120" w:line="240" w:lineRule="auto"/>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r w:rsidRPr="00876F4F">
        <w:rPr>
          <w:rFonts w:ascii="Arial" w:hAnsi="Arial" w:cs="Arial"/>
          <w:color w:val="222222"/>
          <w:sz w:val="21"/>
          <w:szCs w:val="21"/>
        </w:rPr>
        <w:t xml:space="preserve"> </w:t>
      </w:r>
    </w:p>
    <w:p w14:paraId="60B692C3"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72924EB"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607A42A8"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D5C0777"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5E97314D"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lastRenderedPageBreak/>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94B4557" w14:textId="77777777" w:rsidR="003E6B8E" w:rsidRPr="00876F4F" w:rsidRDefault="00000000">
      <w:pPr>
        <w:shd w:val="clear" w:color="auto" w:fill="FFFFFF"/>
        <w:spacing w:before="120" w:after="120" w:line="240" w:lineRule="auto"/>
        <w:rPr>
          <w:color w:val="000000"/>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07B009CE" w14:textId="77777777" w:rsidR="003E6B8E" w:rsidRPr="00876F4F" w:rsidRDefault="00000000">
      <w:pPr>
        <w:pStyle w:val="Ttulo1"/>
      </w:pPr>
      <w:bookmarkStart w:id="14" w:name="_Toc25851272"/>
      <w:r w:rsidRPr="00876F4F">
        <w:lastRenderedPageBreak/>
        <w:t>Cómo numerar figuras</w:t>
      </w:r>
      <w:bookmarkEnd w:id="14"/>
    </w:p>
    <w:p w14:paraId="0774C63B" w14:textId="77777777" w:rsidR="003E6B8E" w:rsidRPr="00876F4F" w:rsidRDefault="00000000">
      <w:pPr>
        <w:pStyle w:val="Prrafodelista"/>
        <w:numPr>
          <w:ilvl w:val="0"/>
          <w:numId w:val="3"/>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Pegar la figura donde se necesite.</w:t>
      </w:r>
    </w:p>
    <w:p w14:paraId="25E58739" w14:textId="77777777" w:rsidR="003E6B8E" w:rsidRPr="00876F4F" w:rsidRDefault="00000000">
      <w:pPr>
        <w:pStyle w:val="Prrafodelista"/>
        <w:numPr>
          <w:ilvl w:val="0"/>
          <w:numId w:val="3"/>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Click derecho sobre la figura, insertar caption.</w:t>
      </w:r>
    </w:p>
    <w:p w14:paraId="71815B9D" w14:textId="77777777" w:rsidR="003E6B8E" w:rsidRPr="00876F4F" w:rsidRDefault="00000000">
      <w:pPr>
        <w:pStyle w:val="Prrafodelista"/>
        <w:numPr>
          <w:ilvl w:val="0"/>
          <w:numId w:val="3"/>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Aparece el cuadro de diálogo. Elegir el caption que uno quiera. El default en inglés es Illustration. Si no hay uno que nos guste, crear uno nuevo con el botón correspondiente. Seleccionar que agregue también el numero de capítulo.</w:t>
      </w:r>
    </w:p>
    <w:p w14:paraId="0AA481EF" w14:textId="77777777" w:rsidR="003E6B8E" w:rsidRPr="00876F4F" w:rsidRDefault="00000000">
      <w:pPr>
        <w:pStyle w:val="Prrafodelista"/>
        <w:numPr>
          <w:ilvl w:val="0"/>
          <w:numId w:val="3"/>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Debajo del caption insertar un cuadro de texto.</w:t>
      </w:r>
    </w:p>
    <w:p w14:paraId="641976E1" w14:textId="77777777" w:rsidR="003E6B8E" w:rsidRPr="00876F4F" w:rsidRDefault="00000000">
      <w:pPr>
        <w:pStyle w:val="Prrafodelista"/>
        <w:numPr>
          <w:ilvl w:val="0"/>
          <w:numId w:val="3"/>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Cortar el caption y pegarlo dentro del cuadro de texto.</w:t>
      </w:r>
    </w:p>
    <w:p w14:paraId="3FF27366" w14:textId="77777777" w:rsidR="003E6B8E" w:rsidRPr="00876F4F" w:rsidRDefault="00000000">
      <w:pPr>
        <w:pStyle w:val="Prrafodelista"/>
        <w:numPr>
          <w:ilvl w:val="0"/>
          <w:numId w:val="3"/>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Seleccionar el cuadro de texto y la figura, ir a formato y agrupar ambas.</w:t>
      </w:r>
    </w:p>
    <w:p w14:paraId="5341EBD7" w14:textId="77777777" w:rsidR="003E6B8E" w:rsidRPr="00876F4F" w:rsidRDefault="00000000">
      <w:pPr>
        <w:pStyle w:val="Prrafodelista"/>
        <w:numPr>
          <w:ilvl w:val="0"/>
          <w:numId w:val="3"/>
        </w:numPr>
        <w:shd w:val="clear" w:color="auto" w:fill="FFFFFF"/>
        <w:spacing w:before="120" w:after="120" w:line="240" w:lineRule="auto"/>
        <w:rPr>
          <w:rFonts w:ascii="Arial" w:eastAsia="Times New Roman" w:hAnsi="Arial"/>
          <w:color w:val="222222"/>
          <w:sz w:val="21"/>
          <w:szCs w:val="21"/>
          <w:lang w:val="es-AR"/>
        </w:rPr>
      </w:pPr>
      <w:r w:rsidRPr="00876F4F">
        <w:rPr>
          <w:rFonts w:ascii="Arial" w:eastAsia="Times New Roman" w:hAnsi="Arial"/>
          <w:color w:val="222222"/>
          <w:sz w:val="21"/>
          <w:szCs w:val="21"/>
          <w:lang w:val="es-AR"/>
        </w:rPr>
        <w:t>Ahora el caption se va a mover junto con la figura.</w:t>
      </w:r>
    </w:p>
    <w:p w14:paraId="23018481"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noProof/>
        </w:rPr>
        <mc:AlternateContent>
          <mc:Choice Requires="wpg">
            <w:drawing>
              <wp:anchor distT="0" distB="24765" distL="114300" distR="119380" simplePos="0" relativeHeight="3" behindDoc="0" locked="0" layoutInCell="0" allowOverlap="0" wp14:anchorId="7542D0AC" wp14:editId="1F4C5FFB">
                <wp:simplePos x="0" y="0"/>
                <wp:positionH relativeFrom="margin">
                  <wp:posOffset>3555365</wp:posOffset>
                </wp:positionH>
                <wp:positionV relativeFrom="paragraph">
                  <wp:posOffset>-2235835</wp:posOffset>
                </wp:positionV>
                <wp:extent cx="2033280" cy="2806539"/>
                <wp:effectExtent l="0" t="0" r="5080" b="0"/>
                <wp:wrapSquare wrapText="bothSides"/>
                <wp:docPr id="5" name="Group 29"/>
                <wp:cNvGraphicFramePr/>
                <a:graphic xmlns:a="http://schemas.openxmlformats.org/drawingml/2006/main">
                  <a:graphicData uri="http://schemas.microsoft.com/office/word/2010/wordprocessingGroup">
                    <wpg:wgp>
                      <wpg:cNvGrpSpPr/>
                      <wpg:grpSpPr>
                        <a:xfrm>
                          <a:off x="0" y="0"/>
                          <a:ext cx="2033280" cy="2806539"/>
                          <a:chOff x="0" y="0"/>
                          <a:chExt cx="2033280" cy="2806539"/>
                        </a:xfrm>
                      </wpg:grpSpPr>
                      <pic:pic xmlns:pic="http://schemas.openxmlformats.org/drawingml/2006/picture">
                        <pic:nvPicPr>
                          <pic:cNvPr id="2131364739" name="Picture 30" descr="C:\Users\Gustavo\AppData\Local\Microsoft\Windows\INetCache\Content.MSO\13F2BF3D.tmp"/>
                          <pic:cNvPicPr/>
                        </pic:nvPicPr>
                        <pic:blipFill>
                          <a:blip r:embed="rId49"/>
                          <a:stretch/>
                        </pic:blipFill>
                        <pic:spPr>
                          <a:xfrm>
                            <a:off x="720" y="0"/>
                            <a:ext cx="2032560" cy="2565360"/>
                          </a:xfrm>
                          <a:prstGeom prst="rect">
                            <a:avLst/>
                          </a:prstGeom>
                          <a:ln w="0">
                            <a:noFill/>
                          </a:ln>
                        </pic:spPr>
                      </pic:pic>
                      <wps:wsp>
                        <wps:cNvPr id="1064286609" name="Rectángulo 1064286609"/>
                        <wps:cNvSpPr/>
                        <wps:spPr>
                          <a:xfrm>
                            <a:off x="0" y="2626200"/>
                            <a:ext cx="2016124" cy="180339"/>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0539C66D" w14:textId="77777777" w:rsidR="003E6B8E" w:rsidRPr="00876F4F" w:rsidRDefault="00000000">
                              <w:pPr>
                                <w:overflowPunct w:val="0"/>
                                <w:spacing w:line="240" w:lineRule="auto"/>
                              </w:pPr>
                              <w:r w:rsidRPr="00876F4F">
                                <w:rPr>
                                  <w:rFonts w:ascii="Calibri" w:hAnsi="Calibri"/>
                                  <w:sz w:val="22"/>
                                </w:rPr>
                                <w:t>Figura 41 GGGGGGGGGGGGG</w:t>
                              </w:r>
                            </w:p>
                          </w:txbxContent>
                        </wps:txbx>
                        <wps:bodyPr lIns="0" tIns="0" rIns="0" bIns="0" anchor="t">
                          <a:spAutoFit/>
                        </wps:bodyPr>
                      </wps:wsp>
                    </wpg:wgp>
                  </a:graphicData>
                </a:graphic>
              </wp:anchor>
            </w:drawing>
          </mc:Choice>
          <mc:Fallback>
            <w:pict>
              <v:group w14:anchorId="7542D0AC" id="Group 29" o:spid="_x0000_s1035" style="position:absolute;margin-left:279.95pt;margin-top:-176.05pt;width:160.1pt;height:221pt;z-index:3;mso-wrap-distance-right:9.4pt;mso-wrap-distance-bottom:1.95pt;mso-position-horizontal-relative:margin" coordsize="20332,280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" o:allowincell="f" o:allowoverlap="f">
                <v:shape id="Picture 30" o:spid="_x0000_s1036" type="#_x0000_t75" style="position:absolute;left:7;width:20325;height:25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" strokeweight="0">
                  <v:imagedata r:id="rId50" o:title="13F2BF3D"/>
                </v:shape>
                <v:rect id="Rectángulo 1064286609" o:spid="_x0000_s1037" style="position:absolute;top:26262;width:2016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" stroked="f">
                  <v:textbox style="mso-fit-shape-to-text:t" inset="0,0,0,0">
                    <w:txbxContent>
                      <w:p w14:paraId="0539C66D" w14:textId="77777777" w:rsidR="003E6B8E" w:rsidRPr="00876F4F" w:rsidRDefault="00000000">
                        <w:pPr>
                          <w:overflowPunct w:val="0"/>
                          <w:spacing w:line="240" w:lineRule="auto"/>
                        </w:pPr>
                        <w:r w:rsidRPr="00876F4F">
                          <w:rPr>
                            <w:rFonts w:ascii="Calibri" w:hAnsi="Calibri"/>
                            <w:sz w:val="22"/>
                          </w:rPr>
                          <w:t>Figura 41 GGGGGGGGGGGGG</w:t>
                        </w:r>
                      </w:p>
                    </w:txbxContent>
                  </v:textbox>
                </v:rect>
                <w10:wrap type="square" anchorx="margin"/>
              </v:group>
            </w:pict>
          </mc:Fallback>
        </mc:AlternateContent>
      </w: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C4503D6"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4EB0DA58" w14:textId="77777777" w:rsidR="003E6B8E" w:rsidRPr="00876F4F" w:rsidRDefault="00000000">
      <w:pPr>
        <w:pStyle w:val="Descripcin"/>
        <w:keepNext/>
        <w:jc w:val="center"/>
        <w:rPr>
          <w:lang w:val="es-AR"/>
        </w:rPr>
      </w:pPr>
      <w:bookmarkStart w:id="15" w:name="_Toc25851285"/>
      <w:r w:rsidRPr="00876F4F">
        <w:rPr>
          <w:lang w:val="es-AR"/>
        </w:rPr>
        <w:t xml:space="preserve">Tabla </w:t>
      </w:r>
      <w:r w:rsidRPr="00876F4F">
        <w:rPr>
          <w:lang w:val="es-AR"/>
        </w:rPr>
        <w:fldChar w:fldCharType="begin"/>
      </w:r>
      <w:r w:rsidRPr="00876F4F">
        <w:rPr>
          <w:lang w:val="es-AR"/>
        </w:rPr>
        <w:instrText>STYLEREF 1 \s</w:instrText>
      </w:r>
      <w:r w:rsidRPr="00876F4F">
        <w:rPr>
          <w:lang w:val="es-AR"/>
        </w:rPr>
        <w:fldChar w:fldCharType="separate"/>
      </w:r>
      <w:r w:rsidR="006812E8" w:rsidRPr="00876F4F">
        <w:rPr>
          <w:lang w:val="es-AR"/>
        </w:rPr>
        <w:t>4</w:t>
      </w:r>
      <w:r w:rsidRPr="00876F4F">
        <w:rPr>
          <w:lang w:val="es-AR"/>
        </w:rPr>
        <w:fldChar w:fldCharType="end"/>
      </w:r>
      <w:r w:rsidRPr="00876F4F">
        <w:rPr>
          <w:lang w:val="es-AR"/>
        </w:rPr>
        <w:noBreakHyphen/>
      </w:r>
      <w:r w:rsidRPr="00876F4F">
        <w:rPr>
          <w:lang w:val="es-AR"/>
        </w:rPr>
        <w:fldChar w:fldCharType="begin"/>
      </w:r>
      <w:r w:rsidRPr="00876F4F">
        <w:rPr>
          <w:lang w:val="es-AR"/>
        </w:rPr>
        <w:instrText xml:space="preserve"> SEQ Tabla \* ARABIC </w:instrText>
      </w:r>
      <w:r w:rsidRPr="00876F4F">
        <w:rPr>
          <w:lang w:val="es-AR"/>
        </w:rPr>
        <w:fldChar w:fldCharType="separate"/>
      </w:r>
      <w:r w:rsidR="006812E8" w:rsidRPr="00876F4F">
        <w:rPr>
          <w:lang w:val="es-AR"/>
        </w:rPr>
        <w:t>4</w:t>
      </w:r>
      <w:r w:rsidRPr="00876F4F">
        <w:rPr>
          <w:lang w:val="es-AR"/>
        </w:rPr>
        <w:fldChar w:fldCharType="end"/>
      </w:r>
      <w:r w:rsidRPr="00876F4F">
        <w:rPr>
          <w:lang w:val="es-AR"/>
        </w:rPr>
        <w:t xml:space="preserve"> MMMMMMMMMMMMM</w:t>
      </w:r>
      <w:bookmarkEnd w:id="15"/>
    </w:p>
    <w:tbl>
      <w:tblPr>
        <w:tblStyle w:val="Tablaconcuadrculaclara"/>
        <w:tblW w:w="8778" w:type="dxa"/>
        <w:tblLayout w:type="fixed"/>
        <w:tblLook w:val="04A0" w:firstRow="1" w:lastRow="0" w:firstColumn="1" w:lastColumn="0" w:noHBand="0" w:noVBand="1"/>
      </w:tblPr>
      <w:tblGrid>
        <w:gridCol w:w="2926"/>
        <w:gridCol w:w="2926"/>
        <w:gridCol w:w="2926"/>
      </w:tblGrid>
      <w:tr w:rsidR="003E6B8E" w:rsidRPr="00876F4F" w14:paraId="449D9831" w14:textId="77777777">
        <w:trPr>
          <w:cantSplit/>
        </w:trPr>
        <w:tc>
          <w:tcPr>
            <w:tcW w:w="2926" w:type="dxa"/>
          </w:tcPr>
          <w:p w14:paraId="71B5453F" w14:textId="77777777" w:rsidR="003E6B8E" w:rsidRPr="00876F4F" w:rsidRDefault="00000000">
            <w:pPr>
              <w:rPr>
                <w:color w:val="000000"/>
              </w:rPr>
            </w:pPr>
            <w:r w:rsidRPr="00876F4F">
              <w:rPr>
                <w:rFonts w:eastAsia="Calibri"/>
                <w:color w:val="000000"/>
              </w:rPr>
              <w:t>efa</w:t>
            </w:r>
          </w:p>
        </w:tc>
        <w:tc>
          <w:tcPr>
            <w:tcW w:w="2926" w:type="dxa"/>
          </w:tcPr>
          <w:p w14:paraId="522E7593" w14:textId="77777777" w:rsidR="003E6B8E" w:rsidRPr="00876F4F" w:rsidRDefault="00000000">
            <w:pPr>
              <w:rPr>
                <w:color w:val="000000"/>
              </w:rPr>
            </w:pPr>
            <w:r w:rsidRPr="00876F4F">
              <w:rPr>
                <w:rFonts w:eastAsia="Calibri"/>
                <w:color w:val="000000"/>
              </w:rPr>
              <w:t>adfgadb</w:t>
            </w:r>
          </w:p>
        </w:tc>
        <w:tc>
          <w:tcPr>
            <w:tcW w:w="2926" w:type="dxa"/>
          </w:tcPr>
          <w:p w14:paraId="5B6173A0" w14:textId="77777777" w:rsidR="003E6B8E" w:rsidRPr="00876F4F" w:rsidRDefault="00000000">
            <w:pPr>
              <w:rPr>
                <w:color w:val="000000"/>
              </w:rPr>
            </w:pPr>
            <w:r w:rsidRPr="00876F4F">
              <w:rPr>
                <w:rFonts w:eastAsia="Calibri"/>
                <w:color w:val="000000"/>
              </w:rPr>
              <w:t>bg</w:t>
            </w:r>
          </w:p>
        </w:tc>
      </w:tr>
      <w:tr w:rsidR="003E6B8E" w:rsidRPr="00876F4F" w14:paraId="1B7A12B3" w14:textId="77777777">
        <w:trPr>
          <w:cantSplit/>
        </w:trPr>
        <w:tc>
          <w:tcPr>
            <w:tcW w:w="2926" w:type="dxa"/>
          </w:tcPr>
          <w:p w14:paraId="6CE46C2F" w14:textId="77777777" w:rsidR="003E6B8E" w:rsidRPr="00876F4F" w:rsidRDefault="00000000">
            <w:pPr>
              <w:rPr>
                <w:color w:val="000000"/>
              </w:rPr>
            </w:pPr>
            <w:r w:rsidRPr="00876F4F">
              <w:rPr>
                <w:rFonts w:eastAsia="Calibri"/>
                <w:color w:val="000000"/>
              </w:rPr>
              <w:t>bvb</w:t>
            </w:r>
          </w:p>
        </w:tc>
        <w:tc>
          <w:tcPr>
            <w:tcW w:w="2926" w:type="dxa"/>
          </w:tcPr>
          <w:p w14:paraId="121745DB" w14:textId="77777777" w:rsidR="003E6B8E" w:rsidRPr="00876F4F" w:rsidRDefault="00000000">
            <w:pPr>
              <w:rPr>
                <w:color w:val="000000"/>
              </w:rPr>
            </w:pPr>
            <w:r w:rsidRPr="00876F4F">
              <w:rPr>
                <w:rFonts w:eastAsia="Calibri"/>
                <w:color w:val="000000"/>
              </w:rPr>
              <w:t>bcvbmfjkghd</w:t>
            </w:r>
          </w:p>
        </w:tc>
        <w:tc>
          <w:tcPr>
            <w:tcW w:w="2926" w:type="dxa"/>
          </w:tcPr>
          <w:p w14:paraId="21DFA2ED" w14:textId="77777777" w:rsidR="003E6B8E" w:rsidRPr="00876F4F" w:rsidRDefault="00000000">
            <w:pPr>
              <w:rPr>
                <w:color w:val="000000"/>
              </w:rPr>
            </w:pPr>
            <w:r w:rsidRPr="00876F4F">
              <w:rPr>
                <w:rFonts w:eastAsia="Calibri"/>
                <w:color w:val="000000"/>
              </w:rPr>
              <w:t>cvbbvb</w:t>
            </w:r>
          </w:p>
        </w:tc>
      </w:tr>
      <w:tr w:rsidR="003E6B8E" w:rsidRPr="00876F4F" w14:paraId="535B6B52" w14:textId="77777777">
        <w:trPr>
          <w:cantSplit/>
        </w:trPr>
        <w:tc>
          <w:tcPr>
            <w:tcW w:w="2926" w:type="dxa"/>
          </w:tcPr>
          <w:p w14:paraId="352C2423" w14:textId="77777777" w:rsidR="003E6B8E" w:rsidRPr="00876F4F" w:rsidRDefault="00000000">
            <w:pPr>
              <w:rPr>
                <w:color w:val="000000"/>
              </w:rPr>
            </w:pPr>
            <w:r w:rsidRPr="00876F4F">
              <w:rPr>
                <w:rFonts w:eastAsia="Calibri"/>
                <w:color w:val="000000"/>
              </w:rPr>
              <w:t>ghjdhgjdghj</w:t>
            </w:r>
          </w:p>
        </w:tc>
        <w:tc>
          <w:tcPr>
            <w:tcW w:w="2926" w:type="dxa"/>
          </w:tcPr>
          <w:p w14:paraId="797314A6" w14:textId="77777777" w:rsidR="003E6B8E" w:rsidRPr="00876F4F" w:rsidRDefault="00000000">
            <w:pPr>
              <w:rPr>
                <w:color w:val="000000"/>
              </w:rPr>
            </w:pPr>
            <w:r w:rsidRPr="00876F4F">
              <w:rPr>
                <w:rFonts w:eastAsia="Calibri"/>
                <w:color w:val="000000"/>
              </w:rPr>
              <w:t>dghjdghjdgh</w:t>
            </w:r>
          </w:p>
        </w:tc>
        <w:tc>
          <w:tcPr>
            <w:tcW w:w="2926" w:type="dxa"/>
          </w:tcPr>
          <w:p w14:paraId="4EEC1E83" w14:textId="77777777" w:rsidR="003E6B8E" w:rsidRPr="00876F4F" w:rsidRDefault="00000000">
            <w:pPr>
              <w:rPr>
                <w:color w:val="000000"/>
              </w:rPr>
            </w:pPr>
            <w:r w:rsidRPr="00876F4F">
              <w:rPr>
                <w:rFonts w:eastAsia="Calibri"/>
                <w:color w:val="000000"/>
              </w:rPr>
              <w:t>jdghjdhj</w:t>
            </w:r>
          </w:p>
        </w:tc>
      </w:tr>
    </w:tbl>
    <w:p w14:paraId="7530F98F" w14:textId="77777777" w:rsidR="003E6B8E" w:rsidRPr="00876F4F" w:rsidRDefault="003E6B8E">
      <w:pPr>
        <w:rPr>
          <w:color w:val="000000"/>
        </w:rPr>
      </w:pPr>
    </w:p>
    <w:p w14:paraId="72E2DBCE"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4176D98"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 xml:space="preserve">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w:t>
      </w:r>
      <w:r w:rsidRPr="00876F4F">
        <w:rPr>
          <w:rFonts w:ascii="Arial" w:eastAsia="Times New Roman" w:hAnsi="Arial" w:cs="Arial"/>
          <w:color w:val="222222"/>
          <w:sz w:val="21"/>
          <w:szCs w:val="21"/>
        </w:rPr>
        <w:lastRenderedPageBreak/>
        <w:t>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11D40829"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noProof/>
        </w:rPr>
        <mc:AlternateContent>
          <mc:Choice Requires="wpg">
            <w:drawing>
              <wp:anchor distT="0" distB="49530" distL="114300" distR="114300" simplePos="0" relativeHeight="6" behindDoc="0" locked="0" layoutInCell="0" allowOverlap="1" wp14:anchorId="500ADFA6" wp14:editId="4C32B760">
                <wp:simplePos x="0" y="0"/>
                <wp:positionH relativeFrom="margin">
                  <wp:align>right</wp:align>
                </wp:positionH>
                <wp:positionV relativeFrom="paragraph">
                  <wp:posOffset>20320</wp:posOffset>
                </wp:positionV>
                <wp:extent cx="1739880" cy="3231599"/>
                <wp:effectExtent l="0" t="0" r="0" b="6985"/>
                <wp:wrapSquare wrapText="bothSides"/>
                <wp:docPr id="6" name="Group 41"/>
                <wp:cNvGraphicFramePr/>
                <a:graphic xmlns:a="http://schemas.openxmlformats.org/drawingml/2006/main">
                  <a:graphicData uri="http://schemas.microsoft.com/office/word/2010/wordprocessingGroup">
                    <wpg:wgp>
                      <wpg:cNvGrpSpPr/>
                      <wpg:grpSpPr>
                        <a:xfrm>
                          <a:off x="0" y="0"/>
                          <a:ext cx="1739880" cy="3231599"/>
                          <a:chOff x="0" y="0"/>
                          <a:chExt cx="1739880" cy="3231599"/>
                        </a:xfrm>
                      </wpg:grpSpPr>
                      <wps:wsp>
                        <wps:cNvPr id="1561647989" name="Rectángulo 1561647989"/>
                        <wps:cNvSpPr/>
                        <wps:spPr>
                          <a:xfrm>
                            <a:off x="15840" y="2881080"/>
                            <a:ext cx="1701164" cy="350519"/>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3DFB36E8" w14:textId="77777777" w:rsidR="003E6B8E" w:rsidRPr="00876F4F" w:rsidRDefault="00000000">
                              <w:pPr>
                                <w:overflowPunct w:val="0"/>
                                <w:spacing w:line="240" w:lineRule="auto"/>
                              </w:pPr>
                              <w:r w:rsidRPr="00876F4F">
                                <w:rPr>
                                  <w:rFonts w:ascii="Calibri" w:hAnsi="Calibri"/>
                                  <w:sz w:val="22"/>
                                </w:rPr>
                                <w:t>Figura 42 HHHHHHHHHHHHHHHHHHH</w:t>
                              </w:r>
                            </w:p>
                          </w:txbxContent>
                        </wps:txbx>
                        <wps:bodyPr lIns="0" tIns="0" rIns="0" bIns="0" anchor="t">
                          <a:spAutoFit/>
                        </wps:bodyPr>
                      </wps:wsp>
                      <pic:pic xmlns:pic="http://schemas.openxmlformats.org/drawingml/2006/picture">
                        <pic:nvPicPr>
                          <pic:cNvPr id="882963584" name="Picture 43" descr="C:\Users\Gustavo\AppData\Local\Microsoft\Windows\INetCache\Content.MSO\A67E29D9.tmp"/>
                          <pic:cNvPicPr/>
                        </pic:nvPicPr>
                        <pic:blipFill>
                          <a:blip r:embed="rId53"/>
                          <a:stretch/>
                        </pic:blipFill>
                        <pic:spPr>
                          <a:xfrm>
                            <a:off x="0" y="0"/>
                            <a:ext cx="1739880" cy="2881080"/>
                          </a:xfrm>
                          <a:prstGeom prst="rect">
                            <a:avLst/>
                          </a:prstGeom>
                          <a:ln w="0">
                            <a:noFill/>
                          </a:ln>
                        </pic:spPr>
                      </pic:pic>
                    </wpg:wgp>
                  </a:graphicData>
                </a:graphic>
              </wp:anchor>
            </w:drawing>
          </mc:Choice>
          <mc:Fallback>
            <w:pict>
              <v:group w14:anchorId="500ADFA6" id="Group 41" o:spid="_x0000_s1038" style="position:absolute;margin-left:85.8pt;margin-top:1.6pt;width:137pt;height:254.45pt;z-index:6;mso-wrap-distance-bottom:3.9pt;mso-position-horizontal:right;mso-position-horizontal-relative:margin" coordsize="17398,32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" o:allowincell="f">
                <v:rect id="Rectángulo 1561647989" o:spid="_x0000_s1039" style="position:absolute;left:158;top:28810;width:17012;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" stroked="f">
                  <v:textbox style="mso-fit-shape-to-text:t" inset="0,0,0,0">
                    <w:txbxContent>
                      <w:p w14:paraId="3DFB36E8" w14:textId="77777777" w:rsidR="003E6B8E" w:rsidRPr="00876F4F" w:rsidRDefault="00000000">
                        <w:pPr>
                          <w:overflowPunct w:val="0"/>
                          <w:spacing w:line="240" w:lineRule="auto"/>
                        </w:pPr>
                        <w:r w:rsidRPr="00876F4F">
                          <w:rPr>
                            <w:rFonts w:ascii="Calibri" w:hAnsi="Calibri"/>
                            <w:sz w:val="22"/>
                          </w:rPr>
                          <w:t>Figura 42 HHHHHHHHHHHHHHHHHHH</w:t>
                        </w:r>
                      </w:p>
                    </w:txbxContent>
                  </v:textbox>
                </v:rect>
                <v:shape id="Picture 43" o:spid="_x0000_s1040" type="#_x0000_t75" style="position:absolute;width:17398;height:28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" strokeweight="0">
                  <v:imagedata r:id="rId54" o:title="A67E29D9"/>
                </v:shape>
                <w10:wrap type="square" anchorx="margin"/>
              </v:group>
            </w:pict>
          </mc:Fallback>
        </mc:AlternateContent>
      </w: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876F4F">
        <w:t xml:space="preserve"> </w:t>
      </w:r>
    </w:p>
    <w:p w14:paraId="0E49B941"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3D54BA78"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6826ED9"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04E37232" w14:textId="77777777" w:rsidR="003E6B8E" w:rsidRPr="00876F4F" w:rsidRDefault="003E6B8E">
      <w:pPr>
        <w:rPr>
          <w:color w:val="000000"/>
        </w:rPr>
      </w:pPr>
    </w:p>
    <w:p w14:paraId="24A0A947" w14:textId="77777777" w:rsidR="003E6B8E" w:rsidRPr="00876F4F" w:rsidRDefault="00000000">
      <w:pPr>
        <w:pStyle w:val="Descripcin"/>
        <w:keepNext/>
        <w:jc w:val="center"/>
        <w:rPr>
          <w:lang w:val="es-AR"/>
        </w:rPr>
      </w:pPr>
      <w:bookmarkStart w:id="16" w:name="_Toc25851286"/>
      <w:r w:rsidRPr="00876F4F">
        <w:rPr>
          <w:lang w:val="es-AR"/>
        </w:rPr>
        <w:t xml:space="preserve">Tabla </w:t>
      </w:r>
      <w:r w:rsidRPr="00876F4F">
        <w:rPr>
          <w:lang w:val="es-AR"/>
        </w:rPr>
        <w:fldChar w:fldCharType="begin"/>
      </w:r>
      <w:r w:rsidRPr="00876F4F">
        <w:rPr>
          <w:lang w:val="es-AR"/>
        </w:rPr>
        <w:instrText>STYLEREF 1 \s</w:instrText>
      </w:r>
      <w:r w:rsidRPr="00876F4F">
        <w:rPr>
          <w:lang w:val="es-AR"/>
        </w:rPr>
        <w:fldChar w:fldCharType="separate"/>
      </w:r>
      <w:r w:rsidR="006812E8" w:rsidRPr="00876F4F">
        <w:rPr>
          <w:lang w:val="es-AR"/>
        </w:rPr>
        <w:t>4</w:t>
      </w:r>
      <w:r w:rsidRPr="00876F4F">
        <w:rPr>
          <w:lang w:val="es-AR"/>
        </w:rPr>
        <w:fldChar w:fldCharType="end"/>
      </w:r>
      <w:r w:rsidRPr="00876F4F">
        <w:rPr>
          <w:lang w:val="es-AR"/>
        </w:rPr>
        <w:noBreakHyphen/>
      </w:r>
      <w:r w:rsidRPr="00876F4F">
        <w:rPr>
          <w:lang w:val="es-AR"/>
        </w:rPr>
        <w:fldChar w:fldCharType="begin"/>
      </w:r>
      <w:r w:rsidRPr="00876F4F">
        <w:rPr>
          <w:lang w:val="es-AR"/>
        </w:rPr>
        <w:instrText xml:space="preserve"> SEQ Tabla \* ARABIC </w:instrText>
      </w:r>
      <w:r w:rsidRPr="00876F4F">
        <w:rPr>
          <w:lang w:val="es-AR"/>
        </w:rPr>
        <w:fldChar w:fldCharType="separate"/>
      </w:r>
      <w:r w:rsidR="006812E8" w:rsidRPr="00876F4F">
        <w:rPr>
          <w:lang w:val="es-AR"/>
        </w:rPr>
        <w:t>5</w:t>
      </w:r>
      <w:r w:rsidRPr="00876F4F">
        <w:rPr>
          <w:lang w:val="es-AR"/>
        </w:rPr>
        <w:fldChar w:fldCharType="end"/>
      </w:r>
      <w:r w:rsidRPr="00876F4F">
        <w:rPr>
          <w:lang w:val="es-AR"/>
        </w:rPr>
        <w:t xml:space="preserve"> DDDDDDDDDDDDDDDDDDD</w:t>
      </w:r>
      <w:bookmarkEnd w:id="16"/>
    </w:p>
    <w:tbl>
      <w:tblPr>
        <w:tblStyle w:val="Tablaconcuadrculaclara"/>
        <w:tblW w:w="8778" w:type="dxa"/>
        <w:tblLayout w:type="fixed"/>
        <w:tblLook w:val="04A0" w:firstRow="1" w:lastRow="0" w:firstColumn="1" w:lastColumn="0" w:noHBand="0" w:noVBand="1"/>
      </w:tblPr>
      <w:tblGrid>
        <w:gridCol w:w="4390"/>
        <w:gridCol w:w="4388"/>
      </w:tblGrid>
      <w:tr w:rsidR="003E6B8E" w:rsidRPr="00876F4F" w14:paraId="57556AB5" w14:textId="77777777">
        <w:trPr>
          <w:cantSplit/>
        </w:trPr>
        <w:tc>
          <w:tcPr>
            <w:tcW w:w="4389" w:type="dxa"/>
          </w:tcPr>
          <w:p w14:paraId="428ADCB6" w14:textId="77777777" w:rsidR="003E6B8E" w:rsidRPr="00876F4F" w:rsidRDefault="00000000">
            <w:pPr>
              <w:rPr>
                <w:color w:val="000000"/>
              </w:rPr>
            </w:pPr>
            <w:r w:rsidRPr="00876F4F">
              <w:rPr>
                <w:rFonts w:eastAsia="Calibri"/>
                <w:color w:val="000000"/>
              </w:rPr>
              <w:t>khkhkhkjh</w:t>
            </w:r>
          </w:p>
        </w:tc>
        <w:tc>
          <w:tcPr>
            <w:tcW w:w="4388" w:type="dxa"/>
          </w:tcPr>
          <w:p w14:paraId="64421CBD" w14:textId="77777777" w:rsidR="003E6B8E" w:rsidRPr="00876F4F" w:rsidRDefault="00000000">
            <w:pPr>
              <w:rPr>
                <w:color w:val="000000"/>
              </w:rPr>
            </w:pPr>
            <w:r w:rsidRPr="00876F4F">
              <w:rPr>
                <w:rFonts w:eastAsia="Calibri"/>
                <w:color w:val="000000"/>
              </w:rPr>
              <w:t>iuyiiuyiuyiy</w:t>
            </w:r>
          </w:p>
        </w:tc>
      </w:tr>
      <w:tr w:rsidR="003E6B8E" w:rsidRPr="00876F4F" w14:paraId="4AEC1760" w14:textId="77777777">
        <w:trPr>
          <w:cantSplit/>
        </w:trPr>
        <w:tc>
          <w:tcPr>
            <w:tcW w:w="4389" w:type="dxa"/>
          </w:tcPr>
          <w:p w14:paraId="02EB78C0" w14:textId="77777777" w:rsidR="003E6B8E" w:rsidRPr="00876F4F" w:rsidRDefault="00000000">
            <w:pPr>
              <w:rPr>
                <w:color w:val="000000"/>
              </w:rPr>
            </w:pPr>
            <w:r w:rsidRPr="00876F4F">
              <w:rPr>
                <w:rFonts w:eastAsia="Calibri"/>
                <w:color w:val="000000"/>
              </w:rPr>
              <w:t>hgfhfhgfhf</w:t>
            </w:r>
          </w:p>
        </w:tc>
        <w:tc>
          <w:tcPr>
            <w:tcW w:w="4388" w:type="dxa"/>
          </w:tcPr>
          <w:p w14:paraId="1E840CCF" w14:textId="77777777" w:rsidR="003E6B8E" w:rsidRPr="00876F4F" w:rsidRDefault="00000000">
            <w:pPr>
              <w:rPr>
                <w:color w:val="000000"/>
              </w:rPr>
            </w:pPr>
            <w:r w:rsidRPr="00876F4F">
              <w:rPr>
                <w:rFonts w:eastAsia="Calibri"/>
                <w:color w:val="000000"/>
              </w:rPr>
              <w:t>ljlkjljljk</w:t>
            </w:r>
          </w:p>
        </w:tc>
      </w:tr>
      <w:tr w:rsidR="003E6B8E" w:rsidRPr="00876F4F" w14:paraId="18B40EB7" w14:textId="77777777">
        <w:trPr>
          <w:cantSplit/>
        </w:trPr>
        <w:tc>
          <w:tcPr>
            <w:tcW w:w="4389" w:type="dxa"/>
          </w:tcPr>
          <w:p w14:paraId="5E4994DD" w14:textId="77777777" w:rsidR="003E6B8E" w:rsidRPr="00876F4F" w:rsidRDefault="00000000">
            <w:pPr>
              <w:rPr>
                <w:color w:val="000000"/>
              </w:rPr>
            </w:pPr>
            <w:r w:rsidRPr="00876F4F">
              <w:rPr>
                <w:rFonts w:eastAsia="Calibri"/>
                <w:color w:val="000000"/>
              </w:rPr>
              <w:t>jlkjljljk</w:t>
            </w:r>
          </w:p>
        </w:tc>
        <w:tc>
          <w:tcPr>
            <w:tcW w:w="4388" w:type="dxa"/>
          </w:tcPr>
          <w:p w14:paraId="47E0DE11" w14:textId="77777777" w:rsidR="003E6B8E" w:rsidRPr="00876F4F" w:rsidRDefault="00000000">
            <w:pPr>
              <w:rPr>
                <w:color w:val="000000"/>
              </w:rPr>
            </w:pPr>
            <w:r w:rsidRPr="00876F4F">
              <w:rPr>
                <w:rFonts w:eastAsia="Calibri"/>
                <w:color w:val="000000"/>
              </w:rPr>
              <w:t>mnbmbb</w:t>
            </w:r>
          </w:p>
        </w:tc>
      </w:tr>
      <w:tr w:rsidR="003E6B8E" w:rsidRPr="00876F4F" w14:paraId="091BDEFB" w14:textId="77777777">
        <w:trPr>
          <w:cantSplit/>
        </w:trPr>
        <w:tc>
          <w:tcPr>
            <w:tcW w:w="4389" w:type="dxa"/>
          </w:tcPr>
          <w:p w14:paraId="4EA54278" w14:textId="77777777" w:rsidR="003E6B8E" w:rsidRPr="00876F4F" w:rsidRDefault="00000000">
            <w:pPr>
              <w:rPr>
                <w:color w:val="000000"/>
              </w:rPr>
            </w:pPr>
            <w:r w:rsidRPr="00876F4F">
              <w:rPr>
                <w:rFonts w:eastAsia="Calibri"/>
                <w:color w:val="000000"/>
              </w:rPr>
              <w:t>fhfhfhfgf</w:t>
            </w:r>
          </w:p>
        </w:tc>
        <w:tc>
          <w:tcPr>
            <w:tcW w:w="4388" w:type="dxa"/>
          </w:tcPr>
          <w:p w14:paraId="34F3D414" w14:textId="77777777" w:rsidR="003E6B8E" w:rsidRPr="00876F4F" w:rsidRDefault="00000000">
            <w:pPr>
              <w:rPr>
                <w:color w:val="000000"/>
              </w:rPr>
            </w:pPr>
            <w:r w:rsidRPr="00876F4F">
              <w:rPr>
                <w:rFonts w:eastAsia="Calibri"/>
                <w:color w:val="000000"/>
              </w:rPr>
              <w:t>nbvnbvnvbnbv</w:t>
            </w:r>
          </w:p>
        </w:tc>
      </w:tr>
      <w:tr w:rsidR="003E6B8E" w:rsidRPr="00876F4F" w14:paraId="1C2A7A33" w14:textId="77777777">
        <w:trPr>
          <w:cantSplit/>
        </w:trPr>
        <w:tc>
          <w:tcPr>
            <w:tcW w:w="4389" w:type="dxa"/>
          </w:tcPr>
          <w:p w14:paraId="0D460340" w14:textId="77777777" w:rsidR="003E6B8E" w:rsidRPr="00876F4F" w:rsidRDefault="00000000">
            <w:pPr>
              <w:rPr>
                <w:color w:val="000000"/>
              </w:rPr>
            </w:pPr>
            <w:r w:rsidRPr="00876F4F">
              <w:rPr>
                <w:rFonts w:eastAsia="Calibri"/>
                <w:color w:val="000000"/>
              </w:rPr>
              <w:lastRenderedPageBreak/>
              <w:t>tyuytutyty</w:t>
            </w:r>
          </w:p>
        </w:tc>
        <w:tc>
          <w:tcPr>
            <w:tcW w:w="4388" w:type="dxa"/>
          </w:tcPr>
          <w:p w14:paraId="51F76D57" w14:textId="77777777" w:rsidR="003E6B8E" w:rsidRPr="00876F4F" w:rsidRDefault="00000000">
            <w:pPr>
              <w:rPr>
                <w:color w:val="000000"/>
              </w:rPr>
            </w:pPr>
            <w:r w:rsidRPr="00876F4F">
              <w:rPr>
                <w:rFonts w:eastAsia="Calibri"/>
                <w:color w:val="000000"/>
              </w:rPr>
              <w:t>678766</w:t>
            </w:r>
          </w:p>
        </w:tc>
      </w:tr>
    </w:tbl>
    <w:p w14:paraId="249EB6F8" w14:textId="77777777" w:rsidR="003E6B8E" w:rsidRPr="00876F4F" w:rsidRDefault="003E6B8E">
      <w:pPr>
        <w:rPr>
          <w:color w:val="000000"/>
        </w:rPr>
      </w:pPr>
    </w:p>
    <w:p w14:paraId="77DE03A9" w14:textId="77777777" w:rsidR="003E6B8E" w:rsidRPr="00876F4F" w:rsidRDefault="003E6B8E">
      <w:pPr>
        <w:rPr>
          <w:color w:val="000000"/>
        </w:rPr>
      </w:pPr>
    </w:p>
    <w:p w14:paraId="1B3F53BF"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77C88D9" w14:textId="77777777" w:rsidR="003E6B8E" w:rsidRPr="00876F4F" w:rsidRDefault="00000000">
      <w:pPr>
        <w:keepNext/>
        <w:shd w:val="clear" w:color="auto" w:fill="FFFFFF"/>
        <w:spacing w:before="120" w:after="120" w:line="240" w:lineRule="auto"/>
      </w:pPr>
      <w:r w:rsidRPr="00876F4F">
        <w:rPr>
          <w:noProof/>
        </w:rPr>
        <mc:AlternateContent>
          <mc:Choice Requires="wpg">
            <w:drawing>
              <wp:anchor distT="0" distB="13970" distL="113665" distR="120650" simplePos="0" relativeHeight="7" behindDoc="0" locked="0" layoutInCell="0" allowOverlap="1" wp14:anchorId="50B1B012" wp14:editId="4BBC8658">
                <wp:simplePos x="0" y="0"/>
                <wp:positionH relativeFrom="column">
                  <wp:posOffset>2934970</wp:posOffset>
                </wp:positionH>
                <wp:positionV relativeFrom="paragraph">
                  <wp:posOffset>1230630</wp:posOffset>
                </wp:positionV>
                <wp:extent cx="2640965" cy="2051095"/>
                <wp:effectExtent l="0" t="0" r="6985" b="6350"/>
                <wp:wrapSquare wrapText="bothSides"/>
                <wp:docPr id="7" name="Group 3"/>
                <wp:cNvGraphicFramePr/>
                <a:graphic xmlns:a="http://schemas.openxmlformats.org/drawingml/2006/main">
                  <a:graphicData uri="http://schemas.microsoft.com/office/word/2010/wordprocessingGroup">
                    <wpg:wgp>
                      <wpg:cNvGrpSpPr/>
                      <wpg:grpSpPr>
                        <a:xfrm>
                          <a:off x="0" y="0"/>
                          <a:ext cx="2640965" cy="2051095"/>
                          <a:chOff x="0" y="0"/>
                          <a:chExt cx="2640965" cy="2051095"/>
                        </a:xfrm>
                      </wpg:grpSpPr>
                      <pic:pic xmlns:pic="http://schemas.openxmlformats.org/drawingml/2006/picture">
                        <pic:nvPicPr>
                          <pic:cNvPr id="151918188" name="Picture 108" descr="C:\Users\Gustavo\AppData\Local\Microsoft\Windows\INetCache\Content.MSO\B86B9153.tmp"/>
                          <pic:cNvPicPr/>
                        </pic:nvPicPr>
                        <pic:blipFill>
                          <a:blip r:embed="rId51"/>
                          <a:stretch/>
                        </pic:blipFill>
                        <pic:spPr>
                          <a:xfrm>
                            <a:off x="0" y="0"/>
                            <a:ext cx="2640960" cy="1821240"/>
                          </a:xfrm>
                          <a:prstGeom prst="rect">
                            <a:avLst/>
                          </a:prstGeom>
                          <a:ln w="0">
                            <a:noFill/>
                          </a:ln>
                        </pic:spPr>
                      </pic:pic>
                      <wps:wsp>
                        <wps:cNvPr id="388178443" name="Rectángulo 388178443"/>
                        <wps:cNvSpPr/>
                        <wps:spPr>
                          <a:xfrm>
                            <a:off x="0" y="1880280"/>
                            <a:ext cx="2640965" cy="17081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460EBCC" w14:textId="77777777" w:rsidR="003E6B8E" w:rsidRPr="00876F4F" w:rsidRDefault="00000000">
                              <w:pPr>
                                <w:overflowPunct w:val="0"/>
                                <w:spacing w:line="240" w:lineRule="auto"/>
                                <w:jc w:val="center"/>
                              </w:pPr>
                              <w:r w:rsidRPr="00876F4F">
                                <w:rPr>
                                  <w:rFonts w:ascii="Calibri" w:hAnsi="Calibri"/>
                                  <w:sz w:val="22"/>
                                </w:rPr>
                                <w:t>Figura 43 YYYYYY</w:t>
                              </w:r>
                            </w:p>
                          </w:txbxContent>
                        </wps:txbx>
                        <wps:bodyPr vertOverflow="overflow" horzOverflow="overflow" lIns="0" tIns="0" rIns="0" bIns="0" numCol="1" spcCol="0" anchor="t">
                          <a:spAutoFit/>
                        </wps:bodyPr>
                      </wps:wsp>
                    </wpg:wgp>
                  </a:graphicData>
                </a:graphic>
              </wp:anchor>
            </w:drawing>
          </mc:Choice>
          <mc:Fallback>
            <w:pict>
              <v:group w14:anchorId="50B1B012" id="Group 3" o:spid="_x0000_s1041" style="position:absolute;margin-left:231.1pt;margin-top:96.9pt;width:207.95pt;height:161.5pt;z-index:7;mso-wrap-distance-left:8.95pt;mso-wrap-distance-right:9.5pt;mso-wrap-distance-bottom:1.1pt" coordsize="26409,205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" o:allowincell="f">
                <v:shape id="Picture 108" o:spid="_x0000_s1042" type="#_x0000_t75" style="position:absolute;width:26409;height:18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" strokeweight="0">
                  <v:imagedata r:id="rId52" o:title="B86B9153"/>
                </v:shape>
                <v:rect id="Rectángulo 388178443" o:spid="_x0000_s1043" style="position:absolute;top:18802;width:26409;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" stroked="f" strokeweight="0">
                  <v:textbox style="mso-fit-shape-to-text:t" inset="0,0,0,0">
                    <w:txbxContent>
                      <w:p w14:paraId="7460EBCC" w14:textId="77777777" w:rsidR="003E6B8E" w:rsidRPr="00876F4F" w:rsidRDefault="00000000">
                        <w:pPr>
                          <w:overflowPunct w:val="0"/>
                          <w:spacing w:line="240" w:lineRule="auto"/>
                          <w:jc w:val="center"/>
                        </w:pPr>
                        <w:r w:rsidRPr="00876F4F">
                          <w:rPr>
                            <w:rFonts w:ascii="Calibri" w:hAnsi="Calibri"/>
                            <w:sz w:val="22"/>
                          </w:rPr>
                          <w:t>Figura 43 YYYYYY</w:t>
                        </w:r>
                      </w:p>
                    </w:txbxContent>
                  </v:textbox>
                </v:rect>
                <w10:wrap type="square"/>
              </v:group>
            </w:pict>
          </mc:Fallback>
        </mc:AlternateContent>
      </w: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r w:rsidRPr="00876F4F">
        <w:rPr>
          <w:rFonts w:ascii="Arial" w:hAnsi="Arial" w:cs="Arial"/>
          <w:color w:val="222222"/>
          <w:sz w:val="21"/>
          <w:szCs w:val="21"/>
        </w:rPr>
        <w:t xml:space="preserve"> </w:t>
      </w:r>
    </w:p>
    <w:p w14:paraId="2F9ACB18"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06E1E86"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noProof/>
        </w:rPr>
        <mc:AlternateContent>
          <mc:Choice Requires="wpg">
            <w:drawing>
              <wp:anchor distT="635" distB="29210" distL="114300" distR="114300" simplePos="0" relativeHeight="9" behindDoc="0" locked="0" layoutInCell="0" allowOverlap="1" wp14:anchorId="1A7AB5B6" wp14:editId="7099D57D">
                <wp:simplePos x="0" y="0"/>
                <wp:positionH relativeFrom="margin">
                  <wp:posOffset>3864610</wp:posOffset>
                </wp:positionH>
                <wp:positionV relativeFrom="paragraph">
                  <wp:posOffset>13970</wp:posOffset>
                </wp:positionV>
                <wp:extent cx="1739880" cy="2986899"/>
                <wp:effectExtent l="0" t="0" r="0" b="4445"/>
                <wp:wrapSquare wrapText="bothSides"/>
                <wp:docPr id="8" name="Group 10"/>
                <wp:cNvGraphicFramePr/>
                <a:graphic xmlns:a="http://schemas.openxmlformats.org/drawingml/2006/main">
                  <a:graphicData uri="http://schemas.microsoft.com/office/word/2010/wordprocessingGroup">
                    <wpg:wgp>
                      <wpg:cNvGrpSpPr/>
                      <wpg:grpSpPr>
                        <a:xfrm>
                          <a:off x="0" y="0"/>
                          <a:ext cx="1739880" cy="2986899"/>
                          <a:chOff x="0" y="0"/>
                          <a:chExt cx="1739880" cy="2986899"/>
                        </a:xfrm>
                      </wpg:grpSpPr>
                      <wps:wsp>
                        <wps:cNvPr id="630154108" name="Rectángulo 630154108"/>
                        <wps:cNvSpPr/>
                        <wps:spPr>
                          <a:xfrm>
                            <a:off x="15840" y="2806560"/>
                            <a:ext cx="1701164" cy="180339"/>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33CEA035" w14:textId="77777777" w:rsidR="003E6B8E" w:rsidRPr="00876F4F" w:rsidRDefault="00000000">
                              <w:pPr>
                                <w:overflowPunct w:val="0"/>
                                <w:spacing w:line="240" w:lineRule="auto"/>
                              </w:pPr>
                              <w:r w:rsidRPr="00876F4F">
                                <w:rPr>
                                  <w:rFonts w:ascii="Calibri" w:hAnsi="Calibri"/>
                                  <w:sz w:val="22"/>
                                </w:rPr>
                                <w:t>Figura 44 XXXXXXXXXXXXX</w:t>
                              </w:r>
                            </w:p>
                          </w:txbxContent>
                        </wps:txbx>
                        <wps:bodyPr lIns="0" tIns="0" rIns="0" bIns="0" anchor="t">
                          <a:spAutoFit/>
                        </wps:bodyPr>
                      </wps:wsp>
                      <pic:pic xmlns:pic="http://schemas.openxmlformats.org/drawingml/2006/picture">
                        <pic:nvPicPr>
                          <pic:cNvPr id="284447919" name="Picture 12" descr="C:\Users\Gustavo\AppData\Local\Microsoft\Windows\INetCache\Content.MSO\A67E29D9.tmp"/>
                          <pic:cNvPicPr/>
                        </pic:nvPicPr>
                        <pic:blipFill>
                          <a:blip r:embed="rId53"/>
                          <a:stretch/>
                        </pic:blipFill>
                        <pic:spPr>
                          <a:xfrm>
                            <a:off x="0" y="0"/>
                            <a:ext cx="1739880" cy="2806560"/>
                          </a:xfrm>
                          <a:prstGeom prst="rect">
                            <a:avLst/>
                          </a:prstGeom>
                          <a:ln w="0">
                            <a:noFill/>
                          </a:ln>
                        </pic:spPr>
                      </pic:pic>
                    </wpg:wgp>
                  </a:graphicData>
                </a:graphic>
              </wp:anchor>
            </w:drawing>
          </mc:Choice>
          <mc:Fallback>
            <w:pict>
              <v:group w14:anchorId="1A7AB5B6" id="Group 10" o:spid="_x0000_s1044" style="position:absolute;margin-left:304.3pt;margin-top:1.1pt;width:137pt;height:235.2pt;z-index:9;mso-wrap-distance-top:.05pt;mso-wrap-distance-bottom:2.3pt;mso-position-horizontal-relative:margin" coordsize="17398,298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" o:allowincell="f">
                <v:rect id="Rectángulo 630154108" o:spid="_x0000_s1045" style="position:absolute;left:158;top:28065;width:1701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" stroked="f">
                  <v:textbox style="mso-fit-shape-to-text:t" inset="0,0,0,0">
                    <w:txbxContent>
                      <w:p w14:paraId="33CEA035" w14:textId="77777777" w:rsidR="003E6B8E" w:rsidRPr="00876F4F" w:rsidRDefault="00000000">
                        <w:pPr>
                          <w:overflowPunct w:val="0"/>
                          <w:spacing w:line="240" w:lineRule="auto"/>
                        </w:pPr>
                        <w:r w:rsidRPr="00876F4F">
                          <w:rPr>
                            <w:rFonts w:ascii="Calibri" w:hAnsi="Calibri"/>
                            <w:sz w:val="22"/>
                          </w:rPr>
                          <w:t>Figura 44 XXXXXXXXXXXXX</w:t>
                        </w:r>
                      </w:p>
                    </w:txbxContent>
                  </v:textbox>
                </v:rect>
                <v:shape id="Picture 12" o:spid="_x0000_s1046" type="#_x0000_t75" style="position:absolute;width:17398;height:28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" strokeweight="0">
                  <v:imagedata r:id="rId54" o:title="A67E29D9"/>
                </v:shape>
                <w10:wrap type="square" anchorx="margin"/>
              </v:group>
            </w:pict>
          </mc:Fallback>
        </mc:AlternateContent>
      </w: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7B95ED77"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w:t>
      </w:r>
      <w:r w:rsidRPr="00876F4F">
        <w:rPr>
          <w:rFonts w:ascii="Arial" w:eastAsia="Times New Roman" w:hAnsi="Arial" w:cs="Arial"/>
          <w:color w:val="222222"/>
          <w:sz w:val="21"/>
          <w:szCs w:val="21"/>
        </w:rPr>
        <w:lastRenderedPageBreak/>
        <w:t>eu fugiat nulla pariatur. Excepteur sint occaecat cupidatat non proident, sunt in culpa qui officia deserunt mollit anim id est laborum.</w:t>
      </w:r>
    </w:p>
    <w:p w14:paraId="41C3F8EC"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163157F8" w14:textId="77777777" w:rsidR="003E6B8E" w:rsidRPr="00876F4F" w:rsidRDefault="00000000">
      <w:pPr>
        <w:shd w:val="clear" w:color="auto" w:fill="FFFFFF"/>
        <w:spacing w:before="120" w:after="120" w:line="240" w:lineRule="auto"/>
      </w:pPr>
      <w:r w:rsidRPr="00876F4F">
        <w:rPr>
          <w:noProof/>
        </w:rPr>
        <mc:AlternateContent>
          <mc:Choice Requires="wpg">
            <w:drawing>
              <wp:anchor distT="0" distB="16510" distL="114300" distR="113665" simplePos="0" relativeHeight="8" behindDoc="0" locked="0" layoutInCell="0" allowOverlap="1" wp14:anchorId="58A01C76" wp14:editId="1170C50B">
                <wp:simplePos x="0" y="0"/>
                <wp:positionH relativeFrom="margin">
                  <wp:align>right</wp:align>
                </wp:positionH>
                <wp:positionV relativeFrom="paragraph">
                  <wp:posOffset>5080</wp:posOffset>
                </wp:positionV>
                <wp:extent cx="2658064" cy="2077179"/>
                <wp:effectExtent l="0" t="0" r="9525" b="0"/>
                <wp:wrapSquare wrapText="bothSides"/>
                <wp:docPr id="9" name="Group 8"/>
                <wp:cNvGraphicFramePr/>
                <a:graphic xmlns:a="http://schemas.openxmlformats.org/drawingml/2006/main">
                  <a:graphicData uri="http://schemas.microsoft.com/office/word/2010/wordprocessingGroup">
                    <wpg:wgp>
                      <wpg:cNvGrpSpPr/>
                      <wpg:grpSpPr>
                        <a:xfrm>
                          <a:off x="0" y="0"/>
                          <a:ext cx="2658064" cy="2077179"/>
                          <a:chOff x="0" y="0"/>
                          <a:chExt cx="2658064" cy="2077179"/>
                        </a:xfrm>
                      </wpg:grpSpPr>
                      <wps:wsp>
                        <wps:cNvPr id="760174780" name="Rectángulo 760174780"/>
                        <wps:cNvSpPr/>
                        <wps:spPr>
                          <a:xfrm>
                            <a:off x="39960" y="1896840"/>
                            <a:ext cx="2618104" cy="180339"/>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20163529" w14:textId="77777777" w:rsidR="003E6B8E" w:rsidRPr="00876F4F" w:rsidRDefault="00000000">
                              <w:pPr>
                                <w:overflowPunct w:val="0"/>
                                <w:spacing w:line="240" w:lineRule="auto"/>
                                <w:jc w:val="center"/>
                              </w:pPr>
                              <w:r w:rsidRPr="00876F4F">
                                <w:rPr>
                                  <w:rFonts w:ascii="Calibri" w:hAnsi="Calibri"/>
                                  <w:sz w:val="22"/>
                                </w:rPr>
                                <w:t>Figura 45 ÑÑÑÑÑ</w:t>
                              </w:r>
                            </w:p>
                          </w:txbxContent>
                        </wps:txbx>
                        <wps:bodyPr tIns="0" rIns="0" bIns="0" anchor="t">
                          <a:spAutoFit/>
                        </wps:bodyPr>
                      </wps:wsp>
                      <pic:pic xmlns:pic="http://schemas.openxmlformats.org/drawingml/2006/picture">
                        <pic:nvPicPr>
                          <pic:cNvPr id="2127733350" name="Picture 4" descr="Image result for pictures"/>
                          <pic:cNvPicPr/>
                        </pic:nvPicPr>
                        <pic:blipFill>
                          <a:blip r:embed="rId55"/>
                          <a:stretch/>
                        </pic:blipFill>
                        <pic:spPr>
                          <a:xfrm>
                            <a:off x="0" y="0"/>
                            <a:ext cx="2616120" cy="1837800"/>
                          </a:xfrm>
                          <a:prstGeom prst="rect">
                            <a:avLst/>
                          </a:prstGeom>
                          <a:ln w="0">
                            <a:noFill/>
                          </a:ln>
                        </pic:spPr>
                      </pic:pic>
                    </wpg:wgp>
                  </a:graphicData>
                </a:graphic>
              </wp:anchor>
            </w:drawing>
          </mc:Choice>
          <mc:Fallback>
            <w:pict>
              <v:group w14:anchorId="58A01C76" id="Group 8" o:spid="_x0000_s1047" style="position:absolute;margin-left:158.1pt;margin-top:.4pt;width:209.3pt;height:163.55pt;z-index:8;mso-wrap-distance-right:8.95pt;mso-wrap-distance-bottom:1.3pt;mso-position-horizontal:right;mso-position-horizontal-relative:margin" coordsize="26580,207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" o:allowincell="f">
                <v:rect id="Rectángulo 760174780" o:spid="_x0000_s1048" style="position:absolute;left:399;top:18968;width:2618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" stroked="f">
                  <v:textbox style="mso-fit-shape-to-text:t" inset=",0,0,0">
                    <w:txbxContent>
                      <w:p w14:paraId="20163529" w14:textId="77777777" w:rsidR="003E6B8E" w:rsidRPr="00876F4F" w:rsidRDefault="00000000">
                        <w:pPr>
                          <w:overflowPunct w:val="0"/>
                          <w:spacing w:line="240" w:lineRule="auto"/>
                          <w:jc w:val="center"/>
                        </w:pPr>
                        <w:r w:rsidRPr="00876F4F">
                          <w:rPr>
                            <w:rFonts w:ascii="Calibri" w:hAnsi="Calibri"/>
                            <w:sz w:val="22"/>
                          </w:rPr>
                          <w:t>Figura 45 ÑÑÑÑÑ</w:t>
                        </w:r>
                      </w:p>
                    </w:txbxContent>
                  </v:textbox>
                </v:rect>
                <v:shape id="Picture 4" o:spid="_x0000_s1049" type="#_x0000_t75" alt="Image result for pictures" style="position:absolute;width:26161;height:18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" strokeweight="0">
                  <v:imagedata r:id="rId56" o:title="Image result for pictures"/>
                </v:shape>
                <w10:wrap type="square" anchorx="margin"/>
              </v:group>
            </w:pict>
          </mc:Fallback>
        </mc:AlternateContent>
      </w:r>
      <w:r w:rsidRPr="00876F4F">
        <w:rPr>
          <w:rFonts w:ascii="Arial" w:eastAsia="Times New Roman" w:hAnsi="Arial" w:cs="Arial"/>
          <w:color w:val="222222"/>
          <w:sz w:val="21"/>
          <w:szCs w:val="2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876F4F">
        <w:t xml:space="preserve"> </w:t>
      </w:r>
    </w:p>
    <w:p w14:paraId="7E087D96" w14:textId="77777777" w:rsidR="003E6B8E" w:rsidRPr="00876F4F" w:rsidRDefault="00000000">
      <w:pPr>
        <w:shd w:val="clear" w:color="auto" w:fill="FFFFFF"/>
        <w:spacing w:before="120" w:after="120" w:line="240" w:lineRule="auto"/>
        <w:rPr>
          <w:rFonts w:ascii="Arial" w:eastAsia="Times New Roman" w:hAnsi="Arial" w:cs="Arial"/>
          <w:color w:val="222222"/>
          <w:sz w:val="21"/>
          <w:szCs w:val="21"/>
        </w:rPr>
      </w:pPr>
      <w:r w:rsidRPr="00876F4F">
        <w:rPr>
          <w:rFonts w:ascii="Arial" w:eastAsia="Times New Roman" w:hAnsi="Arial" w:cs="Arial"/>
          <w:color w:val="222222"/>
          <w:sz w:val="21"/>
          <w:szCs w:val="21"/>
        </w:rP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eu tempor congue, eros est euismod turpis, id tincidunt sapien risus a quam. Maecenas fermentum consequat mi. Donec fermentum. Pellentesque malesuada nulla a mi. Duis sapien sem, aliquet nec, commodo eget, consequat quis, neque. Aliquam faucibus, elit ut dictum aliquet, felis nisl adipiscing sapien, sed malesuada diam lacus eget erat. Cras mollis scelerisque nunc. Nullam arcu. Aliquam consequat. Curabitur augue lorem, dapibus quis, laoreet et, pretium ac, nisi. Aenean magna nisl, mollis quis, molestie eu, feugiat in, orci. In hac habitasse platea dictumst.</w:t>
      </w:r>
    </w:p>
    <w:p w14:paraId="26C6E20C" w14:textId="77777777" w:rsidR="003E6B8E" w:rsidRPr="00876F4F" w:rsidRDefault="003E6B8E">
      <w:pPr>
        <w:rPr>
          <w:color w:val="000000"/>
        </w:rPr>
      </w:pPr>
    </w:p>
    <w:p w14:paraId="36DAB842" w14:textId="77777777" w:rsidR="003E6B8E" w:rsidRPr="00876F4F" w:rsidRDefault="003E6B8E">
      <w:pPr>
        <w:rPr>
          <w:color w:val="000000"/>
        </w:rPr>
      </w:pPr>
    </w:p>
    <w:p w14:paraId="7FDB83E7" w14:textId="77777777" w:rsidR="003E6B8E" w:rsidRPr="00876F4F" w:rsidRDefault="003E6B8E"/>
    <w:bookmarkStart w:id="17" w:name="_Toc25851273" w:displacedByCustomXml="next"/>
    <w:sdt>
      <w:sdtPr>
        <w:rPr>
          <w:rFonts w:eastAsiaTheme="minorHAnsi"/>
          <w:b w:val="0"/>
          <w:bCs w:val="0"/>
          <w:kern w:val="0"/>
          <w:sz w:val="24"/>
          <w:szCs w:val="22"/>
        </w:rPr>
        <w:id w:val="1099166844"/>
        <w:docPartObj>
          <w:docPartGallery w:val="Bibliographies"/>
          <w:docPartUnique/>
        </w:docPartObj>
      </w:sdtPr>
      <w:sdtContent>
        <w:p w14:paraId="23604382" w14:textId="77777777" w:rsidR="003E6B8E" w:rsidRPr="00876F4F" w:rsidRDefault="00000000">
          <w:pPr>
            <w:pStyle w:val="Ttulo1"/>
          </w:pPr>
          <w:r w:rsidRPr="00876F4F">
            <w:t>Bibliografía</w:t>
          </w:r>
          <w:bookmarkEnd w:id="17"/>
        </w:p>
        <w:p w14:paraId="3F0A9F2E" w14:textId="77777777" w:rsidR="003E6B8E" w:rsidRPr="00876F4F" w:rsidRDefault="003E6B8E">
          <w:pPr>
            <w:pStyle w:val="Bibliografa"/>
            <w:ind w:left="720" w:hanging="720"/>
          </w:pPr>
        </w:p>
        <w:p w14:paraId="15897018" w14:textId="77777777" w:rsidR="003E6B8E" w:rsidRPr="00876F4F" w:rsidRDefault="00000000"/>
      </w:sdtContent>
    </w:sdt>
    <w:p w14:paraId="549E0E07" w14:textId="77777777" w:rsidR="003E6B8E" w:rsidRPr="00876F4F" w:rsidRDefault="003E6B8E">
      <w:pPr>
        <w:rPr>
          <w:color w:val="000000"/>
        </w:rPr>
      </w:pPr>
    </w:p>
    <w:p w14:paraId="4E8CFD0E" w14:textId="77777777" w:rsidR="003E6B8E" w:rsidRDefault="003E6B8E">
      <w:pPr>
        <w:rPr>
          <w:color w:val="000000"/>
        </w:rPr>
      </w:pPr>
    </w:p>
    <w:sectPr w:rsidR="003E6B8E">
      <w:headerReference w:type="default" r:id="rId57"/>
      <w:footerReference w:type="default" r:id="rId58"/>
      <w:pgSz w:w="11906" w:h="16838"/>
      <w:pgMar w:top="1418" w:right="1418" w:bottom="1418" w:left="1701" w:header="709"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BF234" w14:textId="77777777" w:rsidR="00C3026B" w:rsidRPr="00876F4F" w:rsidRDefault="00C3026B">
      <w:pPr>
        <w:spacing w:line="240" w:lineRule="auto"/>
      </w:pPr>
      <w:r w:rsidRPr="00876F4F">
        <w:separator/>
      </w:r>
    </w:p>
  </w:endnote>
  <w:endnote w:type="continuationSeparator" w:id="0">
    <w:p w14:paraId="003B37B2" w14:textId="77777777" w:rsidR="00C3026B" w:rsidRPr="00876F4F" w:rsidRDefault="00C3026B">
      <w:pPr>
        <w:spacing w:line="240" w:lineRule="auto"/>
      </w:pPr>
      <w:r w:rsidRPr="00876F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9724" w14:textId="77777777" w:rsidR="003E6B8E" w:rsidRPr="00876F4F" w:rsidRDefault="00000000">
    <w:pPr>
      <w:jc w:val="right"/>
    </w:pPr>
    <w:r w:rsidRPr="00876F4F">
      <w:rPr>
        <w:rFonts w:eastAsia="Times New Roman" w:cs="Times New Roman"/>
        <w:color w:val="000000"/>
      </w:rPr>
      <w:fldChar w:fldCharType="begin"/>
    </w:r>
    <w:r w:rsidRPr="00876F4F">
      <w:rPr>
        <w:rFonts w:eastAsia="Times New Roman" w:cs="Times New Roman"/>
        <w:color w:val="000000"/>
      </w:rPr>
      <w:instrText xml:space="preserve"> PAGE </w:instrText>
    </w:r>
    <w:r w:rsidRPr="00876F4F">
      <w:rPr>
        <w:rFonts w:eastAsia="Times New Roman" w:cs="Times New Roman"/>
        <w:color w:val="000000"/>
      </w:rPr>
      <w:fldChar w:fldCharType="separate"/>
    </w:r>
    <w:r w:rsidRPr="00876F4F">
      <w:rPr>
        <w:rFonts w:eastAsia="Times New Roman" w:cs="Times New Roman"/>
        <w:color w:val="000000"/>
      </w:rPr>
      <w:t>iv</w:t>
    </w:r>
    <w:r w:rsidRPr="00876F4F">
      <w:rPr>
        <w:rFonts w:eastAsia="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E97F" w14:textId="4C507268" w:rsidR="003E6B8E" w:rsidRPr="00876F4F" w:rsidRDefault="00000000">
    <w:pPr>
      <w:tabs>
        <w:tab w:val="center" w:pos="4320"/>
        <w:tab w:val="right" w:pos="8640"/>
      </w:tabs>
      <w:jc w:val="right"/>
    </w:pPr>
    <w:r w:rsidRPr="00876F4F">
      <w:fldChar w:fldCharType="begin"/>
    </w:r>
    <w:r w:rsidRPr="00876F4F">
      <w:instrText>STYLEREF  Titulo_capitulo \n</w:instrText>
    </w:r>
    <w:r w:rsidRPr="00876F4F">
      <w:fldChar w:fldCharType="separate"/>
    </w:r>
    <w:r w:rsidR="008703C8">
      <w:rPr>
        <w:b/>
        <w:bCs/>
        <w:noProof/>
        <w:lang w:val="es-ES"/>
      </w:rPr>
      <w:t>¡Error! Utilice la pestaña Inicio para aplicar Titulo_capitulo al texto que desea que aparezca aquí.</w:t>
    </w:r>
    <w:r w:rsidRPr="00876F4F">
      <w:fldChar w:fldCharType="end"/>
    </w:r>
    <w:r w:rsidRPr="00876F4F">
      <w:rPr>
        <w:rFonts w:eastAsia="Times New Roman" w:cs="Times New Roman"/>
        <w:color w:val="000000"/>
      </w:rPr>
      <w:t xml:space="preserve"> - </w:t>
    </w:r>
    <w:r w:rsidRPr="00876F4F">
      <w:fldChar w:fldCharType="begin"/>
    </w:r>
    <w:r w:rsidRPr="00876F4F">
      <w:rPr>
        <w:rFonts w:eastAsia="Times New Roman" w:cs="Times New Roman"/>
        <w:color w:val="000000"/>
      </w:rPr>
      <w:instrText>STYLEREF  "Titulo_capitulo"</w:instrText>
    </w:r>
    <w:r w:rsidRPr="00876F4F">
      <w:rPr>
        <w:rFonts w:eastAsia="Times New Roman" w:cs="Times New Roman"/>
        <w:color w:val="000000"/>
      </w:rPr>
      <w:fldChar w:fldCharType="separate"/>
    </w:r>
    <w:r w:rsidR="008703C8">
      <w:rPr>
        <w:rFonts w:eastAsia="Times New Roman" w:cs="Times New Roman"/>
        <w:b/>
        <w:bCs/>
        <w:noProof/>
        <w:color w:val="000000"/>
        <w:lang w:val="es-ES"/>
      </w:rPr>
      <w:t>¡Error! Utilice la pestaña Inicio para aplicar Titulo_capitulo al texto que desea que aparezca aquí.</w:t>
    </w:r>
    <w:r w:rsidRPr="00876F4F">
      <w:rPr>
        <w:rFonts w:eastAsia="Times New Roman" w:cs="Times New Roman"/>
        <w:color w:val="000000"/>
      </w:rPr>
      <w:fldChar w:fldCharType="end"/>
    </w:r>
    <w:r w:rsidRPr="00876F4F">
      <w:rPr>
        <w:rFonts w:eastAsia="Times New Roman" w:cs="Times New Roman"/>
        <w:color w:val="000000"/>
      </w:rPr>
      <w:t xml:space="preserve"> - </w:t>
    </w:r>
    <w:r w:rsidRPr="00876F4F">
      <w:rPr>
        <w:rFonts w:eastAsia="Times New Roman" w:cs="Times New Roman"/>
        <w:color w:val="000000"/>
      </w:rPr>
      <w:fldChar w:fldCharType="begin"/>
    </w:r>
    <w:r w:rsidRPr="00876F4F">
      <w:rPr>
        <w:rFonts w:eastAsia="Times New Roman" w:cs="Times New Roman"/>
        <w:color w:val="000000"/>
      </w:rPr>
      <w:instrText xml:space="preserve"> PAGE </w:instrText>
    </w:r>
    <w:r w:rsidRPr="00876F4F">
      <w:rPr>
        <w:rFonts w:eastAsia="Times New Roman" w:cs="Times New Roman"/>
        <w:color w:val="000000"/>
      </w:rPr>
      <w:fldChar w:fldCharType="separate"/>
    </w:r>
    <w:r w:rsidRPr="00876F4F">
      <w:rPr>
        <w:rFonts w:eastAsia="Times New Roman" w:cs="Times New Roman"/>
        <w:color w:val="000000"/>
      </w:rPr>
      <w:t>12</w:t>
    </w:r>
    <w:r w:rsidRPr="00876F4F">
      <w:rPr>
        <w:rFonts w:eastAsia="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EDDE9" w14:textId="77777777" w:rsidR="00C3026B" w:rsidRPr="00876F4F" w:rsidRDefault="00C3026B">
      <w:pPr>
        <w:spacing w:line="240" w:lineRule="auto"/>
      </w:pPr>
      <w:r w:rsidRPr="00876F4F">
        <w:separator/>
      </w:r>
    </w:p>
  </w:footnote>
  <w:footnote w:type="continuationSeparator" w:id="0">
    <w:p w14:paraId="22BE53CE" w14:textId="77777777" w:rsidR="00C3026B" w:rsidRPr="00876F4F" w:rsidRDefault="00C3026B">
      <w:pPr>
        <w:spacing w:line="240" w:lineRule="auto"/>
      </w:pPr>
      <w:r w:rsidRPr="00876F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85FC" w14:textId="77777777" w:rsidR="003E6B8E" w:rsidRPr="00876F4F" w:rsidRDefault="003E6B8E">
    <w:pPr>
      <w:pStyle w:val="Encabezado"/>
    </w:pPr>
  </w:p>
  <w:p w14:paraId="34FE077D" w14:textId="77777777" w:rsidR="003E6B8E" w:rsidRPr="00876F4F" w:rsidRDefault="003E6B8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60FB" w14:textId="2019250A" w:rsidR="003E6B8E" w:rsidRPr="00876F4F" w:rsidRDefault="006812E8">
    <w:pPr>
      <w:pStyle w:val="Encabezado"/>
      <w:jc w:val="center"/>
      <w:rPr>
        <w:sz w:val="20"/>
        <w:szCs w:val="18"/>
      </w:rPr>
    </w:pPr>
    <w:r w:rsidRPr="00876F4F">
      <w:rPr>
        <w:color w:val="000000"/>
        <w:sz w:val="20"/>
        <w:szCs w:val="18"/>
      </w:rPr>
      <w:t>PSICOLE – Ingeniería en Sistemas – Instituto Universitario Aeronáutico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ABF4" w14:textId="36FC4115" w:rsidR="003E6B8E" w:rsidRPr="00876F4F" w:rsidRDefault="006812E8">
    <w:pPr>
      <w:pStyle w:val="Encabezado"/>
      <w:jc w:val="center"/>
      <w:rPr>
        <w:sz w:val="20"/>
        <w:szCs w:val="18"/>
      </w:rPr>
    </w:pPr>
    <w:r w:rsidRPr="00876F4F">
      <w:rPr>
        <w:color w:val="000000"/>
        <w:sz w:val="20"/>
        <w:szCs w:val="18"/>
      </w:rPr>
      <w:t>PSICOLE – Ingeniería en Sistemas – Instituto Universitario Aeronáutico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4C8"/>
    <w:multiLevelType w:val="hybridMultilevel"/>
    <w:tmpl w:val="660C47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533EA8"/>
    <w:multiLevelType w:val="multilevel"/>
    <w:tmpl w:val="CC7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5B29"/>
    <w:multiLevelType w:val="multilevel"/>
    <w:tmpl w:val="226627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47117D0"/>
    <w:multiLevelType w:val="multilevel"/>
    <w:tmpl w:val="773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7D7C"/>
    <w:multiLevelType w:val="multilevel"/>
    <w:tmpl w:val="C908CB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70D30A0"/>
    <w:multiLevelType w:val="multilevel"/>
    <w:tmpl w:val="37AAD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E6DC3"/>
    <w:multiLevelType w:val="multilevel"/>
    <w:tmpl w:val="568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D69B8"/>
    <w:multiLevelType w:val="multilevel"/>
    <w:tmpl w:val="F64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C3F8B"/>
    <w:multiLevelType w:val="multilevel"/>
    <w:tmpl w:val="226627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8857D6A"/>
    <w:multiLevelType w:val="hybridMultilevel"/>
    <w:tmpl w:val="4B86DA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B795427"/>
    <w:multiLevelType w:val="multilevel"/>
    <w:tmpl w:val="3E54A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9710E"/>
    <w:multiLevelType w:val="multilevel"/>
    <w:tmpl w:val="E92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755DF"/>
    <w:multiLevelType w:val="multilevel"/>
    <w:tmpl w:val="4AC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40A8E"/>
    <w:multiLevelType w:val="multilevel"/>
    <w:tmpl w:val="3D5E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96F05"/>
    <w:multiLevelType w:val="hybridMultilevel"/>
    <w:tmpl w:val="C4E8A5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DA56FA2"/>
    <w:multiLevelType w:val="hybridMultilevel"/>
    <w:tmpl w:val="B4F24D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4660E24"/>
    <w:multiLevelType w:val="multilevel"/>
    <w:tmpl w:val="51C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317DA"/>
    <w:multiLevelType w:val="hybridMultilevel"/>
    <w:tmpl w:val="AA02843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5D4753A"/>
    <w:multiLevelType w:val="multilevel"/>
    <w:tmpl w:val="1DC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BC433B"/>
    <w:multiLevelType w:val="multilevel"/>
    <w:tmpl w:val="226627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27994F31"/>
    <w:multiLevelType w:val="multilevel"/>
    <w:tmpl w:val="226627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28C83581"/>
    <w:multiLevelType w:val="multilevel"/>
    <w:tmpl w:val="22662798"/>
    <w:lvl w:ilvl="0">
      <w:start w:val="1"/>
      <w:numFmt w:val="bullet"/>
      <w:pStyle w:val="Prrafodelista"/>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296250F7"/>
    <w:multiLevelType w:val="multilevel"/>
    <w:tmpl w:val="C5FA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B762D"/>
    <w:multiLevelType w:val="multilevel"/>
    <w:tmpl w:val="B7E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954B0"/>
    <w:multiLevelType w:val="hybridMultilevel"/>
    <w:tmpl w:val="649078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2C5B4820"/>
    <w:multiLevelType w:val="multilevel"/>
    <w:tmpl w:val="52F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B504D"/>
    <w:multiLevelType w:val="multilevel"/>
    <w:tmpl w:val="A0F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12512"/>
    <w:multiLevelType w:val="multilevel"/>
    <w:tmpl w:val="A490C162"/>
    <w:lvl w:ilvl="0">
      <w:start w:val="1"/>
      <w:numFmt w:val="decimal"/>
      <w:pStyle w:val="Ttulo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407475FF"/>
    <w:multiLevelType w:val="multilevel"/>
    <w:tmpl w:val="EEB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55160"/>
    <w:multiLevelType w:val="multilevel"/>
    <w:tmpl w:val="36C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8B440A"/>
    <w:multiLevelType w:val="multilevel"/>
    <w:tmpl w:val="D698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82AAA"/>
    <w:multiLevelType w:val="multilevel"/>
    <w:tmpl w:val="F1B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94C3C"/>
    <w:multiLevelType w:val="multilevel"/>
    <w:tmpl w:val="AAB200F8"/>
    <w:lvl w:ilvl="0">
      <w:start w:val="1"/>
      <w:numFmt w:val="decimal"/>
      <w:pStyle w:val="Ttulo5"/>
      <w:lvlText w:val="%1."/>
      <w:lvlJc w:val="left"/>
      <w:pPr>
        <w:tabs>
          <w:tab w:val="num" w:pos="0"/>
        </w:tabs>
        <w:ind w:left="720" w:hanging="360"/>
      </w:pPr>
    </w:lvl>
    <w:lvl w:ilvl="1">
      <w:start w:val="1"/>
      <w:numFmt w:val="lowerLetter"/>
      <w:pStyle w:val="Ttulo6"/>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575E716F"/>
    <w:multiLevelType w:val="multilevel"/>
    <w:tmpl w:val="EE8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77F17"/>
    <w:multiLevelType w:val="multilevel"/>
    <w:tmpl w:val="B50A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36127"/>
    <w:multiLevelType w:val="multilevel"/>
    <w:tmpl w:val="C95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D3CC4"/>
    <w:multiLevelType w:val="multilevel"/>
    <w:tmpl w:val="DC4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77F35"/>
    <w:multiLevelType w:val="multilevel"/>
    <w:tmpl w:val="F71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84D08"/>
    <w:multiLevelType w:val="multilevel"/>
    <w:tmpl w:val="F0C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36D5F"/>
    <w:multiLevelType w:val="multilevel"/>
    <w:tmpl w:val="3B7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D6012F"/>
    <w:multiLevelType w:val="multilevel"/>
    <w:tmpl w:val="3C7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327E3"/>
    <w:multiLevelType w:val="multilevel"/>
    <w:tmpl w:val="EF5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AA726A"/>
    <w:multiLevelType w:val="multilevel"/>
    <w:tmpl w:val="3FE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57D95"/>
    <w:multiLevelType w:val="multilevel"/>
    <w:tmpl w:val="3E8C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10696"/>
    <w:multiLevelType w:val="multilevel"/>
    <w:tmpl w:val="CEF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327CF"/>
    <w:multiLevelType w:val="hybridMultilevel"/>
    <w:tmpl w:val="CF3A7E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71EF1E6A"/>
    <w:multiLevelType w:val="multilevel"/>
    <w:tmpl w:val="E3C4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364376"/>
    <w:multiLevelType w:val="multilevel"/>
    <w:tmpl w:val="997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1A7075"/>
    <w:multiLevelType w:val="multilevel"/>
    <w:tmpl w:val="132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C628B"/>
    <w:multiLevelType w:val="multilevel"/>
    <w:tmpl w:val="8526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285A87"/>
    <w:multiLevelType w:val="multilevel"/>
    <w:tmpl w:val="5ED44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2E02B4"/>
    <w:multiLevelType w:val="multilevel"/>
    <w:tmpl w:val="A36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B1612E"/>
    <w:multiLevelType w:val="multilevel"/>
    <w:tmpl w:val="226627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085499188">
    <w:abstractNumId w:val="21"/>
  </w:num>
  <w:num w:numId="2" w16cid:durableId="1469976029">
    <w:abstractNumId w:val="32"/>
  </w:num>
  <w:num w:numId="3" w16cid:durableId="399873">
    <w:abstractNumId w:val="52"/>
  </w:num>
  <w:num w:numId="4" w16cid:durableId="354306981">
    <w:abstractNumId w:val="27"/>
  </w:num>
  <w:num w:numId="5" w16cid:durableId="1234927552">
    <w:abstractNumId w:val="19"/>
  </w:num>
  <w:num w:numId="6" w16cid:durableId="1267733839">
    <w:abstractNumId w:val="8"/>
  </w:num>
  <w:num w:numId="7" w16cid:durableId="1554610774">
    <w:abstractNumId w:val="2"/>
  </w:num>
  <w:num w:numId="8" w16cid:durableId="922645728">
    <w:abstractNumId w:val="20"/>
  </w:num>
  <w:num w:numId="9" w16cid:durableId="1564754446">
    <w:abstractNumId w:val="4"/>
  </w:num>
  <w:num w:numId="10" w16cid:durableId="1287539560">
    <w:abstractNumId w:val="14"/>
  </w:num>
  <w:num w:numId="11" w16cid:durableId="722367825">
    <w:abstractNumId w:val="45"/>
  </w:num>
  <w:num w:numId="12" w16cid:durableId="1847092374">
    <w:abstractNumId w:val="24"/>
  </w:num>
  <w:num w:numId="13" w16cid:durableId="785973424">
    <w:abstractNumId w:val="0"/>
  </w:num>
  <w:num w:numId="14" w16cid:durableId="607273903">
    <w:abstractNumId w:val="17"/>
  </w:num>
  <w:num w:numId="15" w16cid:durableId="1218394405">
    <w:abstractNumId w:val="9"/>
  </w:num>
  <w:num w:numId="16" w16cid:durableId="1997564044">
    <w:abstractNumId w:val="15"/>
  </w:num>
  <w:num w:numId="17" w16cid:durableId="779030005">
    <w:abstractNumId w:val="3"/>
  </w:num>
  <w:num w:numId="18" w16cid:durableId="1268081562">
    <w:abstractNumId w:val="16"/>
  </w:num>
  <w:num w:numId="19" w16cid:durableId="629631249">
    <w:abstractNumId w:val="37"/>
  </w:num>
  <w:num w:numId="20" w16cid:durableId="360666287">
    <w:abstractNumId w:val="44"/>
  </w:num>
  <w:num w:numId="21" w16cid:durableId="1858930164">
    <w:abstractNumId w:val="12"/>
  </w:num>
  <w:num w:numId="22" w16cid:durableId="2033533487">
    <w:abstractNumId w:val="22"/>
  </w:num>
  <w:num w:numId="23" w16cid:durableId="112795643">
    <w:abstractNumId w:val="26"/>
  </w:num>
  <w:num w:numId="24" w16cid:durableId="783425329">
    <w:abstractNumId w:val="11"/>
  </w:num>
  <w:num w:numId="25" w16cid:durableId="1672827200">
    <w:abstractNumId w:val="28"/>
  </w:num>
  <w:num w:numId="26" w16cid:durableId="844706496">
    <w:abstractNumId w:val="36"/>
  </w:num>
  <w:num w:numId="27" w16cid:durableId="52848866">
    <w:abstractNumId w:val="23"/>
  </w:num>
  <w:num w:numId="28" w16cid:durableId="1498157896">
    <w:abstractNumId w:val="50"/>
  </w:num>
  <w:num w:numId="29" w16cid:durableId="389497466">
    <w:abstractNumId w:val="38"/>
  </w:num>
  <w:num w:numId="30" w16cid:durableId="728651971">
    <w:abstractNumId w:val="7"/>
  </w:num>
  <w:num w:numId="31" w16cid:durableId="1256330032">
    <w:abstractNumId w:val="5"/>
  </w:num>
  <w:num w:numId="32" w16cid:durableId="1415319401">
    <w:abstractNumId w:val="33"/>
  </w:num>
  <w:num w:numId="33" w16cid:durableId="1919172687">
    <w:abstractNumId w:val="46"/>
  </w:num>
  <w:num w:numId="34" w16cid:durableId="1207991660">
    <w:abstractNumId w:val="29"/>
  </w:num>
  <w:num w:numId="35" w16cid:durableId="1210339730">
    <w:abstractNumId w:val="40"/>
  </w:num>
  <w:num w:numId="36" w16cid:durableId="1961691858">
    <w:abstractNumId w:val="34"/>
  </w:num>
  <w:num w:numId="37" w16cid:durableId="873082275">
    <w:abstractNumId w:val="35"/>
  </w:num>
  <w:num w:numId="38" w16cid:durableId="1539318862">
    <w:abstractNumId w:val="1"/>
  </w:num>
  <w:num w:numId="39" w16cid:durableId="1155800494">
    <w:abstractNumId w:val="43"/>
  </w:num>
  <w:num w:numId="40" w16cid:durableId="867453987">
    <w:abstractNumId w:val="39"/>
  </w:num>
  <w:num w:numId="41" w16cid:durableId="845245051">
    <w:abstractNumId w:val="18"/>
  </w:num>
  <w:num w:numId="42" w16cid:durableId="75514039">
    <w:abstractNumId w:val="31"/>
  </w:num>
  <w:num w:numId="43" w16cid:durableId="1980720203">
    <w:abstractNumId w:val="47"/>
  </w:num>
  <w:num w:numId="44" w16cid:durableId="1081951465">
    <w:abstractNumId w:val="42"/>
  </w:num>
  <w:num w:numId="45" w16cid:durableId="602615643">
    <w:abstractNumId w:val="41"/>
  </w:num>
  <w:num w:numId="46" w16cid:durableId="259218114">
    <w:abstractNumId w:val="48"/>
  </w:num>
  <w:num w:numId="47" w16cid:durableId="721756700">
    <w:abstractNumId w:val="6"/>
  </w:num>
  <w:num w:numId="48" w16cid:durableId="1070812938">
    <w:abstractNumId w:val="30"/>
  </w:num>
  <w:num w:numId="49" w16cid:durableId="644965689">
    <w:abstractNumId w:val="49"/>
  </w:num>
  <w:num w:numId="50" w16cid:durableId="897547770">
    <w:abstractNumId w:val="51"/>
  </w:num>
  <w:num w:numId="51" w16cid:durableId="1094014134">
    <w:abstractNumId w:val="25"/>
  </w:num>
  <w:num w:numId="52" w16cid:durableId="1937013746">
    <w:abstractNumId w:val="10"/>
  </w:num>
  <w:num w:numId="53" w16cid:durableId="16450459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2E8"/>
    <w:rsid w:val="000A0957"/>
    <w:rsid w:val="000C46B2"/>
    <w:rsid w:val="000D495E"/>
    <w:rsid w:val="00176948"/>
    <w:rsid w:val="001834DE"/>
    <w:rsid w:val="002770E0"/>
    <w:rsid w:val="002830FA"/>
    <w:rsid w:val="002C6A71"/>
    <w:rsid w:val="003E6B8E"/>
    <w:rsid w:val="00442F17"/>
    <w:rsid w:val="004F1F2C"/>
    <w:rsid w:val="005D42DE"/>
    <w:rsid w:val="006812E8"/>
    <w:rsid w:val="006E2D9F"/>
    <w:rsid w:val="006F6EF4"/>
    <w:rsid w:val="0081292A"/>
    <w:rsid w:val="00813B96"/>
    <w:rsid w:val="00817C6D"/>
    <w:rsid w:val="0082227F"/>
    <w:rsid w:val="008260B2"/>
    <w:rsid w:val="00845045"/>
    <w:rsid w:val="008703C8"/>
    <w:rsid w:val="00876F4F"/>
    <w:rsid w:val="009253B7"/>
    <w:rsid w:val="009654BA"/>
    <w:rsid w:val="00967E34"/>
    <w:rsid w:val="00BA1DCE"/>
    <w:rsid w:val="00C3026B"/>
    <w:rsid w:val="00D00AD0"/>
    <w:rsid w:val="00D14714"/>
    <w:rsid w:val="00D47253"/>
    <w:rsid w:val="00DA42E1"/>
    <w:rsid w:val="00DF593A"/>
    <w:rsid w:val="00F80203"/>
    <w:rsid w:val="00FC5E86"/>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71BD"/>
  <w15:docId w15:val="{617D55B8-27C7-4542-89D7-392FECEA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99"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Emphasis" w:uiPriority="99"/>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D9F"/>
    <w:pPr>
      <w:spacing w:line="360" w:lineRule="auto"/>
    </w:pPr>
    <w:rPr>
      <w:rFonts w:ascii="Times New Roman" w:hAnsi="Times New Roman"/>
      <w:sz w:val="24"/>
    </w:rPr>
  </w:style>
  <w:style w:type="paragraph" w:styleId="Ttulo1">
    <w:name w:val="heading 1"/>
    <w:basedOn w:val="Normal"/>
    <w:next w:val="Normal"/>
    <w:link w:val="Ttulo1Car"/>
    <w:uiPriority w:val="9"/>
    <w:qFormat/>
    <w:rsid w:val="00790BEA"/>
    <w:pPr>
      <w:keepNext/>
      <w:pageBreakBefore/>
      <w:numPr>
        <w:numId w:val="4"/>
      </w:numPr>
      <w:spacing w:after="240"/>
      <w:ind w:left="510" w:hanging="510"/>
      <w:outlineLvl w:val="0"/>
    </w:pPr>
    <w:rPr>
      <w:rFonts w:eastAsia="Times New Roman"/>
      <w:b/>
      <w:bCs/>
      <w:kern w:val="2"/>
      <w:sz w:val="32"/>
      <w:szCs w:val="48"/>
    </w:rPr>
  </w:style>
  <w:style w:type="paragraph" w:styleId="Ttulo2">
    <w:name w:val="heading 2"/>
    <w:basedOn w:val="Normal"/>
    <w:next w:val="Normal"/>
    <w:link w:val="Ttulo2Car"/>
    <w:uiPriority w:val="9"/>
    <w:qFormat/>
    <w:rsid w:val="003B778F"/>
    <w:pPr>
      <w:keepNext/>
      <w:spacing w:before="120"/>
      <w:contextualSpacing/>
      <w:outlineLvl w:val="1"/>
    </w:pPr>
    <w:rPr>
      <w:rFonts w:eastAsia="Times New Roman" w:cs="Arial"/>
      <w:b/>
      <w:bCs/>
      <w:sz w:val="28"/>
      <w:lang w:val="es-ES"/>
    </w:rPr>
  </w:style>
  <w:style w:type="paragraph" w:styleId="Ttulo3">
    <w:name w:val="heading 3"/>
    <w:basedOn w:val="Normal"/>
    <w:link w:val="Ttulo3Car"/>
    <w:uiPriority w:val="9"/>
    <w:qFormat/>
    <w:rsid w:val="00A31DDB"/>
    <w:pPr>
      <w:keepNext/>
      <w:spacing w:before="60" w:after="60"/>
      <w:ind w:left="1440"/>
      <w:outlineLvl w:val="2"/>
    </w:pPr>
    <w:rPr>
      <w:rFonts w:eastAsiaTheme="minorEastAsia"/>
      <w:b/>
      <w:bCs/>
      <w:sz w:val="27"/>
      <w:szCs w:val="27"/>
    </w:rPr>
  </w:style>
  <w:style w:type="paragraph" w:styleId="Ttulo4">
    <w:name w:val="heading 4"/>
    <w:basedOn w:val="Normal"/>
    <w:next w:val="Normal"/>
    <w:link w:val="Ttulo4Car"/>
    <w:qFormat/>
    <w:rsid w:val="00F87883"/>
    <w:pPr>
      <w:keepNext/>
      <w:spacing w:before="60" w:after="60"/>
      <w:ind w:left="2160"/>
      <w:contextualSpacing/>
      <w:outlineLvl w:val="3"/>
    </w:pPr>
    <w:rPr>
      <w:rFonts w:eastAsiaTheme="majorEastAsia" w:cstheme="majorBidi"/>
      <w:b/>
      <w:bCs/>
      <w:szCs w:val="28"/>
    </w:rPr>
  </w:style>
  <w:style w:type="paragraph" w:styleId="Ttulo5">
    <w:name w:val="heading 5"/>
    <w:basedOn w:val="Normal"/>
    <w:next w:val="Normal"/>
    <w:link w:val="Ttulo5Car"/>
    <w:qFormat/>
    <w:rsid w:val="008E4C34"/>
    <w:pPr>
      <w:keepNext/>
      <w:numPr>
        <w:numId w:val="2"/>
      </w:numPr>
      <w:ind w:left="714" w:hanging="357"/>
      <w:jc w:val="both"/>
      <w:outlineLvl w:val="4"/>
    </w:pPr>
    <w:rPr>
      <w:rFonts w:eastAsia="Times New Roman" w:cs="Times New Roman"/>
      <w:b/>
      <w:color w:val="000000"/>
    </w:rPr>
  </w:style>
  <w:style w:type="paragraph" w:styleId="Ttulo6">
    <w:name w:val="heading 6"/>
    <w:basedOn w:val="Normal"/>
    <w:next w:val="Normal"/>
    <w:link w:val="Ttulo6Car"/>
    <w:unhideWhenUsed/>
    <w:qFormat/>
    <w:rsid w:val="008E4C34"/>
    <w:pPr>
      <w:numPr>
        <w:ilvl w:val="1"/>
        <w:numId w:val="2"/>
      </w:numPr>
      <w:spacing w:after="160"/>
      <w:jc w:val="both"/>
      <w:outlineLvl w:val="5"/>
    </w:pPr>
    <w:rPr>
      <w:rFonts w:eastAsia="Times New Roman" w:cs="Times New Roman"/>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qFormat/>
    <w:rsid w:val="00A31DDB"/>
    <w:rPr>
      <w:rFonts w:eastAsiaTheme="minorEastAsia"/>
      <w:b/>
      <w:bCs/>
      <w:sz w:val="27"/>
      <w:szCs w:val="27"/>
    </w:rPr>
  </w:style>
  <w:style w:type="character" w:customStyle="1" w:styleId="Ttulo2Car">
    <w:name w:val="Título 2 Car"/>
    <w:basedOn w:val="Fuentedeprrafopredeter"/>
    <w:link w:val="Ttulo2"/>
    <w:uiPriority w:val="9"/>
    <w:qFormat/>
    <w:rsid w:val="003B778F"/>
    <w:rPr>
      <w:rFonts w:ascii="Times New Roman" w:eastAsia="Times New Roman" w:hAnsi="Times New Roman" w:cs="Arial"/>
      <w:b/>
      <w:bCs/>
      <w:sz w:val="28"/>
      <w:lang w:val="es-ES"/>
    </w:rPr>
  </w:style>
  <w:style w:type="character" w:customStyle="1" w:styleId="Ttulo1Car">
    <w:name w:val="Título 1 Car"/>
    <w:basedOn w:val="Fuentedeprrafopredeter"/>
    <w:link w:val="Ttulo1"/>
    <w:uiPriority w:val="9"/>
    <w:qFormat/>
    <w:rsid w:val="00790BEA"/>
    <w:rPr>
      <w:rFonts w:ascii="Times New Roman" w:eastAsia="Times New Roman" w:hAnsi="Times New Roman"/>
      <w:b/>
      <w:bCs/>
      <w:kern w:val="2"/>
      <w:sz w:val="32"/>
      <w:szCs w:val="48"/>
    </w:rPr>
  </w:style>
  <w:style w:type="character" w:customStyle="1" w:styleId="TtuloCar">
    <w:name w:val="Título Car"/>
    <w:basedOn w:val="Fuentedeprrafopredeter"/>
    <w:link w:val="Ttulo"/>
    <w:qFormat/>
    <w:rsid w:val="00F33B41"/>
    <w:rPr>
      <w:rFonts w:asciiTheme="majorHAnsi" w:hAnsiTheme="majorHAnsi" w:cstheme="majorBidi"/>
      <w:b/>
      <w:spacing w:val="-10"/>
      <w:kern w:val="2"/>
      <w:sz w:val="40"/>
      <w:szCs w:val="56"/>
    </w:rPr>
  </w:style>
  <w:style w:type="character" w:customStyle="1" w:styleId="apple-converted-space">
    <w:name w:val="apple-converted-space"/>
    <w:basedOn w:val="Fuentedeprrafopredeter"/>
    <w:uiPriority w:val="99"/>
    <w:qFormat/>
    <w:rsid w:val="00F87883"/>
  </w:style>
  <w:style w:type="character" w:customStyle="1" w:styleId="EnlacedeInternet">
    <w:name w:val="Enlace de Internet"/>
    <w:basedOn w:val="Fuentedeprrafopredeter"/>
    <w:uiPriority w:val="99"/>
    <w:qFormat/>
    <w:rsid w:val="00B14269"/>
    <w:rPr>
      <w:color w:val="0000FF" w:themeColor="hyperlink"/>
      <w:lang w:val="en-US"/>
    </w:rPr>
  </w:style>
  <w:style w:type="character" w:customStyle="1" w:styleId="Ttulo4Car">
    <w:name w:val="Título 4 Car"/>
    <w:basedOn w:val="Fuentedeprrafopredeter"/>
    <w:link w:val="Ttulo4"/>
    <w:qFormat/>
    <w:rsid w:val="00F87883"/>
    <w:rPr>
      <w:rFonts w:eastAsiaTheme="majorEastAsia" w:cstheme="majorBidi"/>
      <w:b/>
      <w:bCs/>
      <w:szCs w:val="28"/>
    </w:rPr>
  </w:style>
  <w:style w:type="character" w:customStyle="1" w:styleId="reference-accessdate">
    <w:name w:val="reference-accessdate"/>
    <w:basedOn w:val="Fuentedeprrafopredeter"/>
    <w:qFormat/>
    <w:rsid w:val="00F87883"/>
  </w:style>
  <w:style w:type="character" w:customStyle="1" w:styleId="nowrap">
    <w:name w:val="nowrap"/>
    <w:basedOn w:val="Fuentedeprrafopredeter"/>
    <w:uiPriority w:val="4"/>
    <w:qFormat/>
    <w:rsid w:val="00F87883"/>
  </w:style>
  <w:style w:type="character" w:customStyle="1" w:styleId="fn">
    <w:name w:val="fn"/>
    <w:basedOn w:val="Fuentedeprrafopredeter"/>
    <w:uiPriority w:val="99"/>
    <w:qFormat/>
    <w:rsid w:val="00F87883"/>
  </w:style>
  <w:style w:type="character" w:customStyle="1" w:styleId="comma">
    <w:name w:val="comma"/>
    <w:basedOn w:val="Fuentedeprrafopredeter"/>
    <w:uiPriority w:val="99"/>
    <w:qFormat/>
    <w:rsid w:val="00F87883"/>
  </w:style>
  <w:style w:type="character" w:customStyle="1" w:styleId="Ttulo5Car">
    <w:name w:val="Título 5 Car"/>
    <w:basedOn w:val="Fuentedeprrafopredeter"/>
    <w:link w:val="Ttulo5"/>
    <w:qFormat/>
    <w:rsid w:val="008E4C34"/>
    <w:rPr>
      <w:rFonts w:ascii="Times New Roman" w:eastAsia="Times New Roman" w:hAnsi="Times New Roman" w:cs="Times New Roman"/>
      <w:b/>
      <w:color w:val="000000"/>
      <w:sz w:val="24"/>
    </w:rPr>
  </w:style>
  <w:style w:type="character" w:customStyle="1" w:styleId="TextonotapieCar">
    <w:name w:val="Texto nota pie Car"/>
    <w:basedOn w:val="Fuentedeprrafopredeter"/>
    <w:link w:val="Textonotapie"/>
    <w:semiHidden/>
    <w:qFormat/>
    <w:rsid w:val="00F87883"/>
    <w:rPr>
      <w:rFonts w:cs="Times New Roman"/>
      <w:sz w:val="20"/>
      <w:szCs w:val="20"/>
    </w:rPr>
  </w:style>
  <w:style w:type="character" w:customStyle="1" w:styleId="EncabezadoCar">
    <w:name w:val="Encabezado Car"/>
    <w:basedOn w:val="Fuentedeprrafopredeter"/>
    <w:link w:val="Encabezado"/>
    <w:uiPriority w:val="99"/>
    <w:qFormat/>
    <w:rsid w:val="00F87883"/>
    <w:rPr>
      <w:rFonts w:cs="Times New Roman"/>
      <w:szCs w:val="24"/>
    </w:rPr>
  </w:style>
  <w:style w:type="character" w:customStyle="1" w:styleId="PiedepginaCar">
    <w:name w:val="Pie de página Car"/>
    <w:basedOn w:val="Fuentedeprrafopredeter"/>
    <w:link w:val="Piedepgina"/>
    <w:qFormat/>
    <w:rsid w:val="00F87883"/>
    <w:rPr>
      <w:rFonts w:cs="Times New Roman"/>
      <w:szCs w:val="24"/>
    </w:rPr>
  </w:style>
  <w:style w:type="character" w:customStyle="1" w:styleId="Caracteresdenotaalpie">
    <w:name w:val="Caracteres de nota al pie"/>
    <w:basedOn w:val="Fuentedeprrafopredeter"/>
    <w:uiPriority w:val="99"/>
    <w:semiHidden/>
    <w:unhideWhenUsed/>
    <w:qFormat/>
    <w:rsid w:val="00F87883"/>
    <w:rPr>
      <w:vertAlign w:val="superscript"/>
    </w:rPr>
  </w:style>
  <w:style w:type="character" w:customStyle="1" w:styleId="Ancladenotaalpie">
    <w:name w:val="Ancla de nota al pie"/>
    <w:rPr>
      <w:vertAlign w:val="superscript"/>
    </w:rPr>
  </w:style>
  <w:style w:type="character" w:styleId="Nmerodepgina">
    <w:name w:val="page number"/>
    <w:basedOn w:val="Fuentedeprrafopredeter"/>
    <w:qFormat/>
    <w:rsid w:val="00F87883"/>
  </w:style>
  <w:style w:type="character" w:customStyle="1" w:styleId="Caracteresdenotafinal">
    <w:name w:val="Caracteres de nota final"/>
    <w:basedOn w:val="Fuentedeprrafopredeter"/>
    <w:semiHidden/>
    <w:unhideWhenUsed/>
    <w:qFormat/>
    <w:rsid w:val="00F87883"/>
    <w:rPr>
      <w:vertAlign w:val="superscript"/>
    </w:rPr>
  </w:style>
  <w:style w:type="character" w:customStyle="1" w:styleId="Ancladenotafinal">
    <w:name w:val="Ancla de nota final"/>
    <w:rPr>
      <w:vertAlign w:val="superscript"/>
    </w:rPr>
  </w:style>
  <w:style w:type="character" w:customStyle="1" w:styleId="TextonotaalfinalCar">
    <w:name w:val="Texto nota al final Car"/>
    <w:basedOn w:val="Fuentedeprrafopredeter"/>
    <w:link w:val="Textonotaalfinal"/>
    <w:semiHidden/>
    <w:qFormat/>
    <w:rsid w:val="00F87883"/>
    <w:rPr>
      <w:rFonts w:cs="Times New Roman"/>
      <w:sz w:val="20"/>
      <w:szCs w:val="20"/>
    </w:rPr>
  </w:style>
  <w:style w:type="character" w:customStyle="1" w:styleId="TextodegloboCar">
    <w:name w:val="Texto de globo Car"/>
    <w:basedOn w:val="Fuentedeprrafopredeter"/>
    <w:link w:val="Textodeglobo"/>
    <w:uiPriority w:val="99"/>
    <w:qFormat/>
    <w:rsid w:val="00F33B41"/>
    <w:rPr>
      <w:rFonts w:ascii="Tahoma" w:hAnsi="Tahoma" w:cs="Tahoma"/>
      <w:sz w:val="16"/>
      <w:szCs w:val="16"/>
    </w:rPr>
  </w:style>
  <w:style w:type="character" w:styleId="Textodelmarcadordeposicin">
    <w:name w:val="Placeholder Text"/>
    <w:basedOn w:val="Fuentedeprrafopredeter"/>
    <w:uiPriority w:val="99"/>
    <w:semiHidden/>
    <w:qFormat/>
    <w:rsid w:val="00F87883"/>
    <w:rPr>
      <w:color w:val="808080"/>
    </w:rPr>
  </w:style>
  <w:style w:type="character" w:customStyle="1" w:styleId="Ttulo6Car">
    <w:name w:val="Título 6 Car"/>
    <w:basedOn w:val="Fuentedeprrafopredeter"/>
    <w:link w:val="Ttulo6"/>
    <w:qFormat/>
    <w:rsid w:val="008E4C34"/>
    <w:rPr>
      <w:rFonts w:ascii="Times New Roman" w:eastAsia="Times New Roman" w:hAnsi="Times New Roman" w:cs="Times New Roman"/>
      <w:b/>
      <w:color w:val="000000"/>
      <w:sz w:val="24"/>
    </w:rPr>
  </w:style>
  <w:style w:type="character" w:customStyle="1" w:styleId="TitulotrabajoChar">
    <w:name w:val="Titulo_trabajo Char"/>
    <w:basedOn w:val="Fuentedeprrafopredeter"/>
    <w:link w:val="Titulotrabajo"/>
    <w:qFormat/>
    <w:rsid w:val="002B6F01"/>
    <w:rPr>
      <w:rFonts w:ascii="Times New Roman" w:hAnsi="Times New Roman"/>
      <w:b/>
      <w:sz w:val="24"/>
    </w:rPr>
  </w:style>
  <w:style w:type="character" w:customStyle="1" w:styleId="Enlacedelndice">
    <w:name w:val="Enlace del índice"/>
    <w:qFormat/>
  </w:style>
  <w:style w:type="paragraph" w:styleId="Ttulo">
    <w:name w:val="Title"/>
    <w:basedOn w:val="Normal"/>
    <w:next w:val="Textoindependiente"/>
    <w:link w:val="TtuloCar"/>
    <w:qFormat/>
    <w:rsid w:val="00241CF9"/>
    <w:pPr>
      <w:contextualSpacing/>
    </w:pPr>
    <w:rPr>
      <w:rFonts w:asciiTheme="majorHAnsi" w:hAnsiTheme="majorHAnsi" w:cstheme="majorBidi"/>
      <w:b/>
      <w:spacing w:val="-10"/>
      <w:kern w:val="2"/>
      <w:sz w:val="40"/>
      <w:szCs w:val="56"/>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next w:val="Normal"/>
    <w:uiPriority w:val="99"/>
    <w:qFormat/>
    <w:rsid w:val="00F87883"/>
    <w:rPr>
      <w:b/>
      <w:bCs/>
      <w:szCs w:val="20"/>
      <w:lang w:val="en-US"/>
    </w:rPr>
  </w:style>
  <w:style w:type="paragraph" w:customStyle="1" w:styleId="ndice">
    <w:name w:val="Índice"/>
    <w:basedOn w:val="Normal"/>
    <w:qFormat/>
    <w:pPr>
      <w:suppressLineNumbers/>
    </w:pPr>
    <w:rPr>
      <w:rFonts w:cs="Lohit Devanagari"/>
    </w:rPr>
  </w:style>
  <w:style w:type="paragraph" w:styleId="NormalWeb">
    <w:name w:val="Normal (Web)"/>
    <w:basedOn w:val="Normal"/>
    <w:uiPriority w:val="99"/>
    <w:unhideWhenUsed/>
    <w:qFormat/>
    <w:rsid w:val="00F87883"/>
    <w:pPr>
      <w:spacing w:beforeAutospacing="1" w:afterAutospacing="1"/>
    </w:pPr>
    <w:rPr>
      <w:lang w:eastAsia="es-AR"/>
    </w:rPr>
  </w:style>
  <w:style w:type="paragraph" w:customStyle="1" w:styleId="Recuadro">
    <w:name w:val="Recuadro"/>
    <w:basedOn w:val="Normal"/>
    <w:next w:val="Normal"/>
    <w:autoRedefine/>
    <w:qFormat/>
    <w:rsid w:val="00B026B2"/>
    <w:pPr>
      <w:keepLines/>
      <w:pBdr>
        <w:top w:val="single" w:sz="4" w:space="5" w:color="000000"/>
        <w:left w:val="single" w:sz="4" w:space="10" w:color="000000"/>
        <w:bottom w:val="single" w:sz="4" w:space="5" w:color="000000"/>
        <w:right w:val="single" w:sz="4" w:space="10" w:color="000000"/>
      </w:pBdr>
      <w:spacing w:before="240" w:after="240"/>
      <w:ind w:left="567" w:right="567"/>
    </w:pPr>
    <w:rPr>
      <w:rFonts w:eastAsiaTheme="minorEastAsia"/>
      <w:b/>
      <w:szCs w:val="24"/>
    </w:rPr>
  </w:style>
  <w:style w:type="paragraph" w:customStyle="1" w:styleId="Estilo1">
    <w:name w:val="Estilo1"/>
    <w:basedOn w:val="Ttulo2"/>
    <w:uiPriority w:val="99"/>
    <w:qFormat/>
    <w:rsid w:val="00F87883"/>
    <w:pPr>
      <w:ind w:left="102"/>
      <w:contextualSpacing w:val="0"/>
    </w:pPr>
    <w:rPr>
      <w:i/>
      <w:u w:color="000000"/>
      <w:lang w:eastAsia="es-ES"/>
    </w:rPr>
  </w:style>
  <w:style w:type="paragraph" w:customStyle="1" w:styleId="Ecuacin">
    <w:name w:val="Ecuación"/>
    <w:basedOn w:val="Normal"/>
    <w:uiPriority w:val="4"/>
    <w:qFormat/>
    <w:rsid w:val="00F87883"/>
    <w:pPr>
      <w:spacing w:before="120"/>
      <w:jc w:val="center"/>
    </w:pPr>
    <w:rPr>
      <w:rFonts w:eastAsiaTheme="minorEastAsia"/>
      <w:szCs w:val="20"/>
    </w:rPr>
  </w:style>
  <w:style w:type="paragraph" w:styleId="TDC1">
    <w:name w:val="toc 1"/>
    <w:basedOn w:val="Normal"/>
    <w:next w:val="Normal"/>
    <w:autoRedefine/>
    <w:uiPriority w:val="39"/>
    <w:rsid w:val="00F87883"/>
    <w:pPr>
      <w:spacing w:after="100"/>
    </w:pPr>
  </w:style>
  <w:style w:type="paragraph" w:styleId="TDC2">
    <w:name w:val="toc 2"/>
    <w:basedOn w:val="Normal"/>
    <w:next w:val="Normal"/>
    <w:autoRedefine/>
    <w:uiPriority w:val="39"/>
    <w:rsid w:val="00F87883"/>
    <w:pPr>
      <w:spacing w:after="100"/>
      <w:ind w:left="220"/>
    </w:pPr>
  </w:style>
  <w:style w:type="paragraph" w:styleId="TDC3">
    <w:name w:val="toc 3"/>
    <w:basedOn w:val="Normal"/>
    <w:next w:val="Normal"/>
    <w:autoRedefine/>
    <w:uiPriority w:val="39"/>
    <w:rsid w:val="00F87883"/>
    <w:pPr>
      <w:spacing w:after="100"/>
      <w:ind w:left="440"/>
    </w:pPr>
  </w:style>
  <w:style w:type="paragraph" w:styleId="TDC4">
    <w:name w:val="toc 4"/>
    <w:basedOn w:val="Normal"/>
    <w:next w:val="Normal"/>
    <w:autoRedefine/>
    <w:uiPriority w:val="39"/>
    <w:unhideWhenUsed/>
    <w:rsid w:val="00F87883"/>
    <w:pPr>
      <w:spacing w:after="100" w:line="276" w:lineRule="auto"/>
      <w:ind w:left="660"/>
    </w:pPr>
    <w:rPr>
      <w:rFonts w:eastAsiaTheme="minorEastAsia"/>
      <w:lang w:val="en-US"/>
    </w:rPr>
  </w:style>
  <w:style w:type="paragraph" w:styleId="TDC5">
    <w:name w:val="toc 5"/>
    <w:basedOn w:val="Normal"/>
    <w:next w:val="Normal"/>
    <w:autoRedefine/>
    <w:uiPriority w:val="39"/>
    <w:unhideWhenUsed/>
    <w:rsid w:val="00F87883"/>
    <w:pPr>
      <w:spacing w:after="100" w:line="276" w:lineRule="auto"/>
      <w:ind w:left="880"/>
    </w:pPr>
    <w:rPr>
      <w:rFonts w:eastAsiaTheme="minorEastAsia"/>
      <w:lang w:val="en-US"/>
    </w:rPr>
  </w:style>
  <w:style w:type="paragraph" w:styleId="TDC6">
    <w:name w:val="toc 6"/>
    <w:basedOn w:val="Normal"/>
    <w:next w:val="Normal"/>
    <w:autoRedefine/>
    <w:uiPriority w:val="39"/>
    <w:unhideWhenUsed/>
    <w:rsid w:val="00F87883"/>
    <w:pPr>
      <w:spacing w:after="100" w:line="276" w:lineRule="auto"/>
      <w:ind w:left="1100"/>
    </w:pPr>
    <w:rPr>
      <w:rFonts w:eastAsiaTheme="minorEastAsia"/>
      <w:lang w:val="en-US"/>
    </w:rPr>
  </w:style>
  <w:style w:type="paragraph" w:styleId="TDC7">
    <w:name w:val="toc 7"/>
    <w:basedOn w:val="Normal"/>
    <w:next w:val="Normal"/>
    <w:autoRedefine/>
    <w:uiPriority w:val="39"/>
    <w:unhideWhenUsed/>
    <w:rsid w:val="00F87883"/>
    <w:pPr>
      <w:spacing w:after="100" w:line="276" w:lineRule="auto"/>
      <w:ind w:left="1320"/>
    </w:pPr>
    <w:rPr>
      <w:rFonts w:eastAsiaTheme="minorEastAsia"/>
      <w:lang w:val="en-US"/>
    </w:rPr>
  </w:style>
  <w:style w:type="paragraph" w:styleId="TDC8">
    <w:name w:val="toc 8"/>
    <w:basedOn w:val="Normal"/>
    <w:next w:val="Normal"/>
    <w:autoRedefine/>
    <w:uiPriority w:val="39"/>
    <w:unhideWhenUsed/>
    <w:rsid w:val="00F87883"/>
    <w:pPr>
      <w:spacing w:after="100" w:line="276" w:lineRule="auto"/>
      <w:ind w:left="1540"/>
    </w:pPr>
    <w:rPr>
      <w:rFonts w:eastAsiaTheme="minorEastAsia"/>
      <w:lang w:val="en-US"/>
    </w:rPr>
  </w:style>
  <w:style w:type="paragraph" w:styleId="TDC9">
    <w:name w:val="toc 9"/>
    <w:basedOn w:val="Normal"/>
    <w:next w:val="Normal"/>
    <w:autoRedefine/>
    <w:uiPriority w:val="39"/>
    <w:unhideWhenUsed/>
    <w:rsid w:val="00F87883"/>
    <w:pPr>
      <w:spacing w:after="100" w:line="276" w:lineRule="auto"/>
      <w:ind w:left="1760"/>
    </w:pPr>
    <w:rPr>
      <w:rFonts w:eastAsiaTheme="minorEastAsia"/>
      <w:lang w:val="en-US"/>
    </w:rPr>
  </w:style>
  <w:style w:type="paragraph" w:styleId="Textonotapie">
    <w:name w:val="footnote text"/>
    <w:basedOn w:val="Normal"/>
    <w:link w:val="TextonotapieCar"/>
    <w:semiHidden/>
    <w:unhideWhenUsed/>
    <w:rsid w:val="00F87883"/>
    <w:rPr>
      <w:szCs w:val="20"/>
    </w:rPr>
  </w:style>
  <w:style w:type="paragraph" w:customStyle="1" w:styleId="Cabeceraypie">
    <w:name w:val="Cabecera y pie"/>
    <w:basedOn w:val="Normal"/>
    <w:qFormat/>
  </w:style>
  <w:style w:type="paragraph" w:styleId="Encabezado">
    <w:name w:val="header"/>
    <w:basedOn w:val="Normal"/>
    <w:link w:val="EncabezadoCar"/>
    <w:uiPriority w:val="99"/>
    <w:rsid w:val="00F87883"/>
    <w:pPr>
      <w:tabs>
        <w:tab w:val="center" w:pos="4320"/>
        <w:tab w:val="right" w:pos="8640"/>
      </w:tabs>
    </w:pPr>
  </w:style>
  <w:style w:type="paragraph" w:styleId="Piedepgina">
    <w:name w:val="footer"/>
    <w:basedOn w:val="Normal"/>
    <w:link w:val="PiedepginaCar"/>
    <w:rsid w:val="00F87883"/>
    <w:pPr>
      <w:tabs>
        <w:tab w:val="center" w:pos="4320"/>
        <w:tab w:val="right" w:pos="8640"/>
      </w:tabs>
    </w:pPr>
  </w:style>
  <w:style w:type="paragraph" w:styleId="Textonotaalfinal">
    <w:name w:val="endnote text"/>
    <w:basedOn w:val="Normal"/>
    <w:link w:val="TextonotaalfinalCar"/>
    <w:semiHidden/>
    <w:unhideWhenUsed/>
    <w:rsid w:val="00F87883"/>
    <w:rPr>
      <w:szCs w:val="20"/>
    </w:rPr>
  </w:style>
  <w:style w:type="paragraph" w:styleId="Textodeglobo">
    <w:name w:val="Balloon Text"/>
    <w:basedOn w:val="Normal"/>
    <w:link w:val="TextodegloboCar"/>
    <w:uiPriority w:val="99"/>
    <w:qFormat/>
    <w:rsid w:val="00F87883"/>
    <w:rPr>
      <w:rFonts w:ascii="Tahoma" w:hAnsi="Tahoma" w:cs="Tahoma"/>
      <w:sz w:val="16"/>
      <w:szCs w:val="16"/>
    </w:rPr>
  </w:style>
  <w:style w:type="paragraph" w:styleId="Prrafodelista">
    <w:name w:val="List Paragraph"/>
    <w:basedOn w:val="Normal"/>
    <w:uiPriority w:val="34"/>
    <w:qFormat/>
    <w:rsid w:val="00E9199A"/>
    <w:pPr>
      <w:numPr>
        <w:numId w:val="1"/>
      </w:numPr>
      <w:contextualSpacing/>
    </w:pPr>
    <w:rPr>
      <w:rFonts w:cs="Arial"/>
      <w:szCs w:val="24"/>
      <w:lang w:val="en-US"/>
    </w:rPr>
  </w:style>
  <w:style w:type="paragraph" w:styleId="Ttulodendice">
    <w:name w:val="index heading"/>
    <w:basedOn w:val="Ttulo"/>
  </w:style>
  <w:style w:type="paragraph" w:styleId="TtuloTDC">
    <w:name w:val="TOC Heading"/>
    <w:basedOn w:val="Ttulo1"/>
    <w:next w:val="Normal"/>
    <w:uiPriority w:val="39"/>
    <w:unhideWhenUsed/>
    <w:qFormat/>
    <w:rsid w:val="00F87883"/>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s-ES"/>
    </w:rPr>
  </w:style>
  <w:style w:type="paragraph" w:customStyle="1" w:styleId="Snippet">
    <w:name w:val="Snippet"/>
    <w:basedOn w:val="Normal"/>
    <w:qFormat/>
    <w:rsid w:val="00A60C0C"/>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000000"/>
      <w:szCs w:val="24"/>
    </w:rPr>
  </w:style>
  <w:style w:type="paragraph" w:customStyle="1" w:styleId="ListParagraph2">
    <w:name w:val="List Paragraph 2"/>
    <w:basedOn w:val="Prrafodelista"/>
    <w:qFormat/>
    <w:rsid w:val="00224CEB"/>
  </w:style>
  <w:style w:type="paragraph" w:customStyle="1" w:styleId="Preliminares">
    <w:name w:val="Preliminares"/>
    <w:basedOn w:val="Normal"/>
    <w:qFormat/>
    <w:rsid w:val="00E9199A"/>
    <w:pPr>
      <w:keepNext/>
      <w:spacing w:after="120"/>
    </w:pPr>
    <w:rPr>
      <w:b/>
      <w:bCs/>
      <w:sz w:val="32"/>
      <w:szCs w:val="28"/>
    </w:rPr>
  </w:style>
  <w:style w:type="paragraph" w:styleId="Bibliografa">
    <w:name w:val="Bibliography"/>
    <w:basedOn w:val="Normal"/>
    <w:next w:val="Normal"/>
    <w:uiPriority w:val="37"/>
    <w:unhideWhenUsed/>
    <w:qFormat/>
    <w:rsid w:val="008D0040"/>
  </w:style>
  <w:style w:type="paragraph" w:customStyle="1" w:styleId="Ttulo11">
    <w:name w:val="Título 11"/>
    <w:basedOn w:val="Ttulo1"/>
    <w:qFormat/>
    <w:rsid w:val="00D550AF"/>
  </w:style>
  <w:style w:type="paragraph" w:styleId="Tabladeilustraciones">
    <w:name w:val="table of figures"/>
    <w:basedOn w:val="Normal"/>
    <w:next w:val="Normal"/>
    <w:uiPriority w:val="99"/>
    <w:unhideWhenUsed/>
    <w:qFormat/>
    <w:rsid w:val="00AA6CFC"/>
  </w:style>
  <w:style w:type="paragraph" w:customStyle="1" w:styleId="Default">
    <w:name w:val="Default"/>
    <w:qFormat/>
    <w:rsid w:val="00F84E75"/>
    <w:rPr>
      <w:rFonts w:ascii="Times New Roman" w:eastAsia="Calibri" w:hAnsi="Times New Roman" w:cs="Times New Roman"/>
      <w:color w:val="000000"/>
      <w:sz w:val="24"/>
      <w:szCs w:val="24"/>
      <w:lang w:val="en-US"/>
    </w:rPr>
  </w:style>
  <w:style w:type="paragraph" w:customStyle="1" w:styleId="Titulotrabajo">
    <w:name w:val="Titulo_trabajo"/>
    <w:basedOn w:val="Normal"/>
    <w:link w:val="TitulotrabajoChar"/>
    <w:qFormat/>
    <w:rsid w:val="002B6F01"/>
    <w:pPr>
      <w:jc w:val="center"/>
    </w:pPr>
    <w:rPr>
      <w:b/>
    </w:rPr>
  </w:style>
  <w:style w:type="paragraph" w:customStyle="1" w:styleId="Contenidodelmarco">
    <w:name w:val="Contenido del marco"/>
    <w:basedOn w:val="Normal"/>
    <w:qFormat/>
  </w:style>
  <w:style w:type="table" w:styleId="Tablaconcuadrcula">
    <w:name w:val="Table Grid"/>
    <w:basedOn w:val="Tablanormal"/>
    <w:rsid w:val="00F87883"/>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EF3DF9"/>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Sinespaciado">
    <w:name w:val="No Spacing"/>
    <w:uiPriority w:val="1"/>
    <w:qFormat/>
    <w:rsid w:val="0081292A"/>
    <w:pPr>
      <w:suppressAutoHyphens w:val="0"/>
    </w:pPr>
    <w:rPr>
      <w:kern w:val="2"/>
      <w:sz w:val="24"/>
      <w:szCs w:val="24"/>
      <w14:ligatures w14:val="standardContextual"/>
    </w:rPr>
  </w:style>
  <w:style w:type="character" w:styleId="Hipervnculo">
    <w:name w:val="Hyperlink"/>
    <w:basedOn w:val="Fuentedeprrafopredeter"/>
    <w:uiPriority w:val="99"/>
    <w:unhideWhenUsed/>
    <w:rsid w:val="008129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C:/Users/Gustavo/Google%20Drive/IUA%20TESIS/DOCUMENTOS%20GU%C3%8DA/09%20Template%20tesis.dotm" TargetMode="External"/><Relationship Id="rId18" Type="http://schemas.openxmlformats.org/officeDocument/2006/relationships/hyperlink" Target="../../../../../../../C:/Users/Gustavo/Google%20Drive/IUA%20TESIS/DOCUMENTOS%20GU%C3%8DA/09%20Template%20tesis.dotm" TargetMode="External"/><Relationship Id="rId26" Type="http://schemas.openxmlformats.org/officeDocument/2006/relationships/image" Target="media/image8.png"/><Relationship Id="rId39" Type="http://schemas.openxmlformats.org/officeDocument/2006/relationships/image" Target="media/image17.png"/><Relationship Id="rId21" Type="http://schemas.openxmlformats.org/officeDocument/2006/relationships/image" Target="media/image3.png"/><Relationship Id="rId34" Type="http://schemas.openxmlformats.org/officeDocument/2006/relationships/hyperlink" Target="https://nodejs.org/"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jpeg"/><Relationship Id="rId55" Type="http://schemas.openxmlformats.org/officeDocument/2006/relationships/image" Target="media/image3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C:/Users/Gustavo/Google%20Drive/IUA%20TESIS/DOCUMENTOS%20GU%C3%8DA/09%20Template%20tesis.dotm" TargetMode="Externa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jpe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C:/Users/Gustavo/Google%20Drive/IUA%20TESIS/DOCUMENTOS%20GU%C3%8DA/09%20Template%20tesis.dot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C:/Users/Gustavo/Google%20Drive/IUA%20TESIS/DOCUMENTOS%20GU%C3%8DA/09%20Template%20tesis.dot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dev.mysql.com/"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jpeg"/><Relationship Id="rId8" Type="http://schemas.openxmlformats.org/officeDocument/2006/relationships/image" Target="media/image1.png"/><Relationship Id="rId51"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hyperlink" Target="../../../../../../../C:/Users/Gustavo/Google%20Drive/IUA%20TESIS/DOCUMENTOS%20GU%C3%8DA/09%20Template%20tesis.dotm" TargetMode="External"/><Relationship Id="rId17" Type="http://schemas.openxmlformats.org/officeDocument/2006/relationships/hyperlink" Target="../../../../../../../C:/Users/Gustavo/Google%20Drive/IUA%20TESIS/DOCUMENTOS%20GU%C3%8DA/09%20Template%20tesis.dotm" TargetMode="External"/><Relationship Id="rId25" Type="http://schemas.openxmlformats.org/officeDocument/2006/relationships/image" Target="media/image7.png"/><Relationship Id="rId33" Type="http://schemas.openxmlformats.org/officeDocument/2006/relationships/hyperlink" Target="https://vuejs.org/" TargetMode="Externa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19.png"/><Relationship Id="rId54"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C:/Users/Gustavo/Google%20Drive/IUA%20TESIS/DOCUMENTOS%20GU%C3%8DA/09%20Template%20tesis.dot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jwt.io/" TargetMode="External"/><Relationship Id="rId49" Type="http://schemas.openxmlformats.org/officeDocument/2006/relationships/image" Target="media/image27.jpeg"/><Relationship Id="rId57" Type="http://schemas.openxmlformats.org/officeDocument/2006/relationships/header" Target="header3.xml"/><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2.png"/><Relationship Id="rId52" Type="http://schemas.openxmlformats.org/officeDocument/2006/relationships/image" Target="media/image30.jpe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azj\OneDrive\Escritorio\Template%20proyecto%20final%20IU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Pen19</b:Tag>
    <b:SourceType>Book</b:SourceType>
    <b:Guid>{3A7AC98B-2BE7-4AB7-95E7-3FA61A176292}</b:Guid>
    <b:Author>
      <b:Author>
        <b:NameList>
          <b:Person>
            <b:Last>Penin</b:Last>
            <b:First>A.</b:First>
            <b:Middle>R.</b:Middle>
          </b:Person>
        </b:NameList>
      </b:Author>
    </b:Author>
    <b:Title>Sistemas SCADA (3a ed.)</b:Title>
    <b:Year>2019</b:Year>
    <b:URL>http://masserv.utcluj.ro/~florind/cursuri/Manuale/SCADA/Sistemas%20SCADA%203ed%20-%20Rodriguez%202013.pdf</b:URL>
    <b:Publisher>Alfaomega grupo editor</b:Publisher>
    <b:YearAccessed>2019</b:YearAccessed>
    <b:MonthAccessed>08</b:MonthAccessed>
    <b:DayAccessed>08</b:DayAccessed>
    <b:RefOrder>1</b:RefOrder>
  </b:Source>
  <b:Source>
    <b:Tag>Wik19</b:Tag>
    <b:SourceType>InternetSite</b:SourceType>
    <b:Guid>{9C64F283-B922-4150-BF38-65B9CA9384F7}</b:Guid>
    <b:Title>Wikipedia</b:Title>
    <b:URL>https://es.wikipedia.org/wiki/Industria_4.0</b:URL>
    <b:YearAccessed>2019</b:YearAccessed>
    <b:MonthAccessed>09</b:MonthAccessed>
    <b:DayAccessed>10</b:DayAccessed>
    <b:RefOrder>2</b:RefOrder>
  </b:Source>
  <b:Source>
    <b:Tag>Yub19</b:Tag>
    <b:SourceType>InternetSite</b:SourceType>
    <b:Guid>{1255425F-6A27-4965-BE9D-87A918DB6DF3}</b:Guid>
    <b:Author>
      <b:Author>
        <b:NameList>
          <b:Person>
            <b:Last>FM</b:Last>
            <b:First>Yubal</b:First>
          </b:Person>
        </b:NameList>
      </b:Author>
    </b:Author>
    <b:Title>Xataka</b:Title>
    <b:Year>2018</b:Year>
    <b:Month>07</b:Month>
    <b:Day>21</b:Day>
    <b:URL>https://www.xataka.com/basics/que-arduino-como-funciona-que-puedes-hacer-uno</b:URL>
    <b:YearAccessed>2019</b:YearAccessed>
    <b:MonthAccessed>09</b:MonthAccessed>
    <b:DayAccessed>01</b:DayAccessed>
    <b:RefOrder>3</b:RefOrder>
  </b:Source>
  <b:Source>
    <b:Tag>Pro19</b:Tag>
    <b:SourceType>InternetSite</b:SourceType>
    <b:Guid>{B00A4E7A-BB6C-4B2C-8B94-A7D34CEC9B62}</b:Guid>
    <b:Title>Programo ergo sum</b:Title>
    <b:URL>https://www.programoergosum.com/cursos-online/raspberry-pi/232-curso-de-introduccion-a-raspberry-pi/que-es-raspberry-pi</b:URL>
    <b:YearAccessed>2019</b:YearAccessed>
    <b:MonthAccessed>11</b:MonthAccessed>
    <b:DayAccessed>02</b:DayAccessed>
    <b:RefOrder>4</b:RefOrder>
  </b:Source>
  <b:Source>
    <b:Tag>Nat19</b:Tag>
    <b:SourceType>InternetSite</b:SourceType>
    <b:Guid>{138C47CA-14AF-4D54-B011-85896FD0F4AE}</b:Guid>
    <b:Author>
      <b:Author>
        <b:Corporate>National Instruments</b:Corporate>
      </b:Author>
    </b:Author>
    <b:Title>National Instruments</b:Title>
    <b:Year>2019</b:Year>
    <b:Month>09</b:Month>
    <b:Day>17</b:Day>
    <b:URL>https://www.ni.com/es-cr/innovations/white-papers/14/the-modbus-protocol-in-depth.html</b:URL>
    <b:YearAccessed>2019</b:YearAccessed>
    <b:MonthAccessed>30</b:MonthAccessed>
    <b:DayAccessed>09</b:DayAccessed>
    <b:RefOrder>5</b:RefOrder>
  </b:Source>
  <b:Source>
    <b:Tag>Equ18</b:Tag>
    <b:SourceType>InternetSite</b:SourceType>
    <b:Guid>{188F5036-E5E7-489C-AF87-F3B61DF84EFF}</b:Guid>
    <b:Author>
      <b:Author>
        <b:Corporate>Equipo Editorial</b:Corporate>
      </b:Author>
    </b:Author>
    <b:Title>Reporte Digital</b:Title>
    <b:Year>2018</b:Year>
    <b:Month>09</b:Month>
    <b:Day>25</b:Day>
    <b:URL>https://reportedigital.com/iot/sistema-scada-industria-4-0/</b:URL>
    <b:YearAccessed>2019</b:YearAccessed>
    <b:MonthAccessed>07</b:MonthAccessed>
    <b:DayAccessed>10</b:DayAccessed>
    <b:RefOrder>6</b:RefOrder>
  </b:Source>
  <b:Source>
    <b:Tag>Pro191</b:Tag>
    <b:SourceType>InternetSite</b:SourceType>
    <b:Guid>{52F5C6C0-3581-42BE-9795-C69C0E10DA5A}</b:Guid>
    <b:Title>Prodindu</b:Title>
    <b:Year>2019</b:Year>
    <b:Month>08</b:Month>
    <b:Day>25</b:Day>
    <b:URL>https://prodindu.wordpress.com/revolucion-industrial-4-0/</b:URL>
    <b:RefOrder>7</b:RefOrder>
  </b:Source>
  <b:Source>
    <b:Tag>His13</b:Tag>
    <b:SourceType>InternetSite</b:SourceType>
    <b:Guid>{FF1921F2-314F-4189-8B04-C13E18D7BD2D}</b:Guid>
    <b:Title>Historia de la informática</b:Title>
    <b:Year>2013</b:Year>
    <b:Month>12</b:Month>
    <b:Day>18</b:Day>
    <b:URL>https://histinf.blogs.upv.es/2013/12/18/raspberry-pi/</b:URL>
    <b:YearAccessed>2019</b:YearAccessed>
    <b:MonthAccessed>10</b:MonthAccessed>
    <b:DayAccessed>28</b:DayAccessed>
    <b:RefOrder>8</b:RefOrder>
  </b:Source>
  <b:Source>
    <b:Tag>Cas18</b:Tag>
    <b:SourceType>InternetSite</b:SourceType>
    <b:Guid>{9A083522-74E2-40DA-8165-D71564115B79}</b:Guid>
    <b:Author>
      <b:Author>
        <b:NameList>
          <b:Person>
            <b:Last>Castro</b:Last>
            <b:First>Laura</b:First>
          </b:Person>
        </b:NameList>
      </b:Author>
    </b:Author>
    <b:Title>Medium</b:Title>
    <b:Year>2018</b:Year>
    <b:Month>09</b:Month>
    <b:Day>05</b:Day>
    <b:URL>https://blog.interactius.com/la-creaci%C3%B3n-de-user-personas-es-una-p%C3%A9rdida-de-tiempo-4e4f8473b5ee</b:URL>
    <b:YearAccessed>2019</b:YearAccessed>
    <b:MonthAccessed>10</b:MonthAccessed>
    <b:DayAccessed>10</b:DayAccessed>
    <b:RefOrder>9</b:RefOrder>
  </b:Source>
  <b:Source>
    <b:Tag>Opi19</b:Tag>
    <b:SourceType>InternetSite</b:SourceType>
    <b:Guid>{F555CE02-BB3E-4153-BD26-3F40A6E91DAA}</b:Guid>
    <b:Title>Opiron Electronics</b:Title>
    <b:URL>https://www.opiron.com/2017/06/29/que-es-modbus/#La_historia</b:URL>
    <b:Author>
      <b:Author>
        <b:Corporate>Opiron Electronics</b:Corporate>
      </b:Author>
    </b:Author>
    <b:YearAccessed>2019</b:YearAccessed>
    <b:MonthAccessed>11</b:MonthAccessed>
    <b:DayAccessed>01</b:DayAccessed>
    <b:RefOrder>10</b:RefOrder>
  </b:Source>
  <b:Source>
    <b:Tag>Mod06</b:Tag>
    <b:SourceType>InternetSite</b:SourceType>
    <b:Guid>{34487301-DFD1-4581-9725-3A5192FAD7C0}</b:Guid>
    <b:Title>Modbus Organization</b:Title>
    <b:Year>2006</b:Year>
    <b:URL>http://www.modbus.org/docs/Modbus_Messaging_Implementation_Guide_V1_0b.pdf</b:URL>
    <b:Author>
      <b:Author>
        <b:Corporate>Modbus Organization</b:Corporate>
      </b:Author>
    </b:Author>
    <b:YearAccessed>2019</b:YearAccessed>
    <b:MonthAccessed>11</b:MonthAccessed>
    <b:DayAccessed>17</b:DayAccessed>
    <b:ShortTitle>Modbus Messaging on TCP/IP Implementation Guide</b:ShortTitle>
    <b:RefOrder>11</b:RefOrder>
  </b:Source>
  <b:Source>
    <b:Tag>Mod12</b:Tag>
    <b:SourceType>InternetSite</b:SourceType>
    <b:Guid>{6B919D1F-891C-43BB-972F-A82DFA2C8245}</b:Guid>
    <b:Title>Modbus Organization</b:Title>
    <b:Year>2012</b:Year>
    <b:URL>http://www.modbus.org/docs/Modbus_Application_Protocol_V1_1b3.pdf</b:URL>
    <b:YearAccessed>2019</b:YearAccessed>
    <b:MonthAccessed>11</b:MonthAccessed>
    <b:DayAccessed>12</b:DayAccessed>
    <b:ShortTitle>Modbus Application Protocol</b:ShortTitle>
    <b:Author>
      <b:Author>
        <b:Corporate>Modbus Organization</b:Corporate>
      </b:Author>
    </b:Author>
    <b:RefOrder>12</b:RefOrder>
  </b:Source>
  <b:Source>
    <b:Tag>Rob19</b:Tag>
    <b:SourceType>InternetSite</b:SourceType>
    <b:Guid>{C03CD3AF-CF10-4427-9B75-0396625E5642}</b:Guid>
    <b:Title>Robotic Controls</b:Title>
    <b:URL>http://robotic-controls.com/book/export/html/57/</b:URL>
    <b:YearAccessed>2019</b:YearAccessed>
    <b:MonthAccessed>10</b:MonthAccessed>
    <b:DayAccessed>12</b:DayAccessed>
    <b:ShortTitle>Pulse Width Modulation With Analog Write</b:ShortTitle>
    <b:RefOrder>13</b:RefOrder>
  </b:Source>
  <b:Source>
    <b:Tag>Man13</b:Tag>
    <b:SourceType>InternetSite</b:SourceType>
    <b:Guid>{03ED4450-F04E-44C6-8C2C-551D5AE04933}</b:Guid>
    <b:Title>Internet de las cosas</b:Title>
    <b:Year>2013</b:Year>
    <b:Month>07</b:Month>
    <b:Day>27</b:Day>
    <b:URL>https://www.internetdelascosas.cl/2013/07/27/controlando-un-relay-con-arduino/</b:URL>
    <b:Author>
      <b:Author>
        <b:NameList>
          <b:Person>
            <b:Last>Carrasco</b:Last>
            <b:First>Manuel</b:First>
          </b:Person>
        </b:NameList>
      </b:Author>
    </b:Author>
    <b:YearAccessed>2019</b:YearAccessed>
    <b:MonthAccessed>11</b:MonthAccessed>
    <b:DayAccessed>12</b:DayAccessed>
    <b:ShortTitle>Controlando un relay con Arduino</b:ShortTitle>
    <b:RefOrder>14</b:RefOrder>
  </b:Source>
  <b:Source>
    <b:Tag>Sie19</b:Tag>
    <b:SourceType>DocumentFromInternetSite</b:SourceType>
    <b:Guid>{BD25DD58-FB8C-49B0-8C37-34AB800FA381}</b:Guid>
    <b:URL>http://pdf.datasheetcatalog.com/datasheet/siemens/CNY17.pdf</b:URL>
    <b:Author>
      <b:Author>
        <b:Corporate>Siemens</b:Corporate>
      </b:Author>
    </b:Author>
    <b:YearAccessed>2019</b:YearAccessed>
    <b:MonthAccessed>11</b:MonthAccessed>
    <b:DayAccessed>13</b:DayAccessed>
    <b:ShortTitle>Siemens. CNY17 Series Datasheet</b:ShortTitle>
    <b:RefOrder>15</b:RefOrder>
  </b:Source>
  <b:Source>
    <b:Tag>Tex09</b:Tag>
    <b:SourceType>DocumentFromInternetSite</b:SourceType>
    <b:Guid>{665CB3AB-C213-4EF8-9E45-B4E5C095747A}</b:Guid>
    <b:Title>Texas Instruments</b:Title>
    <b:Year>2009</b:Year>
    <b:URL>http://www.ti.com/lit/ds/symlink/rcv420.pdf</b:URL>
    <b:Author>
      <b:Author>
        <b:Corporate>Texas Instruments</b:Corporate>
      </b:Author>
    </b:Author>
    <b:YearAccessed>2019</b:YearAccessed>
    <b:MonthAccessed>11</b:MonthAccessed>
    <b:DayAccessed>13</b:DayAccessed>
    <b:ShortTitle>Precision 4mA to 20 mA Current Loop Receiver</b:ShortTitle>
    <b:RefOrder>16</b:RefOrder>
  </b:Source>
  <b:Source>
    <b:Tag>Eat19</b:Tag>
    <b:SourceType>InternetSite</b:SourceType>
    <b:Guid>{F94DE4A1-6BA5-4755-A74F-E8323DF552F1}</b:Guid>
    <b:Title>Eaton</b:Title>
    <b:Year>2019</b:Year>
    <b:Month>11</b:Month>
    <b:Day>13</b:Day>
    <b:URL>http://www.eaton.com.ar/conosur/ProductosSoluciones/Energia/ProductosyServicios/AutomatizacionyControl/SensoresyFinalesdeCarrera/SensoresdePotencia/SensoresdeVoltage/index.htm#tabs-2</b:URL>
    <b:Author>
      <b:Author>
        <b:Corporate>Eaton</b:Corporate>
      </b:Author>
    </b:Author>
    <b:ShortTitle>Sensores de Voltage</b:ShortTitle>
    <b:RefOrder>17</b:RefOrder>
  </b:Source>
  <b:Source>
    <b:Tag>Mat19</b:Tag>
    <b:SourceType>InternetSite</b:SourceType>
    <b:Guid>{3C3558AB-FEE4-4F1C-BDF1-D7067A4AB2A5}</b:Guid>
    <b:Author>
      <b:Author>
        <b:Corporate>Matec Medición</b:Corporate>
      </b:Author>
    </b:Author>
    <b:Title>Matec Medición</b:Title>
    <b:URL>https://www.matecmedicion.com.ar/producto/winters-le/</b:URL>
    <b:YearAccessed>2019</b:YearAccessed>
    <b:MonthAccessed>11</b:MonthAccessed>
    <b:DayAccessed>14</b:DayAccessed>
    <b:ShortTitle>Transmisor de presión industrial para líquidos y gases </b:ShortTitle>
    <b:RefOrder>18</b:RefOrder>
  </b:Source>
  <b:Source>
    <b:Tag>Flo19</b:Tag>
    <b:SourceType>InternetSite</b:SourceType>
    <b:Guid>{A2416FA1-C4C5-41E5-8E5A-26AC657CDCFE}</b:Guid>
    <b:Title>FlowMeet</b:Title>
    <b:URL>https://www.flowmeet.com/productos/caudalimetros/ultrasonico/caudalimetro-ultrasonico-serie-uw</b:URL>
    <b:Author>
      <b:Author>
        <b:Corporate>FlowMeet</b:Corporate>
      </b:Author>
    </b:Author>
    <b:YearAccessed>2019</b:YearAccessed>
    <b:MonthAccessed>11</b:MonthAccessed>
    <b:DayAccessed>13</b:DayAccessed>
    <b:ShortTitle>Caudalimetro ultrasonico Serie UW</b:ShortTitle>
    <b:RefOrder>19</b:RefOrder>
  </b:Source>
  <b:Source>
    <b:Tag>The19</b:Tag>
    <b:SourceType>InternetSite</b:SourceType>
    <b:Guid>{E2D7C6DD-83FB-4059-ABCB-6537D059C342}</b:Guid>
    <b:Author>
      <b:Author>
        <b:Corporate>The Pi4J Project</b:Corporate>
      </b:Author>
    </b:Author>
    <b:Title>The Pi4J Project</b:Title>
    <b:URL>https://pi4j.com/1.2/pins/model-3b-plus-rev1.html</b:URL>
    <b:YearAccessed>2019</b:YearAccessed>
    <b:MonthAccessed>11</b:MonthAccessed>
    <b:DayAccessed>12</b:DayAccessed>
    <b:RefOrder>20</b:RefOrder>
  </b:Source>
  <b:Source>
    <b:Tag>Gon18</b:Tag>
    <b:SourceType>InternetSite</b:SourceType>
    <b:Guid>{0ACDC087-2E2D-47E9-9AFC-1FB38BC2C3BE}</b:Guid>
    <b:Title>Piensa3d</b:Title>
    <b:Year>2018</b:Year>
    <b:Author>
      <b:Author>
        <b:NameList>
          <b:Person>
            <b:Last>González</b:Last>
            <b:First>Víctor</b:First>
          </b:Person>
        </b:NameList>
      </b:Author>
    </b:Author>
    <b:URL>https://piensa3d.com/que-es-un-optoacoplador-funcionamiento-aplicaciones/</b:URL>
    <b:YearAccessed>2019</b:YearAccessed>
    <b:MonthAccessed>08</b:MonthAccessed>
    <b:DayAccessed>10</b:DayAccessed>
    <b:RefOrder>21</b:RefOrder>
  </b:Source>
  <b:Source>
    <b:Tag>Sma19</b:Tag>
    <b:SourceType>InternetSite</b:SourceType>
    <b:Guid>{4ED6D9C1-4945-450A-A168-816C797EC787}</b:Guid>
    <b:Author>
      <b:Author>
        <b:Corporate>Smar Technology Company</b:Corporate>
      </b:Author>
    </b:Author>
    <b:Title>Redes Industriales - Parte 3</b:Title>
    <b:InternetSiteTitle>Redes Industriales - Parte 3</b:InternetSiteTitle>
    <b:Year>2019</b:Year>
    <b:URL>http://www.smar.com/espanol/articulos-tecnicos/redes-industriales-parte-3</b:URL>
    <b:YearAccessed>2019</b:YearAccessed>
    <b:MonthAccessed>11</b:MonthAccessed>
    <b:DayAccessed>21</b:DayAccessed>
    <b:RefOrder>22</b:RefOrder>
  </b:Source>
  <b:Source>
    <b:Tag>Lui16</b:Tag>
    <b:SourceType>InternetSite</b:SourceType>
    <b:Guid>{345AA539-FEC9-497F-9BB6-8CAF5FAF5AB2}</b:Guid>
    <b:Author>
      <b:Author>
        <b:NameList>
          <b:Person>
            <b:Last>Llamas</b:Last>
            <b:First>Luis</b:First>
          </b:Person>
        </b:NameList>
      </b:Author>
    </b:Author>
    <b:Title>Luis Llamas</b:Title>
    <b:Year>2016</b:Year>
    <b:Month>06</b:Month>
    <b:Day>16</b:Day>
    <b:URL>https://www.luisllamas.es/medir-distancia-con-arduino-y-sensor-de-ultrasonidos-hc-sr04/</b:URL>
    <b:RefOrder>23</b:RefOrder>
  </b:Source>
  <b:Source>
    <b:Tag>Cha18</b:Tag>
    <b:SourceType>InternetSite</b:SourceType>
    <b:Guid>{5A70B196-93A5-43B0-8674-8F548DDC4850}</b:Guid>
    <b:Author>
      <b:Author>
        <b:NameList>
          <b:Person>
            <b:Last>Samarasinghe</b:Last>
            <b:First>Chandima</b:First>
          </b:Person>
        </b:NameList>
      </b:Author>
    </b:Author>
    <b:Title>Medium</b:Title>
    <b:Year>2018</b:Year>
    <b:Month>04</b:Month>
    <b:Day>16</b:Day>
    <b:URL>https://medium.com/@chandima/a-java-class-to-read-ultrasonic-sensor-readings-raspberry-pi-hc-sr04-8cd29123dab1</b:URL>
    <b:RefOrder>24</b:RefOrder>
  </b:Source>
  <b:Source>
    <b:Tag>Bas18</b:Tag>
    <b:SourceType>Book</b:SourceType>
    <b:Guid>{2A238E05-6731-438B-A50E-AF127B96912A}</b:Guid>
    <b:Title>Industria 4.0: Fabricando el Futuro.</b:Title>
    <b:Year>2018</b:Year>
    <b:URL>https://publications.iadb.org/publications/spanish/document/Industria-40-Fabricando-el-Futuro.pdf</b:URL>
    <b:Author>
      <b:Author>
        <b:NameList>
          <b:Person>
            <b:Last>Basco AI</b:Last>
            <b:First>Beliz,</b:First>
            <b:Middle>G Coatz D, Garnero P.</b:Middle>
          </b:Person>
        </b:NameList>
      </b:Author>
    </b:Author>
    <b:City>Buenos Aires</b:City>
    <b:RefOrder>25</b:RefOrder>
  </b:Source>
  <b:Source>
    <b:Tag>Eal17</b:Tag>
    <b:SourceType>InternetSite</b:SourceType>
    <b:Guid>{8AE2746B-73B1-447B-A71B-6FEAB3001CEB}</b:Guid>
    <b:Title>Cómo elaborar una Matriz de Riesgos</b:Title>
    <b:Year>2017</b:Year>
    <b:Month>10</b:Month>
    <b:Day>10</b:Day>
    <b:URL>https://www.ealde.es/events/elaborar-una-matriz-riesgos/</b:URL>
    <b:Author>
      <b:Author>
        <b:Corporate>Ealde Business School</b:Corporate>
      </b:Author>
    </b:Author>
    <b:RefOrder>26</b:RefOrder>
  </b:Source>
</b:Sources>
</file>

<file path=customXml/itemProps1.xml><?xml version="1.0" encoding="utf-8"?>
<ds:datastoreItem xmlns:ds="http://schemas.openxmlformats.org/officeDocument/2006/customXml" ds:itemID="{EC1C3DCE-CA4F-4035-93E4-24E0D4A9B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proyecto final IUA.dotx</Template>
  <TotalTime>983</TotalTime>
  <Pages>62</Pages>
  <Words>9949</Words>
  <Characters>54721</Characters>
  <Application>Microsoft Office Word</Application>
  <DocSecurity>0</DocSecurity>
  <Lines>456</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José Díaz</dc:creator>
  <dc:description/>
  <cp:lastModifiedBy>Julio José Díaz</cp:lastModifiedBy>
  <cp:revision>19</cp:revision>
  <dcterms:created xsi:type="dcterms:W3CDTF">2025-11-18T22:17:00Z</dcterms:created>
  <dcterms:modified xsi:type="dcterms:W3CDTF">2025-11-22T15:51:00Z</dcterms:modified>
  <dc:language>es-AR</dc:language>
</cp:coreProperties>
</file>